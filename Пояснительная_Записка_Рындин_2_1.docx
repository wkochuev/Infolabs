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2AF64" w14:textId="77777777" w:rsidR="00CE0038" w:rsidRPr="009B55B3" w:rsidRDefault="00CE0038" w:rsidP="00CE0038">
      <w:pPr>
        <w:ind w:firstLine="0"/>
        <w:jc w:val="center"/>
      </w:pPr>
      <w:r w:rsidRPr="009B55B3">
        <w:rPr>
          <w:noProof/>
        </w:rPr>
        <w:drawing>
          <wp:anchor distT="0" distB="0" distL="114300" distR="114300" simplePos="0" relativeHeight="251659264" behindDoc="1" locked="0" layoutInCell="1" allowOverlap="1" wp14:anchorId="527D6078" wp14:editId="2EEACF36">
            <wp:simplePos x="0" y="0"/>
            <wp:positionH relativeFrom="margin">
              <wp:posOffset>-899448</wp:posOffset>
            </wp:positionH>
            <wp:positionV relativeFrom="paragraph">
              <wp:posOffset>-427139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5B3">
        <w:t>МИНОБРНАУКИ РОССИ</w:t>
      </w:r>
      <w:r w:rsidRPr="009B55B3">
        <w:rPr>
          <w:rStyle w:val="normaltextrun"/>
          <w:szCs w:val="28"/>
        </w:rPr>
        <w:t>И</w:t>
      </w:r>
    </w:p>
    <w:p w14:paraId="471F80FF" w14:textId="77777777" w:rsidR="00CE0038" w:rsidRPr="009B55B3" w:rsidRDefault="00CE0038" w:rsidP="00CE0038">
      <w:pPr>
        <w:ind w:firstLine="0"/>
        <w:jc w:val="center"/>
      </w:pPr>
      <w:r w:rsidRPr="009B55B3">
        <w:rPr>
          <w:rStyle w:val="normaltextrun"/>
          <w:szCs w:val="28"/>
        </w:rPr>
        <w:t xml:space="preserve">ФЕДЕРАЛЬНОЕ ГОСУДАРСТВЕННОЕ БЮДЖЕТНОЕ </w:t>
      </w:r>
      <w:r w:rsidRPr="009B55B3">
        <w:rPr>
          <w:rStyle w:val="normaltextrun"/>
          <w:szCs w:val="28"/>
        </w:rPr>
        <w:br/>
        <w:t>ОБРАЗОВАТЕЛЬНОЕ УЧРЕЖДЕНИЕ ВЫСШЕГО ОБРАЗОВАНИЯ</w:t>
      </w:r>
      <w:r w:rsidRPr="009B55B3">
        <w:rPr>
          <w:rStyle w:val="normaltextrun"/>
          <w:szCs w:val="28"/>
        </w:rPr>
        <w:br/>
        <w:t>НИЖЕГОРОДСКИЙ ГОСУДАРСТВЕННЫЙ ТЕХНИЧЕСКИЙ</w:t>
      </w:r>
      <w:r w:rsidRPr="009B55B3">
        <w:rPr>
          <w:rStyle w:val="normaltextrun"/>
          <w:szCs w:val="28"/>
        </w:rPr>
        <w:br/>
        <w:t>УНИВЕРСИТЕТ им. Р.Е.АЛЕКСЕЕВА</w:t>
      </w:r>
    </w:p>
    <w:p w14:paraId="1EA47F2B" w14:textId="77777777" w:rsidR="00CE0038" w:rsidRPr="00CE0038" w:rsidRDefault="00CE0038" w:rsidP="00CE0038">
      <w:pPr>
        <w:pStyle w:val="paragraph"/>
        <w:rPr>
          <w:rStyle w:val="eop"/>
          <w:rFonts w:eastAsiaTheme="majorEastAsia"/>
          <w:szCs w:val="28"/>
        </w:rPr>
      </w:pPr>
    </w:p>
    <w:p w14:paraId="27AF67DE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Cs w:val="28"/>
        </w:rPr>
      </w:pPr>
    </w:p>
    <w:p w14:paraId="0F3081EC" w14:textId="77777777" w:rsidR="00CE0038" w:rsidRPr="009B55B3" w:rsidRDefault="00CE0038" w:rsidP="00CE0038">
      <w:pPr>
        <w:pStyle w:val="paragraph"/>
      </w:pPr>
    </w:p>
    <w:p w14:paraId="52F4FF25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Cs w:val="28"/>
        </w:rPr>
        <w:t>Институт ИРИТ</w:t>
      </w:r>
    </w:p>
    <w:p w14:paraId="1BED0210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Cs w:val="28"/>
        </w:rPr>
        <w:t>Кафедра «Вычислительные системы и технологии»</w:t>
      </w:r>
    </w:p>
    <w:p w14:paraId="6E74EE8F" w14:textId="77777777" w:rsidR="00CE0038" w:rsidRPr="00CE0038" w:rsidRDefault="00CE0038" w:rsidP="00CE0038">
      <w:pPr>
        <w:pStyle w:val="paragraph"/>
        <w:rPr>
          <w:rStyle w:val="eop"/>
        </w:rPr>
      </w:pPr>
      <w:r w:rsidRPr="009B55B3">
        <w:rPr>
          <w:rStyle w:val="eop"/>
          <w:rFonts w:eastAsiaTheme="majorEastAsia"/>
          <w:szCs w:val="28"/>
        </w:rPr>
        <w:t> </w:t>
      </w:r>
    </w:p>
    <w:p w14:paraId="16F0E07C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Cs w:val="28"/>
        </w:rPr>
      </w:pPr>
    </w:p>
    <w:p w14:paraId="31E0A454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Cs w:val="28"/>
        </w:rPr>
      </w:pPr>
    </w:p>
    <w:p w14:paraId="120CF599" w14:textId="77777777" w:rsidR="00CE0038" w:rsidRPr="009B55B3" w:rsidRDefault="00CE0038" w:rsidP="00CE0038">
      <w:pPr>
        <w:pStyle w:val="paragraph"/>
        <w:jc w:val="center"/>
      </w:pPr>
    </w:p>
    <w:p w14:paraId="48F9AADD" w14:textId="2026A3B5" w:rsidR="00CE0038" w:rsidRPr="009B4224" w:rsidRDefault="00294BD2" w:rsidP="00CE0038">
      <w:pPr>
        <w:pStyle w:val="paragraph"/>
        <w:jc w:val="center"/>
        <w:rPr>
          <w:rStyle w:val="normaltextrun"/>
          <w:rFonts w:eastAsiaTheme="majorEastAsia"/>
          <w:b/>
          <w:bCs/>
          <w:szCs w:val="28"/>
        </w:rPr>
      </w:pPr>
      <w:r>
        <w:rPr>
          <w:rStyle w:val="normaltextrun"/>
          <w:rFonts w:eastAsiaTheme="majorEastAsia"/>
          <w:b/>
          <w:bCs/>
          <w:szCs w:val="28"/>
        </w:rPr>
        <w:t>ПОЯСНИТЕЛЬНАЯ ЗАПИСКА</w:t>
      </w:r>
    </w:p>
    <w:p w14:paraId="2D1CB16F" w14:textId="77777777" w:rsid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Cs w:val="28"/>
        </w:rPr>
      </w:pPr>
    </w:p>
    <w:p w14:paraId="40CFBE4D" w14:textId="0FA02D13" w:rsidR="00CE0038" w:rsidRP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Cs w:val="28"/>
        </w:rPr>
      </w:pPr>
      <w:r>
        <w:rPr>
          <w:rStyle w:val="normaltextrun"/>
          <w:rFonts w:eastAsiaTheme="majorEastAsia"/>
          <w:b/>
          <w:bCs/>
          <w:szCs w:val="28"/>
        </w:rPr>
        <w:t>на тему «</w:t>
      </w:r>
      <w:r w:rsidR="00294BD2">
        <w:rPr>
          <w:rStyle w:val="normaltextrun"/>
          <w:rFonts w:eastAsiaTheme="majorEastAsia"/>
          <w:b/>
          <w:bCs/>
          <w:szCs w:val="28"/>
        </w:rPr>
        <w:t>Система управления сотрудниками компании</w:t>
      </w:r>
      <w:r>
        <w:rPr>
          <w:rStyle w:val="normaltextrun"/>
          <w:rFonts w:eastAsiaTheme="majorEastAsia"/>
          <w:b/>
          <w:bCs/>
          <w:szCs w:val="28"/>
        </w:rPr>
        <w:t>»</w:t>
      </w:r>
    </w:p>
    <w:p w14:paraId="7CC454AE" w14:textId="77777777" w:rsidR="00CE0038" w:rsidRPr="009B55B3" w:rsidRDefault="00CE0038" w:rsidP="00CE0038">
      <w:pPr>
        <w:jc w:val="center"/>
        <w:rPr>
          <w:rStyle w:val="eop"/>
          <w:szCs w:val="28"/>
        </w:rPr>
      </w:pPr>
    </w:p>
    <w:p w14:paraId="12F186B5" w14:textId="77777777" w:rsidR="00CE0038" w:rsidRPr="009B55B3" w:rsidRDefault="00CE0038" w:rsidP="00CE0038">
      <w:pPr>
        <w:pStyle w:val="paragraph"/>
        <w:jc w:val="center"/>
        <w:rPr>
          <w:rStyle w:val="eop"/>
          <w:rFonts w:eastAsiaTheme="majorEastAsia"/>
          <w:szCs w:val="28"/>
        </w:rPr>
      </w:pPr>
      <w:r w:rsidRPr="009B55B3">
        <w:rPr>
          <w:rStyle w:val="eop"/>
          <w:rFonts w:eastAsiaTheme="majorEastAsia"/>
          <w:szCs w:val="28"/>
        </w:rPr>
        <w:t>по дисциплине</w:t>
      </w:r>
    </w:p>
    <w:p w14:paraId="56C98C05" w14:textId="5808D5FC" w:rsidR="00CE0038" w:rsidRPr="00B34D50" w:rsidRDefault="00294BD2" w:rsidP="00CE0038">
      <w:pPr>
        <w:pStyle w:val="paragraph"/>
        <w:jc w:val="center"/>
        <w:rPr>
          <w:rStyle w:val="eop"/>
          <w:rFonts w:eastAsiaTheme="majorEastAsia"/>
          <w:sz w:val="32"/>
          <w:szCs w:val="32"/>
        </w:rPr>
      </w:pPr>
      <w:r>
        <w:rPr>
          <w:szCs w:val="28"/>
        </w:rPr>
        <w:t>Информатика</w:t>
      </w:r>
    </w:p>
    <w:p w14:paraId="0D0D737C" w14:textId="77777777" w:rsidR="00CE0038" w:rsidRPr="00D45751" w:rsidRDefault="00CE0038" w:rsidP="00CE0038">
      <w:pPr>
        <w:pStyle w:val="paragraph"/>
        <w:ind w:firstLine="0"/>
        <w:rPr>
          <w:rStyle w:val="eop"/>
          <w:rFonts w:eastAsiaTheme="majorEastAsia"/>
          <w:szCs w:val="28"/>
        </w:rPr>
      </w:pPr>
    </w:p>
    <w:p w14:paraId="58142374" w14:textId="77777777" w:rsidR="00CE0038" w:rsidRDefault="00CE0038" w:rsidP="00CE0038">
      <w:pPr>
        <w:pStyle w:val="paragraph"/>
        <w:jc w:val="center"/>
      </w:pPr>
    </w:p>
    <w:p w14:paraId="17A0F6F4" w14:textId="77777777" w:rsidR="00CE0038" w:rsidRDefault="00CE0038" w:rsidP="00CE0038">
      <w:pPr>
        <w:pStyle w:val="paragraph"/>
        <w:jc w:val="right"/>
      </w:pPr>
    </w:p>
    <w:p w14:paraId="152EB201" w14:textId="77777777" w:rsidR="00CE0038" w:rsidRPr="00D45751" w:rsidRDefault="00CE0038" w:rsidP="00CE0038">
      <w:pPr>
        <w:pStyle w:val="paragraph"/>
        <w:jc w:val="right"/>
      </w:pPr>
    </w:p>
    <w:p w14:paraId="3B6F8F27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Cs w:val="28"/>
        </w:rPr>
        <w:t>Выполнил:</w:t>
      </w:r>
      <w:r w:rsidRPr="009B55B3">
        <w:rPr>
          <w:rStyle w:val="eop"/>
          <w:rFonts w:eastAsiaTheme="majorEastAsia"/>
          <w:szCs w:val="28"/>
        </w:rPr>
        <w:t> </w:t>
      </w:r>
    </w:p>
    <w:p w14:paraId="41D3AD40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Cs w:val="28"/>
        </w:rPr>
      </w:pPr>
      <w:r w:rsidRPr="009B55B3">
        <w:rPr>
          <w:rStyle w:val="normaltextrun"/>
          <w:rFonts w:eastAsiaTheme="majorEastAsia"/>
          <w:szCs w:val="28"/>
        </w:rPr>
        <w:t xml:space="preserve">Студент гр. </w:t>
      </w:r>
      <w:r w:rsidRPr="00CE0038">
        <w:rPr>
          <w:rStyle w:val="normaltextrun"/>
          <w:rFonts w:eastAsiaTheme="majorEastAsia"/>
          <w:szCs w:val="28"/>
        </w:rPr>
        <w:t xml:space="preserve"> </w:t>
      </w:r>
      <w:r w:rsidR="00215D5E">
        <w:rPr>
          <w:rStyle w:val="normaltextrun"/>
          <w:rFonts w:eastAsiaTheme="majorEastAsia"/>
          <w:szCs w:val="28"/>
          <w:u w:val="single"/>
        </w:rPr>
        <w:t>25</w:t>
      </w:r>
      <w:r w:rsidRPr="00CE0038">
        <w:rPr>
          <w:rStyle w:val="normaltextrun"/>
          <w:rFonts w:eastAsiaTheme="majorEastAsia"/>
          <w:szCs w:val="28"/>
          <w:u w:val="single"/>
        </w:rPr>
        <w:t>-ИВТ-</w:t>
      </w:r>
      <w:r w:rsidR="00215D5E">
        <w:rPr>
          <w:rStyle w:val="normaltextrun"/>
          <w:rFonts w:eastAsiaTheme="majorEastAsia"/>
          <w:szCs w:val="28"/>
          <w:u w:val="single"/>
        </w:rPr>
        <w:t>2-1</w:t>
      </w:r>
      <w:r w:rsidRPr="009B55B3">
        <w:rPr>
          <w:rStyle w:val="normaltextrun"/>
          <w:rFonts w:eastAsiaTheme="majorEastAsia"/>
          <w:szCs w:val="28"/>
          <w:u w:val="single"/>
        </w:rPr>
        <w:t xml:space="preserve">            </w:t>
      </w:r>
      <w:r w:rsidR="00215D5E">
        <w:rPr>
          <w:rStyle w:val="normaltextrun"/>
          <w:rFonts w:eastAsiaTheme="majorEastAsia"/>
          <w:szCs w:val="28"/>
          <w:u w:val="single"/>
        </w:rPr>
        <w:t>Рындин А.В.</w:t>
      </w:r>
    </w:p>
    <w:p w14:paraId="70AA412B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Cs w:val="28"/>
        </w:rPr>
      </w:pPr>
      <w:r w:rsidRPr="009B55B3">
        <w:rPr>
          <w:rStyle w:val="normaltextrun"/>
          <w:rFonts w:eastAsiaTheme="majorEastAsia"/>
          <w:szCs w:val="28"/>
          <w:vertAlign w:val="superscript"/>
        </w:rPr>
        <w:t xml:space="preserve">    (</w:t>
      </w:r>
      <w:proofErr w:type="gramStart"/>
      <w:r w:rsidRPr="009B55B3">
        <w:rPr>
          <w:rStyle w:val="normaltextrun"/>
          <w:rFonts w:eastAsiaTheme="majorEastAsia"/>
          <w:szCs w:val="28"/>
          <w:vertAlign w:val="superscript"/>
        </w:rPr>
        <w:t xml:space="preserve">группа)   </w:t>
      </w:r>
      <w:proofErr w:type="gramEnd"/>
      <w:r w:rsidRPr="009B55B3">
        <w:rPr>
          <w:rStyle w:val="normaltextrun"/>
          <w:rFonts w:eastAsiaTheme="majorEastAsia"/>
          <w:szCs w:val="28"/>
          <w:vertAlign w:val="superscript"/>
        </w:rPr>
        <w:t xml:space="preserve"> </w:t>
      </w:r>
      <w:r w:rsidRPr="00CE0038">
        <w:rPr>
          <w:rStyle w:val="normaltextrun"/>
          <w:rFonts w:eastAsiaTheme="majorEastAsia"/>
          <w:szCs w:val="28"/>
          <w:vertAlign w:val="superscript"/>
        </w:rPr>
        <w:t xml:space="preserve">          </w:t>
      </w:r>
      <w:r w:rsidRPr="009B55B3">
        <w:rPr>
          <w:rStyle w:val="normaltextrun"/>
          <w:rFonts w:eastAsiaTheme="majorEastAsia"/>
          <w:szCs w:val="28"/>
          <w:vertAlign w:val="superscript"/>
        </w:rPr>
        <w:t xml:space="preserve">     </w:t>
      </w:r>
      <w:r>
        <w:rPr>
          <w:rStyle w:val="normaltextrun"/>
          <w:rFonts w:eastAsiaTheme="majorEastAsia"/>
          <w:szCs w:val="28"/>
          <w:vertAlign w:val="superscript"/>
        </w:rPr>
        <w:t xml:space="preserve">  </w:t>
      </w:r>
      <w:r w:rsidRPr="009B55B3">
        <w:rPr>
          <w:rStyle w:val="normaltextrun"/>
          <w:rFonts w:eastAsiaTheme="majorEastAsia"/>
          <w:szCs w:val="28"/>
          <w:vertAlign w:val="superscript"/>
        </w:rPr>
        <w:t xml:space="preserve">        (подпись,  Ф.И.О.</w:t>
      </w:r>
      <w:r>
        <w:rPr>
          <w:rStyle w:val="normaltextrun"/>
          <w:rFonts w:eastAsiaTheme="majorEastAsia"/>
          <w:szCs w:val="28"/>
          <w:vertAlign w:val="superscript"/>
        </w:rPr>
        <w:t>)</w:t>
      </w:r>
      <w:r w:rsidRPr="009B55B3">
        <w:rPr>
          <w:rStyle w:val="normaltextrun"/>
          <w:rFonts w:eastAsiaTheme="majorEastAsia"/>
          <w:szCs w:val="28"/>
          <w:vertAlign w:val="superscript"/>
        </w:rPr>
        <w:t> </w:t>
      </w:r>
      <w:r w:rsidRPr="009B55B3">
        <w:rPr>
          <w:rStyle w:val="eop"/>
          <w:rFonts w:eastAsiaTheme="majorEastAsia"/>
          <w:szCs w:val="28"/>
        </w:rPr>
        <w:t> </w:t>
      </w:r>
    </w:p>
    <w:p w14:paraId="4E93156B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Cs w:val="28"/>
        </w:rPr>
        <w:t>Проверил:</w:t>
      </w:r>
    </w:p>
    <w:p w14:paraId="7BA97B04" w14:textId="6EA543DB" w:rsidR="00CE0038" w:rsidRPr="009B55B3" w:rsidRDefault="00294BD2" w:rsidP="00CE0038">
      <w:pPr>
        <w:pStyle w:val="paragraph"/>
        <w:jc w:val="right"/>
        <w:rPr>
          <w:rStyle w:val="normaltextrun"/>
          <w:rFonts w:eastAsiaTheme="majorEastAsia"/>
          <w:szCs w:val="28"/>
        </w:rPr>
      </w:pPr>
      <w:r>
        <w:rPr>
          <w:rStyle w:val="normaltextrun"/>
          <w:rFonts w:eastAsiaTheme="majorEastAsia"/>
          <w:szCs w:val="28"/>
        </w:rPr>
        <w:t>П</w:t>
      </w:r>
      <w:r w:rsidR="00724F47">
        <w:rPr>
          <w:rStyle w:val="normaltextrun"/>
          <w:rFonts w:eastAsiaTheme="majorEastAsia"/>
          <w:szCs w:val="28"/>
        </w:rPr>
        <w:t xml:space="preserve">реподаватель кафедры </w:t>
      </w:r>
      <w:r w:rsidR="00724F47" w:rsidRPr="00724F47">
        <w:rPr>
          <w:rStyle w:val="normaltextrun"/>
          <w:rFonts w:eastAsiaTheme="majorEastAsia"/>
          <w:szCs w:val="28"/>
        </w:rPr>
        <w:t>“</w:t>
      </w:r>
      <w:proofErr w:type="gramStart"/>
      <w:r w:rsidR="00724F47">
        <w:rPr>
          <w:rStyle w:val="normaltextrun"/>
          <w:rFonts w:eastAsiaTheme="majorEastAsia"/>
          <w:szCs w:val="28"/>
        </w:rPr>
        <w:t>ВСТ</w:t>
      </w:r>
      <w:r w:rsidR="00724F47" w:rsidRPr="00724F47">
        <w:rPr>
          <w:rStyle w:val="normaltextrun"/>
          <w:rFonts w:eastAsiaTheme="majorEastAsia"/>
          <w:szCs w:val="28"/>
        </w:rPr>
        <w:t>”</w:t>
      </w:r>
      <w:r w:rsidR="00F719B6">
        <w:rPr>
          <w:rStyle w:val="normaltextrun"/>
          <w:rFonts w:eastAsiaTheme="majorEastAsia"/>
          <w:szCs w:val="28"/>
        </w:rPr>
        <w:t>_</w:t>
      </w:r>
      <w:proofErr w:type="gramEnd"/>
      <w:r w:rsidR="00F719B6">
        <w:rPr>
          <w:rStyle w:val="normaltextrun"/>
          <w:rFonts w:eastAsiaTheme="majorEastAsia"/>
          <w:szCs w:val="28"/>
        </w:rPr>
        <w:t>_</w:t>
      </w:r>
      <w:r w:rsidR="00CE0038" w:rsidRPr="009B55B3">
        <w:rPr>
          <w:rStyle w:val="normaltextrun"/>
          <w:rFonts w:eastAsiaTheme="majorEastAsia"/>
          <w:szCs w:val="28"/>
        </w:rPr>
        <w:t>_________/</w:t>
      </w:r>
      <w:r w:rsidR="00CE0038" w:rsidRPr="00CE0038">
        <w:rPr>
          <w:rStyle w:val="10"/>
          <w:sz w:val="28"/>
          <w:szCs w:val="28"/>
          <w:u w:val="single"/>
        </w:rPr>
        <w:t xml:space="preserve"> </w:t>
      </w:r>
      <w:r>
        <w:rPr>
          <w:rStyle w:val="normaltextrun"/>
          <w:rFonts w:eastAsiaTheme="majorEastAsia"/>
          <w:szCs w:val="28"/>
          <w:u w:val="single"/>
        </w:rPr>
        <w:t>Серова В</w:t>
      </w:r>
      <w:r w:rsidR="00ED10FA">
        <w:rPr>
          <w:rStyle w:val="normaltextrun"/>
          <w:rFonts w:eastAsiaTheme="majorEastAsia"/>
          <w:szCs w:val="28"/>
          <w:u w:val="single"/>
        </w:rPr>
        <w:t>.</w:t>
      </w:r>
      <w:r>
        <w:rPr>
          <w:rStyle w:val="normaltextrun"/>
          <w:rFonts w:eastAsiaTheme="majorEastAsia"/>
          <w:szCs w:val="28"/>
          <w:u w:val="single"/>
        </w:rPr>
        <w:t>П.</w:t>
      </w:r>
      <w:r w:rsidR="00CE0038" w:rsidRPr="009B55B3">
        <w:rPr>
          <w:rStyle w:val="normaltextrun"/>
          <w:rFonts w:eastAsiaTheme="majorEastAsia"/>
          <w:szCs w:val="28"/>
          <w:vertAlign w:val="superscript"/>
        </w:rPr>
        <w:t xml:space="preserve">                                                                                                                                (подпись)</w:t>
      </w:r>
      <w:r w:rsidR="00CE0038" w:rsidRPr="009B55B3">
        <w:rPr>
          <w:rStyle w:val="tabchar"/>
          <w:rFonts w:eastAsiaTheme="majorEastAsia"/>
          <w:szCs w:val="28"/>
        </w:rPr>
        <w:t xml:space="preserve">       </w:t>
      </w:r>
      <w:r w:rsidR="00CE0038">
        <w:rPr>
          <w:rStyle w:val="tabchar"/>
          <w:rFonts w:eastAsiaTheme="majorEastAsia"/>
          <w:szCs w:val="28"/>
        </w:rPr>
        <w:t xml:space="preserve">            </w:t>
      </w:r>
      <w:r w:rsidR="00CE0038" w:rsidRPr="009B55B3">
        <w:rPr>
          <w:rStyle w:val="tabchar"/>
          <w:rFonts w:eastAsiaTheme="majorEastAsia"/>
          <w:szCs w:val="28"/>
        </w:rPr>
        <w:t xml:space="preserve">           </w:t>
      </w:r>
      <w:r w:rsidR="00CE0038" w:rsidRPr="009B55B3">
        <w:rPr>
          <w:rStyle w:val="eop"/>
          <w:rFonts w:eastAsiaTheme="majorEastAsia"/>
          <w:szCs w:val="28"/>
        </w:rPr>
        <w:t> </w:t>
      </w:r>
    </w:p>
    <w:p w14:paraId="2FE13DCB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Cs w:val="28"/>
        </w:rPr>
      </w:pPr>
    </w:p>
    <w:p w14:paraId="6F0C599A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Cs w:val="28"/>
        </w:rPr>
        <w:t>Отчет защищен с оценкой: __________</w:t>
      </w:r>
    </w:p>
    <w:p w14:paraId="47D66660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Cs w:val="28"/>
        </w:rPr>
        <w:t>Дата защиты «___» __________202</w:t>
      </w:r>
      <w:r w:rsidRPr="00A012DD">
        <w:rPr>
          <w:rStyle w:val="normaltextrun"/>
          <w:rFonts w:eastAsiaTheme="majorEastAsia"/>
          <w:szCs w:val="28"/>
        </w:rPr>
        <w:t>5</w:t>
      </w:r>
      <w:r w:rsidRPr="009B55B3">
        <w:rPr>
          <w:rStyle w:val="normaltextrun"/>
          <w:rFonts w:eastAsiaTheme="majorEastAsia"/>
          <w:szCs w:val="28"/>
        </w:rPr>
        <w:t xml:space="preserve"> г.</w:t>
      </w:r>
    </w:p>
    <w:p w14:paraId="07224D6A" w14:textId="77777777" w:rsidR="00CE0038" w:rsidRPr="009B55B3" w:rsidRDefault="00CE0038" w:rsidP="00CE0038">
      <w:pPr>
        <w:jc w:val="right"/>
      </w:pPr>
    </w:p>
    <w:p w14:paraId="4A009B7F" w14:textId="77777777" w:rsidR="00CE0038" w:rsidRPr="009B55B3" w:rsidRDefault="00CE0038" w:rsidP="00CE0038">
      <w:pPr>
        <w:jc w:val="right"/>
      </w:pPr>
    </w:p>
    <w:p w14:paraId="145A35A0" w14:textId="77777777" w:rsidR="00CE0038" w:rsidRPr="009B55B3" w:rsidRDefault="00CE0038" w:rsidP="00CE0038"/>
    <w:p w14:paraId="63C7F079" w14:textId="77777777" w:rsidR="00CE0038" w:rsidRPr="009B55B3" w:rsidRDefault="00CE0038" w:rsidP="00CE0038">
      <w:pPr>
        <w:ind w:firstLine="0"/>
      </w:pPr>
    </w:p>
    <w:p w14:paraId="08613863" w14:textId="77777777" w:rsidR="009B4224" w:rsidRDefault="009B4224">
      <w:pPr>
        <w:spacing w:after="160" w:line="278" w:lineRule="auto"/>
        <w:ind w:firstLine="0"/>
        <w:jc w:val="left"/>
        <w:rPr>
          <w:b/>
          <w:bCs/>
          <w:caps/>
        </w:rPr>
      </w:pPr>
      <w:bookmarkStart w:id="0" w:name="_Toc207065160"/>
      <w:r>
        <w:br w:type="page"/>
      </w:r>
    </w:p>
    <w:sdt>
      <w:sdtPr>
        <w:rPr>
          <w:rFonts w:eastAsia="Calibri" w:cs="Times New Roman"/>
          <w:kern w:val="0"/>
          <w14:ligatures w14:val="none"/>
        </w:rPr>
        <w:id w:val="66235321"/>
        <w:docPartObj>
          <w:docPartGallery w:val="Table of Contents"/>
          <w:docPartUnique/>
        </w:docPartObj>
      </w:sdtPr>
      <w:sdtEndPr/>
      <w:sdtContent>
        <w:p w14:paraId="6D974195" w14:textId="77777777" w:rsidR="009B4224" w:rsidRPr="009B4224" w:rsidRDefault="00525CDE" w:rsidP="009B4224">
          <w:pPr>
            <w:keepNext/>
            <w:keepLines/>
            <w:tabs>
              <w:tab w:val="left" w:pos="2400"/>
            </w:tabs>
            <w:spacing w:line="360" w:lineRule="auto"/>
            <w:ind w:firstLine="0"/>
            <w:jc w:val="center"/>
            <w:rPr>
              <w:rFonts w:eastAsia="Times New Roman" w:cs="Times New Roman"/>
              <w:b/>
              <w:bCs/>
              <w:kern w:val="0"/>
              <w14:ligatures w14:val="none"/>
            </w:rPr>
          </w:pPr>
          <w:r>
            <w:rPr>
              <w:rFonts w:eastAsia="Times New Roman" w:cs="Times New Roman"/>
              <w:b/>
              <w:bCs/>
              <w:kern w:val="0"/>
              <w14:ligatures w14:val="none"/>
            </w:rPr>
            <w:t>СОДЕРЖАНИЕ</w:t>
          </w:r>
        </w:p>
        <w:p w14:paraId="09451A35" w14:textId="113F81DD" w:rsidR="00AA2D02" w:rsidRDefault="009B4224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9B4224">
            <w:rPr>
              <w:rFonts w:eastAsia="Calibri" w:cs="Times New Roman"/>
              <w:kern w:val="0"/>
              <w14:ligatures w14:val="none"/>
            </w:rPr>
            <w:fldChar w:fldCharType="begin"/>
          </w:r>
          <w:r w:rsidRPr="009B4224">
            <w:rPr>
              <w:rFonts w:eastAsia="Calibri" w:cs="Times New Roman"/>
              <w:kern w:val="0"/>
              <w14:ligatures w14:val="none"/>
            </w:rPr>
            <w:instrText xml:space="preserve"> TOC \o "1-3" \h \z \u </w:instrText>
          </w:r>
          <w:r w:rsidRPr="009B4224">
            <w:rPr>
              <w:rFonts w:eastAsia="Calibri" w:cs="Times New Roman"/>
              <w:kern w:val="0"/>
              <w14:ligatures w14:val="none"/>
            </w:rPr>
            <w:fldChar w:fldCharType="separate"/>
          </w:r>
          <w:hyperlink w:anchor="_Toc214904201" w:history="1">
            <w:r w:rsidR="00AA2D02" w:rsidRPr="003358D7">
              <w:rPr>
                <w:rStyle w:val="af6"/>
                <w:noProof/>
              </w:rPr>
              <w:t>1.</w:t>
            </w:r>
            <w:r w:rsidR="00AA2D02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AA2D02" w:rsidRPr="003358D7">
              <w:rPr>
                <w:rStyle w:val="af6"/>
                <w:noProof/>
              </w:rPr>
              <w:t>Введение</w:t>
            </w:r>
            <w:r w:rsidR="00AA2D02">
              <w:rPr>
                <w:noProof/>
                <w:webHidden/>
              </w:rPr>
              <w:tab/>
            </w:r>
            <w:r w:rsidR="00AA2D02">
              <w:rPr>
                <w:noProof/>
                <w:webHidden/>
              </w:rPr>
              <w:fldChar w:fldCharType="begin"/>
            </w:r>
            <w:r w:rsidR="00AA2D02">
              <w:rPr>
                <w:noProof/>
                <w:webHidden/>
              </w:rPr>
              <w:instrText xml:space="preserve"> PAGEREF _Toc214904201 \h </w:instrText>
            </w:r>
            <w:r w:rsidR="00AA2D02">
              <w:rPr>
                <w:noProof/>
                <w:webHidden/>
              </w:rPr>
            </w:r>
            <w:r w:rsidR="00AA2D02">
              <w:rPr>
                <w:noProof/>
                <w:webHidden/>
              </w:rPr>
              <w:fldChar w:fldCharType="separate"/>
            </w:r>
            <w:r w:rsidR="00AA2D02">
              <w:rPr>
                <w:noProof/>
                <w:webHidden/>
              </w:rPr>
              <w:t>3</w:t>
            </w:r>
            <w:r w:rsidR="00AA2D02">
              <w:rPr>
                <w:noProof/>
                <w:webHidden/>
              </w:rPr>
              <w:fldChar w:fldCharType="end"/>
            </w:r>
          </w:hyperlink>
        </w:p>
        <w:p w14:paraId="3B0B08A5" w14:textId="015F71AC" w:rsidR="00AA2D02" w:rsidRDefault="00891566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4904202" w:history="1">
            <w:r w:rsidR="00AA2D02" w:rsidRPr="003358D7">
              <w:rPr>
                <w:rStyle w:val="af6"/>
                <w:noProof/>
              </w:rPr>
              <w:t>2.</w:t>
            </w:r>
            <w:r w:rsidR="00AA2D02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AA2D02" w:rsidRPr="003358D7">
              <w:rPr>
                <w:rStyle w:val="af6"/>
                <w:noProof/>
              </w:rPr>
              <w:t>Обоснование технических решений</w:t>
            </w:r>
            <w:r w:rsidR="00AA2D02">
              <w:rPr>
                <w:noProof/>
                <w:webHidden/>
              </w:rPr>
              <w:tab/>
            </w:r>
            <w:r w:rsidR="00AA2D02">
              <w:rPr>
                <w:noProof/>
                <w:webHidden/>
              </w:rPr>
              <w:fldChar w:fldCharType="begin"/>
            </w:r>
            <w:r w:rsidR="00AA2D02">
              <w:rPr>
                <w:noProof/>
                <w:webHidden/>
              </w:rPr>
              <w:instrText xml:space="preserve"> PAGEREF _Toc214904202 \h </w:instrText>
            </w:r>
            <w:r w:rsidR="00AA2D02">
              <w:rPr>
                <w:noProof/>
                <w:webHidden/>
              </w:rPr>
            </w:r>
            <w:r w:rsidR="00AA2D02">
              <w:rPr>
                <w:noProof/>
                <w:webHidden/>
              </w:rPr>
              <w:fldChar w:fldCharType="separate"/>
            </w:r>
            <w:r w:rsidR="00AA2D02">
              <w:rPr>
                <w:noProof/>
                <w:webHidden/>
              </w:rPr>
              <w:t>4</w:t>
            </w:r>
            <w:r w:rsidR="00AA2D02">
              <w:rPr>
                <w:noProof/>
                <w:webHidden/>
              </w:rPr>
              <w:fldChar w:fldCharType="end"/>
            </w:r>
          </w:hyperlink>
        </w:p>
        <w:p w14:paraId="31576DEB" w14:textId="402F5AEF" w:rsidR="00AA2D02" w:rsidRDefault="00891566">
          <w:pPr>
            <w:pStyle w:val="2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4904203" w:history="1">
            <w:r w:rsidR="00AA2D02" w:rsidRPr="003358D7">
              <w:rPr>
                <w:rStyle w:val="af6"/>
                <w:noProof/>
              </w:rPr>
              <w:t>2.1.</w:t>
            </w:r>
            <w:r w:rsidR="00AA2D02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AA2D02" w:rsidRPr="003358D7">
              <w:rPr>
                <w:rStyle w:val="af6"/>
                <w:noProof/>
              </w:rPr>
              <w:t>Выбор и обоснование стека технологий</w:t>
            </w:r>
            <w:r w:rsidR="00AA2D02">
              <w:rPr>
                <w:noProof/>
                <w:webHidden/>
              </w:rPr>
              <w:tab/>
            </w:r>
            <w:r w:rsidR="00AA2D02">
              <w:rPr>
                <w:noProof/>
                <w:webHidden/>
              </w:rPr>
              <w:fldChar w:fldCharType="begin"/>
            </w:r>
            <w:r w:rsidR="00AA2D02">
              <w:rPr>
                <w:noProof/>
                <w:webHidden/>
              </w:rPr>
              <w:instrText xml:space="preserve"> PAGEREF _Toc214904203 \h </w:instrText>
            </w:r>
            <w:r w:rsidR="00AA2D02">
              <w:rPr>
                <w:noProof/>
                <w:webHidden/>
              </w:rPr>
            </w:r>
            <w:r w:rsidR="00AA2D02">
              <w:rPr>
                <w:noProof/>
                <w:webHidden/>
              </w:rPr>
              <w:fldChar w:fldCharType="separate"/>
            </w:r>
            <w:r w:rsidR="00AA2D02">
              <w:rPr>
                <w:noProof/>
                <w:webHidden/>
              </w:rPr>
              <w:t>4</w:t>
            </w:r>
            <w:r w:rsidR="00AA2D02">
              <w:rPr>
                <w:noProof/>
                <w:webHidden/>
              </w:rPr>
              <w:fldChar w:fldCharType="end"/>
            </w:r>
          </w:hyperlink>
        </w:p>
        <w:p w14:paraId="0220B142" w14:textId="4D344291" w:rsidR="00AA2D02" w:rsidRDefault="00891566">
          <w:pPr>
            <w:pStyle w:val="2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4904204" w:history="1">
            <w:r w:rsidR="00AA2D02" w:rsidRPr="003358D7">
              <w:rPr>
                <w:rStyle w:val="af6"/>
                <w:noProof/>
              </w:rPr>
              <w:t>2.2.</w:t>
            </w:r>
            <w:r w:rsidR="00AA2D02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AA2D02" w:rsidRPr="003358D7">
              <w:rPr>
                <w:rStyle w:val="af6"/>
                <w:noProof/>
              </w:rPr>
              <w:t>Проектирование системы</w:t>
            </w:r>
            <w:r w:rsidR="00AA2D02">
              <w:rPr>
                <w:noProof/>
                <w:webHidden/>
              </w:rPr>
              <w:tab/>
            </w:r>
            <w:r w:rsidR="00AA2D02">
              <w:rPr>
                <w:noProof/>
                <w:webHidden/>
              </w:rPr>
              <w:fldChar w:fldCharType="begin"/>
            </w:r>
            <w:r w:rsidR="00AA2D02">
              <w:rPr>
                <w:noProof/>
                <w:webHidden/>
              </w:rPr>
              <w:instrText xml:space="preserve"> PAGEREF _Toc214904204 \h </w:instrText>
            </w:r>
            <w:r w:rsidR="00AA2D02">
              <w:rPr>
                <w:noProof/>
                <w:webHidden/>
              </w:rPr>
            </w:r>
            <w:r w:rsidR="00AA2D02">
              <w:rPr>
                <w:noProof/>
                <w:webHidden/>
              </w:rPr>
              <w:fldChar w:fldCharType="separate"/>
            </w:r>
            <w:r w:rsidR="00AA2D02">
              <w:rPr>
                <w:noProof/>
                <w:webHidden/>
              </w:rPr>
              <w:t>4</w:t>
            </w:r>
            <w:r w:rsidR="00AA2D02">
              <w:rPr>
                <w:noProof/>
                <w:webHidden/>
              </w:rPr>
              <w:fldChar w:fldCharType="end"/>
            </w:r>
          </w:hyperlink>
        </w:p>
        <w:p w14:paraId="3B3CDF22" w14:textId="71032171" w:rsidR="00AA2D02" w:rsidRDefault="00891566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4904205" w:history="1">
            <w:r w:rsidR="00AA2D02" w:rsidRPr="003358D7">
              <w:rPr>
                <w:rStyle w:val="af6"/>
                <w:noProof/>
              </w:rPr>
              <w:t>3.</w:t>
            </w:r>
            <w:r w:rsidR="00AA2D02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AA2D02" w:rsidRPr="003358D7">
              <w:rPr>
                <w:rStyle w:val="af6"/>
                <w:noProof/>
              </w:rPr>
              <w:t>Практическая реализация</w:t>
            </w:r>
            <w:r w:rsidR="00AA2D02">
              <w:rPr>
                <w:noProof/>
                <w:webHidden/>
              </w:rPr>
              <w:tab/>
            </w:r>
            <w:r w:rsidR="00AA2D02">
              <w:rPr>
                <w:noProof/>
                <w:webHidden/>
              </w:rPr>
              <w:fldChar w:fldCharType="begin"/>
            </w:r>
            <w:r w:rsidR="00AA2D02">
              <w:rPr>
                <w:noProof/>
                <w:webHidden/>
              </w:rPr>
              <w:instrText xml:space="preserve"> PAGEREF _Toc214904205 \h </w:instrText>
            </w:r>
            <w:r w:rsidR="00AA2D02">
              <w:rPr>
                <w:noProof/>
                <w:webHidden/>
              </w:rPr>
            </w:r>
            <w:r w:rsidR="00AA2D02">
              <w:rPr>
                <w:noProof/>
                <w:webHidden/>
              </w:rPr>
              <w:fldChar w:fldCharType="separate"/>
            </w:r>
            <w:r w:rsidR="00AA2D02">
              <w:rPr>
                <w:noProof/>
                <w:webHidden/>
              </w:rPr>
              <w:t>8</w:t>
            </w:r>
            <w:r w:rsidR="00AA2D02">
              <w:rPr>
                <w:noProof/>
                <w:webHidden/>
              </w:rPr>
              <w:fldChar w:fldCharType="end"/>
            </w:r>
          </w:hyperlink>
        </w:p>
        <w:p w14:paraId="2948F100" w14:textId="7D30D933" w:rsidR="00AA2D02" w:rsidRDefault="00891566">
          <w:pPr>
            <w:pStyle w:val="2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4904206" w:history="1">
            <w:r w:rsidR="00AA2D02" w:rsidRPr="003358D7">
              <w:rPr>
                <w:rStyle w:val="af6"/>
                <w:noProof/>
              </w:rPr>
              <w:t>3.1.</w:t>
            </w:r>
            <w:r w:rsidR="00AA2D02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AA2D02" w:rsidRPr="003358D7">
              <w:rPr>
                <w:rStyle w:val="af6"/>
                <w:noProof/>
              </w:rPr>
              <w:t>Общая структура программы</w:t>
            </w:r>
            <w:r w:rsidR="00AA2D02">
              <w:rPr>
                <w:noProof/>
                <w:webHidden/>
              </w:rPr>
              <w:tab/>
            </w:r>
            <w:r w:rsidR="00AA2D02">
              <w:rPr>
                <w:noProof/>
                <w:webHidden/>
              </w:rPr>
              <w:fldChar w:fldCharType="begin"/>
            </w:r>
            <w:r w:rsidR="00AA2D02">
              <w:rPr>
                <w:noProof/>
                <w:webHidden/>
              </w:rPr>
              <w:instrText xml:space="preserve"> PAGEREF _Toc214904206 \h </w:instrText>
            </w:r>
            <w:r w:rsidR="00AA2D02">
              <w:rPr>
                <w:noProof/>
                <w:webHidden/>
              </w:rPr>
            </w:r>
            <w:r w:rsidR="00AA2D02">
              <w:rPr>
                <w:noProof/>
                <w:webHidden/>
              </w:rPr>
              <w:fldChar w:fldCharType="separate"/>
            </w:r>
            <w:r w:rsidR="00AA2D02">
              <w:rPr>
                <w:noProof/>
                <w:webHidden/>
              </w:rPr>
              <w:t>8</w:t>
            </w:r>
            <w:r w:rsidR="00AA2D02">
              <w:rPr>
                <w:noProof/>
                <w:webHidden/>
              </w:rPr>
              <w:fldChar w:fldCharType="end"/>
            </w:r>
          </w:hyperlink>
        </w:p>
        <w:p w14:paraId="6E5248B7" w14:textId="7E526FCD" w:rsidR="00AA2D02" w:rsidRDefault="00891566">
          <w:pPr>
            <w:pStyle w:val="2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4904207" w:history="1">
            <w:r w:rsidR="00AA2D02" w:rsidRPr="003358D7">
              <w:rPr>
                <w:rStyle w:val="af6"/>
                <w:noProof/>
              </w:rPr>
              <w:t>3.2.</w:t>
            </w:r>
            <w:r w:rsidR="00AA2D02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AA2D02" w:rsidRPr="003358D7">
              <w:rPr>
                <w:rStyle w:val="af6"/>
                <w:noProof/>
              </w:rPr>
              <w:t>Ключевые элементы кода</w:t>
            </w:r>
            <w:r w:rsidR="00AA2D02">
              <w:rPr>
                <w:noProof/>
                <w:webHidden/>
              </w:rPr>
              <w:tab/>
            </w:r>
            <w:r w:rsidR="00AA2D02">
              <w:rPr>
                <w:noProof/>
                <w:webHidden/>
              </w:rPr>
              <w:fldChar w:fldCharType="begin"/>
            </w:r>
            <w:r w:rsidR="00AA2D02">
              <w:rPr>
                <w:noProof/>
                <w:webHidden/>
              </w:rPr>
              <w:instrText xml:space="preserve"> PAGEREF _Toc214904207 \h </w:instrText>
            </w:r>
            <w:r w:rsidR="00AA2D02">
              <w:rPr>
                <w:noProof/>
                <w:webHidden/>
              </w:rPr>
            </w:r>
            <w:r w:rsidR="00AA2D02">
              <w:rPr>
                <w:noProof/>
                <w:webHidden/>
              </w:rPr>
              <w:fldChar w:fldCharType="separate"/>
            </w:r>
            <w:r w:rsidR="00AA2D02">
              <w:rPr>
                <w:noProof/>
                <w:webHidden/>
              </w:rPr>
              <w:t>8</w:t>
            </w:r>
            <w:r w:rsidR="00AA2D02">
              <w:rPr>
                <w:noProof/>
                <w:webHidden/>
              </w:rPr>
              <w:fldChar w:fldCharType="end"/>
            </w:r>
          </w:hyperlink>
        </w:p>
        <w:p w14:paraId="65BC8BC4" w14:textId="2BAFF44D" w:rsidR="00AA2D02" w:rsidRDefault="00891566">
          <w:pPr>
            <w:pStyle w:val="2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4904208" w:history="1">
            <w:r w:rsidR="00AA2D02" w:rsidRPr="003358D7">
              <w:rPr>
                <w:rStyle w:val="af6"/>
                <w:noProof/>
              </w:rPr>
              <w:t>3.3.</w:t>
            </w:r>
            <w:r w:rsidR="00AA2D02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AA2D02" w:rsidRPr="003358D7">
              <w:rPr>
                <w:rStyle w:val="af6"/>
                <w:noProof/>
              </w:rPr>
              <w:t>Пример работы программы</w:t>
            </w:r>
            <w:r w:rsidR="00AA2D02">
              <w:rPr>
                <w:noProof/>
                <w:webHidden/>
              </w:rPr>
              <w:tab/>
            </w:r>
            <w:r w:rsidR="00AA2D02">
              <w:rPr>
                <w:noProof/>
                <w:webHidden/>
              </w:rPr>
              <w:fldChar w:fldCharType="begin"/>
            </w:r>
            <w:r w:rsidR="00AA2D02">
              <w:rPr>
                <w:noProof/>
                <w:webHidden/>
              </w:rPr>
              <w:instrText xml:space="preserve"> PAGEREF _Toc214904208 \h </w:instrText>
            </w:r>
            <w:r w:rsidR="00AA2D02">
              <w:rPr>
                <w:noProof/>
                <w:webHidden/>
              </w:rPr>
            </w:r>
            <w:r w:rsidR="00AA2D02">
              <w:rPr>
                <w:noProof/>
                <w:webHidden/>
              </w:rPr>
              <w:fldChar w:fldCharType="separate"/>
            </w:r>
            <w:r w:rsidR="00AA2D02">
              <w:rPr>
                <w:noProof/>
                <w:webHidden/>
              </w:rPr>
              <w:t>11</w:t>
            </w:r>
            <w:r w:rsidR="00AA2D02">
              <w:rPr>
                <w:noProof/>
                <w:webHidden/>
              </w:rPr>
              <w:fldChar w:fldCharType="end"/>
            </w:r>
          </w:hyperlink>
        </w:p>
        <w:p w14:paraId="0D4ABEA4" w14:textId="3D74A48F" w:rsidR="00AA2D02" w:rsidRDefault="00891566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4904209" w:history="1">
            <w:r w:rsidR="00AA2D02" w:rsidRPr="003358D7">
              <w:rPr>
                <w:rStyle w:val="af6"/>
                <w:noProof/>
              </w:rPr>
              <w:t>4.</w:t>
            </w:r>
            <w:r w:rsidR="00AA2D02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AA2D02" w:rsidRPr="003358D7">
              <w:rPr>
                <w:rStyle w:val="af6"/>
                <w:noProof/>
              </w:rPr>
              <w:t>Заключение</w:t>
            </w:r>
            <w:r w:rsidR="00AA2D02">
              <w:rPr>
                <w:noProof/>
                <w:webHidden/>
              </w:rPr>
              <w:tab/>
            </w:r>
            <w:r w:rsidR="00AA2D02">
              <w:rPr>
                <w:noProof/>
                <w:webHidden/>
              </w:rPr>
              <w:fldChar w:fldCharType="begin"/>
            </w:r>
            <w:r w:rsidR="00AA2D02">
              <w:rPr>
                <w:noProof/>
                <w:webHidden/>
              </w:rPr>
              <w:instrText xml:space="preserve"> PAGEREF _Toc214904209 \h </w:instrText>
            </w:r>
            <w:r w:rsidR="00AA2D02">
              <w:rPr>
                <w:noProof/>
                <w:webHidden/>
              </w:rPr>
            </w:r>
            <w:r w:rsidR="00AA2D02">
              <w:rPr>
                <w:noProof/>
                <w:webHidden/>
              </w:rPr>
              <w:fldChar w:fldCharType="separate"/>
            </w:r>
            <w:r w:rsidR="00AA2D02">
              <w:rPr>
                <w:noProof/>
                <w:webHidden/>
              </w:rPr>
              <w:t>13</w:t>
            </w:r>
            <w:r w:rsidR="00AA2D02">
              <w:rPr>
                <w:noProof/>
                <w:webHidden/>
              </w:rPr>
              <w:fldChar w:fldCharType="end"/>
            </w:r>
          </w:hyperlink>
        </w:p>
        <w:p w14:paraId="0780444B" w14:textId="0B234170" w:rsidR="00AA2D02" w:rsidRDefault="00891566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4904210" w:history="1">
            <w:r w:rsidR="00AA2D02" w:rsidRPr="003358D7">
              <w:rPr>
                <w:rStyle w:val="af6"/>
                <w:noProof/>
              </w:rPr>
              <w:t>5.</w:t>
            </w:r>
            <w:r w:rsidR="00AA2D02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AA2D02" w:rsidRPr="003358D7">
              <w:rPr>
                <w:rStyle w:val="af6"/>
                <w:noProof/>
              </w:rPr>
              <w:t>Список источников и литературы</w:t>
            </w:r>
            <w:r w:rsidR="00AA2D02">
              <w:rPr>
                <w:noProof/>
                <w:webHidden/>
              </w:rPr>
              <w:tab/>
            </w:r>
            <w:r w:rsidR="00AA2D02">
              <w:rPr>
                <w:noProof/>
                <w:webHidden/>
              </w:rPr>
              <w:fldChar w:fldCharType="begin"/>
            </w:r>
            <w:r w:rsidR="00AA2D02">
              <w:rPr>
                <w:noProof/>
                <w:webHidden/>
              </w:rPr>
              <w:instrText xml:space="preserve"> PAGEREF _Toc214904210 \h </w:instrText>
            </w:r>
            <w:r w:rsidR="00AA2D02">
              <w:rPr>
                <w:noProof/>
                <w:webHidden/>
              </w:rPr>
            </w:r>
            <w:r w:rsidR="00AA2D02">
              <w:rPr>
                <w:noProof/>
                <w:webHidden/>
              </w:rPr>
              <w:fldChar w:fldCharType="separate"/>
            </w:r>
            <w:r w:rsidR="00AA2D02">
              <w:rPr>
                <w:noProof/>
                <w:webHidden/>
              </w:rPr>
              <w:t>14</w:t>
            </w:r>
            <w:r w:rsidR="00AA2D02">
              <w:rPr>
                <w:noProof/>
                <w:webHidden/>
              </w:rPr>
              <w:fldChar w:fldCharType="end"/>
            </w:r>
          </w:hyperlink>
        </w:p>
        <w:p w14:paraId="5EC892E3" w14:textId="6A18E95B" w:rsidR="00AA2D02" w:rsidRDefault="00891566">
          <w:pPr>
            <w:pStyle w:val="11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4904211" w:history="1">
            <w:r w:rsidR="00AA2D02" w:rsidRPr="003358D7">
              <w:rPr>
                <w:rStyle w:val="af6"/>
                <w:noProof/>
              </w:rPr>
              <w:t>6.</w:t>
            </w:r>
            <w:r w:rsidR="00AA2D02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AA2D02" w:rsidRPr="003358D7">
              <w:rPr>
                <w:rStyle w:val="af6"/>
                <w:noProof/>
              </w:rPr>
              <w:t>Приложение</w:t>
            </w:r>
            <w:r w:rsidR="00AA2D02">
              <w:rPr>
                <w:noProof/>
                <w:webHidden/>
              </w:rPr>
              <w:tab/>
            </w:r>
            <w:r w:rsidR="00AA2D02">
              <w:rPr>
                <w:noProof/>
                <w:webHidden/>
              </w:rPr>
              <w:fldChar w:fldCharType="begin"/>
            </w:r>
            <w:r w:rsidR="00AA2D02">
              <w:rPr>
                <w:noProof/>
                <w:webHidden/>
              </w:rPr>
              <w:instrText xml:space="preserve"> PAGEREF _Toc214904211 \h </w:instrText>
            </w:r>
            <w:r w:rsidR="00AA2D02">
              <w:rPr>
                <w:noProof/>
                <w:webHidden/>
              </w:rPr>
            </w:r>
            <w:r w:rsidR="00AA2D02">
              <w:rPr>
                <w:noProof/>
                <w:webHidden/>
              </w:rPr>
              <w:fldChar w:fldCharType="separate"/>
            </w:r>
            <w:r w:rsidR="00AA2D02">
              <w:rPr>
                <w:noProof/>
                <w:webHidden/>
              </w:rPr>
              <w:t>15</w:t>
            </w:r>
            <w:r w:rsidR="00AA2D02">
              <w:rPr>
                <w:noProof/>
                <w:webHidden/>
              </w:rPr>
              <w:fldChar w:fldCharType="end"/>
            </w:r>
          </w:hyperlink>
        </w:p>
        <w:p w14:paraId="4FB7FDA8" w14:textId="321DB7A3" w:rsidR="00AA2D02" w:rsidRDefault="00891566">
          <w:pPr>
            <w:pStyle w:val="2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4904212" w:history="1">
            <w:r w:rsidR="00AA2D02" w:rsidRPr="003358D7">
              <w:rPr>
                <w:rStyle w:val="af6"/>
                <w:noProof/>
                <w:lang w:val="en-US"/>
              </w:rPr>
              <w:t>6.1.</w:t>
            </w:r>
            <w:r w:rsidR="00AA2D02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AA2D02" w:rsidRPr="003358D7">
              <w:rPr>
                <w:rStyle w:val="af6"/>
                <w:noProof/>
                <w:lang w:val="en-US"/>
              </w:rPr>
              <w:t>main.cpp</w:t>
            </w:r>
            <w:r w:rsidR="00AA2D02">
              <w:rPr>
                <w:noProof/>
                <w:webHidden/>
              </w:rPr>
              <w:tab/>
            </w:r>
            <w:r w:rsidR="00AA2D02">
              <w:rPr>
                <w:noProof/>
                <w:webHidden/>
              </w:rPr>
              <w:fldChar w:fldCharType="begin"/>
            </w:r>
            <w:r w:rsidR="00AA2D02">
              <w:rPr>
                <w:noProof/>
                <w:webHidden/>
              </w:rPr>
              <w:instrText xml:space="preserve"> PAGEREF _Toc214904212 \h </w:instrText>
            </w:r>
            <w:r w:rsidR="00AA2D02">
              <w:rPr>
                <w:noProof/>
                <w:webHidden/>
              </w:rPr>
            </w:r>
            <w:r w:rsidR="00AA2D02">
              <w:rPr>
                <w:noProof/>
                <w:webHidden/>
              </w:rPr>
              <w:fldChar w:fldCharType="separate"/>
            </w:r>
            <w:r w:rsidR="00AA2D02">
              <w:rPr>
                <w:noProof/>
                <w:webHidden/>
              </w:rPr>
              <w:t>15</w:t>
            </w:r>
            <w:r w:rsidR="00AA2D02">
              <w:rPr>
                <w:noProof/>
                <w:webHidden/>
              </w:rPr>
              <w:fldChar w:fldCharType="end"/>
            </w:r>
          </w:hyperlink>
        </w:p>
        <w:p w14:paraId="608B0526" w14:textId="3111516C" w:rsidR="00AA2D02" w:rsidRDefault="00891566">
          <w:pPr>
            <w:pStyle w:val="2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4904213" w:history="1">
            <w:r w:rsidR="00AA2D02" w:rsidRPr="003358D7">
              <w:rPr>
                <w:rStyle w:val="af6"/>
                <w:noProof/>
                <w:lang w:val="en-US"/>
              </w:rPr>
              <w:t>6.2.</w:t>
            </w:r>
            <w:r w:rsidR="00AA2D02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AA2D02" w:rsidRPr="003358D7">
              <w:rPr>
                <w:rStyle w:val="af6"/>
                <w:noProof/>
                <w:lang w:val="en-US"/>
              </w:rPr>
              <w:t>export_manager.h</w:t>
            </w:r>
            <w:r w:rsidR="00AA2D02">
              <w:rPr>
                <w:noProof/>
                <w:webHidden/>
              </w:rPr>
              <w:tab/>
            </w:r>
            <w:r w:rsidR="00AA2D02">
              <w:rPr>
                <w:noProof/>
                <w:webHidden/>
              </w:rPr>
              <w:fldChar w:fldCharType="begin"/>
            </w:r>
            <w:r w:rsidR="00AA2D02">
              <w:rPr>
                <w:noProof/>
                <w:webHidden/>
              </w:rPr>
              <w:instrText xml:space="preserve"> PAGEREF _Toc214904213 \h </w:instrText>
            </w:r>
            <w:r w:rsidR="00AA2D02">
              <w:rPr>
                <w:noProof/>
                <w:webHidden/>
              </w:rPr>
            </w:r>
            <w:r w:rsidR="00AA2D02">
              <w:rPr>
                <w:noProof/>
                <w:webHidden/>
              </w:rPr>
              <w:fldChar w:fldCharType="separate"/>
            </w:r>
            <w:r w:rsidR="00AA2D02">
              <w:rPr>
                <w:noProof/>
                <w:webHidden/>
              </w:rPr>
              <w:t>29</w:t>
            </w:r>
            <w:r w:rsidR="00AA2D02">
              <w:rPr>
                <w:noProof/>
                <w:webHidden/>
              </w:rPr>
              <w:fldChar w:fldCharType="end"/>
            </w:r>
          </w:hyperlink>
        </w:p>
        <w:p w14:paraId="50516AF4" w14:textId="76E6A2D7" w:rsidR="00AA2D02" w:rsidRDefault="00891566">
          <w:pPr>
            <w:pStyle w:val="2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4904214" w:history="1">
            <w:r w:rsidR="00AA2D02" w:rsidRPr="003358D7">
              <w:rPr>
                <w:rStyle w:val="af6"/>
                <w:noProof/>
                <w:lang w:val="en-US"/>
              </w:rPr>
              <w:t>6.3.</w:t>
            </w:r>
            <w:r w:rsidR="00AA2D02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AA2D02" w:rsidRPr="003358D7">
              <w:rPr>
                <w:rStyle w:val="af6"/>
                <w:noProof/>
                <w:lang w:val="en-US"/>
              </w:rPr>
              <w:t>export_manager.cpp</w:t>
            </w:r>
            <w:r w:rsidR="00AA2D02">
              <w:rPr>
                <w:noProof/>
                <w:webHidden/>
              </w:rPr>
              <w:tab/>
            </w:r>
            <w:r w:rsidR="00AA2D02">
              <w:rPr>
                <w:noProof/>
                <w:webHidden/>
              </w:rPr>
              <w:fldChar w:fldCharType="begin"/>
            </w:r>
            <w:r w:rsidR="00AA2D02">
              <w:rPr>
                <w:noProof/>
                <w:webHidden/>
              </w:rPr>
              <w:instrText xml:space="preserve"> PAGEREF _Toc214904214 \h </w:instrText>
            </w:r>
            <w:r w:rsidR="00AA2D02">
              <w:rPr>
                <w:noProof/>
                <w:webHidden/>
              </w:rPr>
            </w:r>
            <w:r w:rsidR="00AA2D02">
              <w:rPr>
                <w:noProof/>
                <w:webHidden/>
              </w:rPr>
              <w:fldChar w:fldCharType="separate"/>
            </w:r>
            <w:r w:rsidR="00AA2D02">
              <w:rPr>
                <w:noProof/>
                <w:webHidden/>
              </w:rPr>
              <w:t>30</w:t>
            </w:r>
            <w:r w:rsidR="00AA2D02">
              <w:rPr>
                <w:noProof/>
                <w:webHidden/>
              </w:rPr>
              <w:fldChar w:fldCharType="end"/>
            </w:r>
          </w:hyperlink>
        </w:p>
        <w:p w14:paraId="43554840" w14:textId="5E80FEE9" w:rsidR="009B4224" w:rsidRPr="007E00D9" w:rsidRDefault="009B4224" w:rsidP="00294BD2">
          <w:pPr>
            <w:ind w:firstLine="0"/>
          </w:pPr>
          <w:r w:rsidRPr="009B4224">
            <w:rPr>
              <w:rFonts w:eastAsia="Calibri" w:cs="Times New Roman"/>
              <w:b/>
              <w:bCs/>
              <w:kern w:val="0"/>
              <w14:ligatures w14:val="none"/>
            </w:rPr>
            <w:fldChar w:fldCharType="end"/>
          </w:r>
        </w:p>
        <w:p w14:paraId="39C1A933" w14:textId="77777777" w:rsidR="009B4224" w:rsidRDefault="00891566" w:rsidP="009B4224">
          <w:pPr>
            <w:spacing w:line="360" w:lineRule="auto"/>
            <w:ind w:firstLine="0"/>
            <w:rPr>
              <w:rFonts w:eastAsia="Calibri" w:cs="Times New Roman"/>
              <w:kern w:val="0"/>
              <w14:ligatures w14:val="none"/>
            </w:rPr>
          </w:pPr>
        </w:p>
      </w:sdtContent>
    </w:sdt>
    <w:p w14:paraId="5584DD39" w14:textId="77777777" w:rsidR="009B4224" w:rsidRPr="009B4224" w:rsidRDefault="009B4224" w:rsidP="009B4224">
      <w:pPr>
        <w:spacing w:line="360" w:lineRule="auto"/>
        <w:ind w:firstLine="0"/>
        <w:rPr>
          <w:rFonts w:eastAsia="Calibri" w:cs="Times New Roman"/>
          <w:b/>
          <w:bCs/>
          <w:kern w:val="0"/>
          <w14:ligatures w14:val="none"/>
        </w:rPr>
      </w:pPr>
    </w:p>
    <w:p w14:paraId="6527A96C" w14:textId="77777777" w:rsidR="00CE0038" w:rsidRDefault="00CE0038" w:rsidP="00A20013">
      <w:pPr>
        <w:pStyle w:val="-1"/>
      </w:pPr>
      <w:bookmarkStart w:id="1" w:name="_Toc214904201"/>
      <w:r w:rsidRPr="00CE0038">
        <w:lastRenderedPageBreak/>
        <w:t>Введение</w:t>
      </w:r>
      <w:bookmarkEnd w:id="0"/>
      <w:bookmarkEnd w:id="1"/>
    </w:p>
    <w:p w14:paraId="42D4D44F" w14:textId="11CB2044" w:rsidR="009A744D" w:rsidRDefault="009A744D" w:rsidP="009A744D">
      <w:r>
        <w:t>В современных организациях существует потребность в эффективном управлении персоналом. Ручной учёт данных о сотрудниках, распределение обязанностей и формирование отчётов являются трудоёмкими процессами, подверженными ошибкам. Автоматизация этих процессов позволяет повысить точность, скорость обработки информации и обеспечить разграничение прав доступа в соответствии с должностными обязанностями.</w:t>
      </w:r>
    </w:p>
    <w:p w14:paraId="79E1A5D9" w14:textId="77777777" w:rsidR="009A744D" w:rsidRDefault="009A744D" w:rsidP="009A744D"/>
    <w:p w14:paraId="60A47D27" w14:textId="77777777" w:rsidR="009A744D" w:rsidRDefault="009A744D" w:rsidP="009A744D">
      <w:r>
        <w:t>Целью данного проекта является разработка консольного приложения для управления данными о сотрудниках компании с системой ролевой авторизации и возможностью экспорта данных в различные форматы.</w:t>
      </w:r>
    </w:p>
    <w:p w14:paraId="21621CCF" w14:textId="77777777" w:rsidR="009A744D" w:rsidRDefault="009A744D" w:rsidP="009A744D"/>
    <w:p w14:paraId="4BF7EA4B" w14:textId="3C017CBB" w:rsidR="009A744D" w:rsidRDefault="009A744D" w:rsidP="009A744D">
      <w:r>
        <w:t>Актуальность работы обусловлена необходимостью упрощения кадрового учёта и формирования отчётности в условиях, когда ручные методы становятся недостаточно эффективными.</w:t>
      </w:r>
    </w:p>
    <w:p w14:paraId="3579C189" w14:textId="77777777" w:rsidR="009A744D" w:rsidRDefault="009A744D" w:rsidP="009A744D"/>
    <w:p w14:paraId="0A9E5A31" w14:textId="629CC3EC" w:rsidR="009A744D" w:rsidRDefault="009A744D" w:rsidP="009A744D">
      <w:pPr>
        <w:spacing w:before="120" w:after="120"/>
      </w:pPr>
      <w:r>
        <w:t>Задачи проекта:</w:t>
      </w:r>
    </w:p>
    <w:p w14:paraId="500D1B5C" w14:textId="07D9CFBB" w:rsidR="009A744D" w:rsidRDefault="009A744D" w:rsidP="009A744D">
      <w:pPr>
        <w:pStyle w:val="a7"/>
        <w:numPr>
          <w:ilvl w:val="0"/>
          <w:numId w:val="3"/>
        </w:numPr>
        <w:spacing w:after="120"/>
      </w:pPr>
      <w:r>
        <w:t>Реализовать систему аутентификации пользователей на основе ключей доступа.</w:t>
      </w:r>
    </w:p>
    <w:p w14:paraId="1690AA99" w14:textId="5256810F" w:rsidR="009A744D" w:rsidRDefault="009A744D" w:rsidP="009A744D">
      <w:pPr>
        <w:pStyle w:val="a7"/>
        <w:numPr>
          <w:ilvl w:val="0"/>
          <w:numId w:val="3"/>
        </w:numPr>
        <w:spacing w:after="120"/>
      </w:pPr>
      <w:r>
        <w:t>Обеспечить разграничение функционала в зависимости от роли пользователя (Директор, Бухгалтер, Начальник отдела, Сотрудник).</w:t>
      </w:r>
    </w:p>
    <w:p w14:paraId="1D3A39E6" w14:textId="1E3D981E" w:rsidR="009A744D" w:rsidRDefault="009A744D" w:rsidP="009A744D">
      <w:pPr>
        <w:pStyle w:val="a7"/>
        <w:numPr>
          <w:ilvl w:val="0"/>
          <w:numId w:val="3"/>
        </w:numPr>
        <w:spacing w:after="120"/>
      </w:pPr>
      <w:r>
        <w:t>Реализовать базовые операции с данными сотрудников: просмотр, добавление, редактирование, удаление.</w:t>
      </w:r>
    </w:p>
    <w:p w14:paraId="5DCBE69F" w14:textId="77777777" w:rsidR="009A744D" w:rsidRDefault="009A744D" w:rsidP="009A744D">
      <w:pPr>
        <w:pStyle w:val="a7"/>
        <w:numPr>
          <w:ilvl w:val="0"/>
          <w:numId w:val="3"/>
        </w:numPr>
        <w:spacing w:after="120"/>
      </w:pPr>
      <w:r>
        <w:t>Реализовать модуль экспорта данных в форматы JSON, CSV, XML, YAML.</w:t>
      </w:r>
    </w:p>
    <w:p w14:paraId="19BA0FC3" w14:textId="2138D96A" w:rsidR="007E00D9" w:rsidRDefault="009A744D" w:rsidP="009A744D">
      <w:pPr>
        <w:pStyle w:val="-1"/>
      </w:pPr>
      <w:bookmarkStart w:id="2" w:name="_Toc214904202"/>
      <w:r>
        <w:lastRenderedPageBreak/>
        <w:t>Обоснование технических решений</w:t>
      </w:r>
      <w:bookmarkEnd w:id="2"/>
    </w:p>
    <w:p w14:paraId="1CF96BE3" w14:textId="6D90F09F" w:rsidR="00D177E0" w:rsidRDefault="00D177E0" w:rsidP="00D177E0">
      <w:pPr>
        <w:pStyle w:val="-2"/>
      </w:pPr>
      <w:bookmarkStart w:id="3" w:name="_Toc214904203"/>
      <w:r>
        <w:t>Выбор и обоснование стека технологий</w:t>
      </w:r>
      <w:bookmarkEnd w:id="3"/>
    </w:p>
    <w:p w14:paraId="09D52169" w14:textId="77777777" w:rsidR="00D177E0" w:rsidRDefault="00D177E0" w:rsidP="00D177E0">
      <w:r>
        <w:t>Язык программирования C++ был выбран в связи с его высокой производительностью и возможностью прямого взаимодействия с системными библиотеками. Это важно для задач, связанных с работой с файловой системой и базой данных, где требуется эффективное управление памятью и ресурсами.</w:t>
      </w:r>
    </w:p>
    <w:p w14:paraId="506F80B3" w14:textId="77777777" w:rsidR="00D177E0" w:rsidRDefault="00D177E0" w:rsidP="00D177E0"/>
    <w:p w14:paraId="60A93EC6" w14:textId="77777777" w:rsidR="00D177E0" w:rsidRDefault="00D177E0" w:rsidP="00D177E0">
      <w:r>
        <w:t xml:space="preserve">Библиотека </w:t>
      </w:r>
      <w:proofErr w:type="spellStart"/>
      <w:r>
        <w:t>SQLite</w:t>
      </w:r>
      <w:proofErr w:type="spellEnd"/>
      <w:r>
        <w:t xml:space="preserve"> была использована для хранения данных в связи с её лёгкостью встраивания, отсутствием необходимости в отдельном сервере баз данных и соответствием требованиям проекта к надёжному локальному хранению структурированной информации.</w:t>
      </w:r>
    </w:p>
    <w:p w14:paraId="57DA1369" w14:textId="77777777" w:rsidR="00D177E0" w:rsidRDefault="00D177E0" w:rsidP="00D177E0"/>
    <w:p w14:paraId="6427890C" w14:textId="6606F8F5" w:rsidR="00D177E0" w:rsidRDefault="00A82613" w:rsidP="00D177E0">
      <w:r>
        <w:t>Консольный интерфейс выбран из-за простоты в разработке и использовании, что позволяет сосредоточится на внутренних функциях системы, а не на разработке графического интерфейса.</w:t>
      </w:r>
    </w:p>
    <w:p w14:paraId="57CEDB31" w14:textId="35BBB8EC" w:rsidR="00A82613" w:rsidRDefault="00A82613" w:rsidP="00D177E0"/>
    <w:p w14:paraId="7DB21291" w14:textId="047B1C13" w:rsidR="00A82613" w:rsidRDefault="00A82613" w:rsidP="00A82613">
      <w:r>
        <w:t xml:space="preserve">В проекте применяется четырёхслойная архитектура, поскольку это упрощает разработку и повышает понятность кода. </w:t>
      </w:r>
      <w:r w:rsidRPr="00A82613">
        <w:rPr>
          <w:i/>
          <w:iCs/>
        </w:rPr>
        <w:t>Слой данных</w:t>
      </w:r>
      <w:r>
        <w:t xml:space="preserve"> отвечает за хранение и доступ к информации</w:t>
      </w:r>
      <w:r>
        <w:t xml:space="preserve">, </w:t>
      </w:r>
      <w:r w:rsidRPr="00A82613">
        <w:rPr>
          <w:i/>
          <w:iCs/>
        </w:rPr>
        <w:t>б</w:t>
      </w:r>
      <w:r w:rsidRPr="00A82613">
        <w:rPr>
          <w:i/>
          <w:iCs/>
        </w:rPr>
        <w:t>изнес-логика</w:t>
      </w:r>
      <w:r>
        <w:t xml:space="preserve"> содержит правила обработки данных</w:t>
      </w:r>
      <w:r>
        <w:t xml:space="preserve">, </w:t>
      </w:r>
      <w:r w:rsidRPr="00A82613">
        <w:rPr>
          <w:i/>
          <w:iCs/>
        </w:rPr>
        <w:t>сервисы</w:t>
      </w:r>
      <w:r>
        <w:t xml:space="preserve"> </w:t>
      </w:r>
      <w:r>
        <w:t>координируют работу приложения и вызывают нужные</w:t>
      </w:r>
      <w:r>
        <w:t xml:space="preserve"> операции, </w:t>
      </w:r>
      <w:r w:rsidRPr="00A82613">
        <w:rPr>
          <w:i/>
          <w:iCs/>
        </w:rPr>
        <w:t>и</w:t>
      </w:r>
      <w:r w:rsidRPr="00A82613">
        <w:rPr>
          <w:i/>
          <w:iCs/>
        </w:rPr>
        <w:t>нтерфейс</w:t>
      </w:r>
      <w:r>
        <w:t xml:space="preserve"> обеспечивает взаимодействие пользователя с программой.</w:t>
      </w:r>
    </w:p>
    <w:p w14:paraId="5BC16C65" w14:textId="77777777" w:rsidR="00D177E0" w:rsidRDefault="00D177E0" w:rsidP="00D177E0"/>
    <w:p w14:paraId="0B49FD2C" w14:textId="4D3E84F8" w:rsidR="00D177E0" w:rsidRDefault="00D177E0" w:rsidP="00D177E0">
      <w:pPr>
        <w:spacing w:before="120" w:after="120"/>
      </w:pPr>
      <w:r>
        <w:t>Инструменты разработки:</w:t>
      </w:r>
    </w:p>
    <w:p w14:paraId="0D4BCE3E" w14:textId="3EDA06AA" w:rsidR="00D177E0" w:rsidRDefault="00D177E0" w:rsidP="00D177E0">
      <w:pPr>
        <w:pStyle w:val="a7"/>
        <w:numPr>
          <w:ilvl w:val="0"/>
          <w:numId w:val="4"/>
        </w:numPr>
        <w:spacing w:before="120" w:after="120"/>
      </w:pPr>
      <w:r>
        <w:t>Среда разработки: Visual Studio 2022 — предоставляет мощные инструменты для отладки и компиляции C++ проектов.</w:t>
      </w:r>
    </w:p>
    <w:p w14:paraId="4F9AF2B2" w14:textId="2C5CC6FA" w:rsidR="00D177E0" w:rsidRDefault="00D177E0" w:rsidP="00D177E0">
      <w:pPr>
        <w:pStyle w:val="a7"/>
        <w:numPr>
          <w:ilvl w:val="0"/>
          <w:numId w:val="4"/>
        </w:numPr>
        <w:spacing w:before="120" w:after="120"/>
      </w:pPr>
      <w:r>
        <w:t xml:space="preserve">Система контроля версий: </w:t>
      </w:r>
      <w:proofErr w:type="spellStart"/>
      <w:r>
        <w:t>Git</w:t>
      </w:r>
      <w:proofErr w:type="spellEnd"/>
      <w:r>
        <w:t xml:space="preserve"> — для контроля изменений в исходном коде.</w:t>
      </w:r>
    </w:p>
    <w:p w14:paraId="6C6BEADC" w14:textId="4229D5C5" w:rsidR="00D177E0" w:rsidRDefault="00D177E0" w:rsidP="00D177E0">
      <w:pPr>
        <w:pStyle w:val="a7"/>
        <w:numPr>
          <w:ilvl w:val="0"/>
          <w:numId w:val="4"/>
        </w:numPr>
        <w:spacing w:before="120" w:after="120"/>
      </w:pPr>
      <w:r>
        <w:t xml:space="preserve">Инструменты для построения диаграмм: </w:t>
      </w:r>
      <w:proofErr w:type="spellStart"/>
      <w:r>
        <w:t>PlantUML</w:t>
      </w:r>
      <w:proofErr w:type="spellEnd"/>
      <w:r w:rsidRPr="00D177E0">
        <w:t xml:space="preserve">, </w:t>
      </w:r>
      <w:proofErr w:type="spellStart"/>
      <w:r>
        <w:rPr>
          <w:lang w:val="en-US"/>
        </w:rPr>
        <w:t>Drawio</w:t>
      </w:r>
      <w:proofErr w:type="spellEnd"/>
      <w:r w:rsidRPr="00D177E0">
        <w:t xml:space="preserve">, </w:t>
      </w:r>
      <w:r>
        <w:rPr>
          <w:lang w:val="en-US"/>
        </w:rPr>
        <w:t>Miro</w:t>
      </w:r>
      <w:r>
        <w:t xml:space="preserve"> — для создания наглядных схем, используемых в документации.</w:t>
      </w:r>
    </w:p>
    <w:p w14:paraId="2C48ACB7" w14:textId="21C8E3A7" w:rsidR="00D177E0" w:rsidRDefault="00D177E0" w:rsidP="00D177E0">
      <w:pPr>
        <w:pStyle w:val="-2"/>
      </w:pPr>
      <w:bookmarkStart w:id="4" w:name="_Toc214904204"/>
      <w:r>
        <w:t>Проектирование системы</w:t>
      </w:r>
      <w:bookmarkEnd w:id="4"/>
    </w:p>
    <w:p w14:paraId="619C399B" w14:textId="5AFFB489" w:rsidR="00D177E0" w:rsidRPr="00D177E0" w:rsidRDefault="00D177E0" w:rsidP="00BB7B9D">
      <w:r w:rsidRPr="00D177E0">
        <w:t>Предметной областью является управление персоналом компании. Система предназначена для автоматизации учёта сотрудников, их должностей, отделов, зарплат и ключей доступа.</w:t>
      </w:r>
    </w:p>
    <w:p w14:paraId="57A651A4" w14:textId="7A711A6F" w:rsidR="00D177E0" w:rsidRPr="00D177E0" w:rsidRDefault="00D177E0" w:rsidP="00BB7B9D">
      <w:pPr>
        <w:spacing w:before="120" w:after="120"/>
      </w:pPr>
      <w:r w:rsidRPr="00D177E0">
        <w:t>Пользователи и их роли:</w:t>
      </w:r>
    </w:p>
    <w:p w14:paraId="12CFAF52" w14:textId="5CAB649A" w:rsidR="00D177E0" w:rsidRPr="00D177E0" w:rsidRDefault="00D177E0" w:rsidP="00BB7B9D">
      <w:pPr>
        <w:pStyle w:val="a7"/>
        <w:numPr>
          <w:ilvl w:val="0"/>
          <w:numId w:val="5"/>
        </w:numPr>
        <w:spacing w:before="120" w:after="120"/>
      </w:pPr>
      <w:r w:rsidRPr="00D177E0">
        <w:t>Директор: Полный доступ ко всем функциям системы.</w:t>
      </w:r>
    </w:p>
    <w:p w14:paraId="5152E584" w14:textId="279FEE43" w:rsidR="00D177E0" w:rsidRPr="00D177E0" w:rsidRDefault="00D177E0" w:rsidP="00BB7B9D">
      <w:pPr>
        <w:pStyle w:val="a7"/>
        <w:numPr>
          <w:ilvl w:val="0"/>
          <w:numId w:val="5"/>
        </w:numPr>
        <w:spacing w:before="120" w:after="120"/>
      </w:pPr>
      <w:r w:rsidRPr="00D177E0">
        <w:t>Бухгалтер: Просмотр данных и редактирование зарплат.</w:t>
      </w:r>
    </w:p>
    <w:p w14:paraId="356BCEEB" w14:textId="73554311" w:rsidR="00D177E0" w:rsidRPr="00D177E0" w:rsidRDefault="00D177E0" w:rsidP="00BB7B9D">
      <w:pPr>
        <w:pStyle w:val="a7"/>
        <w:numPr>
          <w:ilvl w:val="0"/>
          <w:numId w:val="5"/>
        </w:numPr>
        <w:spacing w:before="120" w:after="120"/>
      </w:pPr>
      <w:r w:rsidRPr="00D177E0">
        <w:t>Начальник отдела: Просмотр данных своего отдела.</w:t>
      </w:r>
    </w:p>
    <w:p w14:paraId="5A0DC5CE" w14:textId="5E7D0405" w:rsidR="00D177E0" w:rsidRPr="00D177E0" w:rsidRDefault="00D177E0" w:rsidP="00BB7B9D">
      <w:pPr>
        <w:pStyle w:val="a7"/>
        <w:numPr>
          <w:ilvl w:val="0"/>
          <w:numId w:val="5"/>
        </w:numPr>
        <w:spacing w:before="120" w:after="120"/>
      </w:pPr>
      <w:r w:rsidRPr="00D177E0">
        <w:t>Сотрудник: Просмотр своих данных и данных начальника.</w:t>
      </w:r>
    </w:p>
    <w:p w14:paraId="515A065D" w14:textId="1EBDDB7D" w:rsidR="00D177E0" w:rsidRPr="00D177E0" w:rsidRDefault="00D177E0" w:rsidP="00BB7B9D">
      <w:pPr>
        <w:spacing w:before="120" w:after="120"/>
      </w:pPr>
      <w:r w:rsidRPr="00D177E0">
        <w:t>Основные функции системы:</w:t>
      </w:r>
    </w:p>
    <w:p w14:paraId="3FD7EF85" w14:textId="0641CB09" w:rsidR="00D177E0" w:rsidRPr="00D177E0" w:rsidRDefault="00D177E0" w:rsidP="00BB7B9D">
      <w:pPr>
        <w:pStyle w:val="a7"/>
        <w:numPr>
          <w:ilvl w:val="0"/>
          <w:numId w:val="6"/>
        </w:numPr>
        <w:spacing w:before="120" w:after="120"/>
      </w:pPr>
      <w:r w:rsidRPr="00D177E0">
        <w:lastRenderedPageBreak/>
        <w:t>Авторизация по ключу доступа</w:t>
      </w:r>
      <w:r w:rsidR="00BB7B9D" w:rsidRPr="00BB7B9D">
        <w:t xml:space="preserve"> </w:t>
      </w:r>
      <w:r w:rsidR="00BB7B9D">
        <w:t>и его изменение по желанию пользователя</w:t>
      </w:r>
      <w:r w:rsidRPr="00D177E0">
        <w:t>.</w:t>
      </w:r>
    </w:p>
    <w:p w14:paraId="2EA97639" w14:textId="576DA86E" w:rsidR="00D177E0" w:rsidRPr="00D177E0" w:rsidRDefault="00D177E0" w:rsidP="00BB7B9D">
      <w:pPr>
        <w:pStyle w:val="a7"/>
        <w:numPr>
          <w:ilvl w:val="0"/>
          <w:numId w:val="6"/>
        </w:numPr>
        <w:spacing w:before="120" w:after="120"/>
      </w:pPr>
      <w:r w:rsidRPr="00D177E0">
        <w:t>Просмотр, добавление, редактирование и удаление записей о сотрудниках (в зависимости от роли).</w:t>
      </w:r>
    </w:p>
    <w:p w14:paraId="362946BE" w14:textId="77777777" w:rsidR="00D177E0" w:rsidRPr="00D177E0" w:rsidRDefault="00D177E0" w:rsidP="00BB7B9D">
      <w:pPr>
        <w:pStyle w:val="a7"/>
        <w:numPr>
          <w:ilvl w:val="0"/>
          <w:numId w:val="6"/>
        </w:numPr>
        <w:spacing w:before="120" w:after="120"/>
      </w:pPr>
      <w:r w:rsidRPr="00D177E0">
        <w:t xml:space="preserve">Экспорт данных в форматы </w:t>
      </w:r>
      <w:r w:rsidRPr="00BB7B9D">
        <w:rPr>
          <w:lang w:val="en-US"/>
        </w:rPr>
        <w:t>JSON</w:t>
      </w:r>
      <w:r w:rsidRPr="00D177E0">
        <w:t xml:space="preserve">, </w:t>
      </w:r>
      <w:r w:rsidRPr="00BB7B9D">
        <w:rPr>
          <w:lang w:val="en-US"/>
        </w:rPr>
        <w:t>CSV</w:t>
      </w:r>
      <w:r w:rsidRPr="00D177E0">
        <w:t xml:space="preserve">, </w:t>
      </w:r>
      <w:r w:rsidRPr="00BB7B9D">
        <w:rPr>
          <w:lang w:val="en-US"/>
        </w:rPr>
        <w:t>XML</w:t>
      </w:r>
      <w:r w:rsidRPr="00D177E0">
        <w:t xml:space="preserve">, </w:t>
      </w:r>
      <w:r w:rsidRPr="00BB7B9D">
        <w:rPr>
          <w:lang w:val="en-US"/>
        </w:rPr>
        <w:t>YAML</w:t>
      </w:r>
      <w:r w:rsidRPr="00D177E0">
        <w:t>.</w:t>
      </w:r>
    </w:p>
    <w:p w14:paraId="688BBF49" w14:textId="77777777" w:rsidR="00D177E0" w:rsidRPr="00BB7B9D" w:rsidRDefault="00D177E0" w:rsidP="00D177E0"/>
    <w:p w14:paraId="543652AC" w14:textId="7862E217" w:rsidR="00D177E0" w:rsidRPr="00BB7B9D" w:rsidRDefault="00D177E0" w:rsidP="00BB7B9D">
      <w:pPr>
        <w:jc w:val="center"/>
        <w:rPr>
          <w:i/>
          <w:iCs/>
        </w:rPr>
      </w:pPr>
      <w:r w:rsidRPr="00BB7B9D">
        <w:rPr>
          <w:i/>
          <w:iCs/>
        </w:rPr>
        <w:t>Моделирование процессов и взаимодействий</w:t>
      </w:r>
    </w:p>
    <w:p w14:paraId="430E73B1" w14:textId="77777777" w:rsidR="00D177E0" w:rsidRPr="00D177E0" w:rsidRDefault="00D177E0" w:rsidP="00D177E0"/>
    <w:p w14:paraId="6BF4035F" w14:textId="6AE65564" w:rsidR="00D177E0" w:rsidRDefault="00BB7B9D" w:rsidP="00BB7B9D">
      <w:pPr>
        <w:jc w:val="center"/>
      </w:pPr>
      <w:r>
        <w:rPr>
          <w:noProof/>
        </w:rPr>
        <w:drawing>
          <wp:inline distT="0" distB="0" distL="0" distR="0" wp14:anchorId="39352586" wp14:editId="788A40D6">
            <wp:extent cx="5384895" cy="618172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594" cy="6185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6BCB7" w14:textId="5630249D" w:rsidR="00BB7B9D" w:rsidRDefault="00BB7B9D" w:rsidP="00BB7B9D">
      <w:pPr>
        <w:jc w:val="center"/>
      </w:pPr>
      <w:r>
        <w:t xml:space="preserve">Рисунок 1. – </w:t>
      </w:r>
      <w:r>
        <w:rPr>
          <w:lang w:val="en-US"/>
        </w:rPr>
        <w:t>Use</w:t>
      </w:r>
      <w:r w:rsidRPr="00BB7B9D">
        <w:t>-</w:t>
      </w:r>
      <w:r>
        <w:rPr>
          <w:lang w:val="en-US"/>
        </w:rPr>
        <w:t>Case</w:t>
      </w:r>
      <w:r w:rsidRPr="00AA2D02">
        <w:t xml:space="preserve"> </w:t>
      </w:r>
      <w:r>
        <w:t xml:space="preserve">диаграмма </w:t>
      </w:r>
    </w:p>
    <w:p w14:paraId="0548D56B" w14:textId="77777777" w:rsidR="00BB7B9D" w:rsidRPr="00BB7B9D" w:rsidRDefault="00BB7B9D" w:rsidP="00BB7B9D">
      <w:pPr>
        <w:jc w:val="center"/>
      </w:pPr>
    </w:p>
    <w:p w14:paraId="0B325092" w14:textId="77777777" w:rsidR="00D177E0" w:rsidRPr="00D177E0" w:rsidRDefault="00D177E0" w:rsidP="00D177E0">
      <w:r w:rsidRPr="00D177E0">
        <w:rPr>
          <w:lang w:val="en-US"/>
        </w:rPr>
        <w:t>Use</w:t>
      </w:r>
      <w:r w:rsidRPr="00D177E0">
        <w:t>-</w:t>
      </w:r>
      <w:r w:rsidRPr="00D177E0">
        <w:rPr>
          <w:lang w:val="en-US"/>
        </w:rPr>
        <w:t>Case</w:t>
      </w:r>
      <w:r w:rsidRPr="00D177E0">
        <w:t xml:space="preserve"> диаграмма отображает взаимодействие пользователей различных ролей с системой. Основные сценарии: авторизация, просмотр данных, редактирование данных, экспорт отчётов.</w:t>
      </w:r>
    </w:p>
    <w:p w14:paraId="2449AAA9" w14:textId="77777777" w:rsidR="00D177E0" w:rsidRPr="00D177E0" w:rsidRDefault="00D177E0" w:rsidP="00D177E0"/>
    <w:p w14:paraId="3924E305" w14:textId="17972AC2" w:rsidR="00D177E0" w:rsidRDefault="00BB7B9D" w:rsidP="00BB7B9D">
      <w:pPr>
        <w:jc w:val="center"/>
      </w:pPr>
      <w:r>
        <w:rPr>
          <w:noProof/>
        </w:rPr>
        <w:lastRenderedPageBreak/>
        <w:drawing>
          <wp:inline distT="0" distB="0" distL="0" distR="0" wp14:anchorId="77B4B631" wp14:editId="3891A80C">
            <wp:extent cx="3457575" cy="28765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01D3C" w14:textId="6129DF7B" w:rsidR="00BB7B9D" w:rsidRPr="00D177E0" w:rsidRDefault="00BB7B9D" w:rsidP="00BB7B9D">
      <w:pPr>
        <w:jc w:val="center"/>
      </w:pPr>
      <w:r>
        <w:t>Рисунок 2. – Блок-схема авторизации</w:t>
      </w:r>
    </w:p>
    <w:p w14:paraId="5726178C" w14:textId="77777777" w:rsidR="00D177E0" w:rsidRPr="00D177E0" w:rsidRDefault="00D177E0" w:rsidP="00D177E0"/>
    <w:p w14:paraId="33A9B6B9" w14:textId="424AB8CF" w:rsidR="00D177E0" w:rsidRDefault="00D177E0" w:rsidP="0082473F">
      <w:r w:rsidRPr="00D177E0">
        <w:t>Блок-схема иллюстрирует процесс авторизации пользователя, проверки ключа доступа.</w:t>
      </w:r>
    </w:p>
    <w:p w14:paraId="47A0C473" w14:textId="77777777" w:rsidR="0082473F" w:rsidRPr="00D177E0" w:rsidRDefault="0082473F" w:rsidP="0082473F"/>
    <w:p w14:paraId="10D3A19D" w14:textId="77777777" w:rsidR="00D177E0" w:rsidRPr="00BB7B9D" w:rsidRDefault="00D177E0" w:rsidP="00BB7B9D">
      <w:pPr>
        <w:jc w:val="center"/>
        <w:rPr>
          <w:i/>
          <w:iCs/>
        </w:rPr>
      </w:pPr>
      <w:r w:rsidRPr="00BB7B9D">
        <w:rPr>
          <w:i/>
          <w:iCs/>
        </w:rPr>
        <w:t>Проектирование структуры данных</w:t>
      </w:r>
    </w:p>
    <w:p w14:paraId="21EBC5AD" w14:textId="77777777" w:rsidR="00D177E0" w:rsidRPr="00D177E0" w:rsidRDefault="00D177E0" w:rsidP="00D177E0"/>
    <w:p w14:paraId="621C8710" w14:textId="0493C85F" w:rsidR="00D177E0" w:rsidRPr="00D177E0" w:rsidRDefault="00D177E0" w:rsidP="000F1C32">
      <w:r w:rsidRPr="00D177E0">
        <w:t>Основная сущность системы — Сотрудник (</w:t>
      </w:r>
      <w:r w:rsidRPr="00D177E0">
        <w:rPr>
          <w:lang w:val="en-US"/>
        </w:rPr>
        <w:t>Employee</w:t>
      </w:r>
      <w:r w:rsidRPr="00D177E0">
        <w:t>).</w:t>
      </w:r>
    </w:p>
    <w:p w14:paraId="073F9622" w14:textId="1F0360D6" w:rsidR="00D177E0" w:rsidRPr="00D177E0" w:rsidRDefault="00D177E0" w:rsidP="00BB7B9D">
      <w:pPr>
        <w:spacing w:before="120" w:after="120"/>
      </w:pPr>
      <w:r w:rsidRPr="00D177E0">
        <w:t>Атрибуты сущности:</w:t>
      </w:r>
    </w:p>
    <w:p w14:paraId="20F1A161" w14:textId="75C51A9E" w:rsidR="00D177E0" w:rsidRPr="00D177E0" w:rsidRDefault="000F1C32" w:rsidP="00BB7B9D">
      <w:pPr>
        <w:pStyle w:val="a7"/>
        <w:numPr>
          <w:ilvl w:val="0"/>
          <w:numId w:val="7"/>
        </w:numPr>
        <w:spacing w:before="120" w:after="120"/>
      </w:pPr>
      <w:r>
        <w:rPr>
          <w:lang w:val="en-US"/>
        </w:rPr>
        <w:t>ID</w:t>
      </w:r>
      <w:r w:rsidR="00D177E0" w:rsidRPr="00D177E0">
        <w:t xml:space="preserve"> </w:t>
      </w:r>
      <w:r>
        <w:rPr>
          <w:lang w:val="en-US"/>
        </w:rPr>
        <w:t>–</w:t>
      </w:r>
      <w:r w:rsidR="00D177E0" w:rsidRPr="00D177E0">
        <w:t xml:space="preserve"> уникальный идентификатор (</w:t>
      </w:r>
      <w:r w:rsidR="00D177E0" w:rsidRPr="00BB7B9D">
        <w:rPr>
          <w:lang w:val="en-US"/>
        </w:rPr>
        <w:t>INTEGER</w:t>
      </w:r>
      <w:r w:rsidR="00D177E0" w:rsidRPr="00D177E0">
        <w:t xml:space="preserve">, </w:t>
      </w:r>
      <w:r w:rsidR="00D177E0" w:rsidRPr="00BB7B9D">
        <w:rPr>
          <w:lang w:val="en-US"/>
        </w:rPr>
        <w:t>PRIMARY</w:t>
      </w:r>
      <w:r w:rsidR="00D177E0" w:rsidRPr="00D177E0">
        <w:t xml:space="preserve"> </w:t>
      </w:r>
      <w:r w:rsidR="00D177E0" w:rsidRPr="00BB7B9D">
        <w:rPr>
          <w:lang w:val="en-US"/>
        </w:rPr>
        <w:t>KEY</w:t>
      </w:r>
      <w:r w:rsidR="00D177E0" w:rsidRPr="00D177E0">
        <w:t>)</w:t>
      </w:r>
    </w:p>
    <w:p w14:paraId="63A583D1" w14:textId="1098CF95" w:rsidR="00D177E0" w:rsidRDefault="000F1C32" w:rsidP="00BB7B9D">
      <w:pPr>
        <w:pStyle w:val="a7"/>
        <w:numPr>
          <w:ilvl w:val="0"/>
          <w:numId w:val="7"/>
        </w:numPr>
        <w:spacing w:before="120" w:after="120"/>
      </w:pPr>
      <w:r>
        <w:rPr>
          <w:lang w:val="en-US"/>
        </w:rPr>
        <w:t>Name</w:t>
      </w:r>
      <w:r w:rsidR="00D177E0" w:rsidRPr="00D177E0">
        <w:t xml:space="preserve"> </w:t>
      </w:r>
      <w:r>
        <w:rPr>
          <w:lang w:val="en-US"/>
        </w:rPr>
        <w:t xml:space="preserve">– </w:t>
      </w:r>
      <w:r w:rsidR="00D177E0" w:rsidRPr="00D177E0">
        <w:t>имя (</w:t>
      </w:r>
      <w:r w:rsidR="00D177E0" w:rsidRPr="00BB7B9D">
        <w:rPr>
          <w:lang w:val="en-US"/>
        </w:rPr>
        <w:t>TEXT</w:t>
      </w:r>
      <w:r w:rsidR="00D177E0" w:rsidRPr="00D177E0">
        <w:t>)</w:t>
      </w:r>
    </w:p>
    <w:p w14:paraId="2C3F3959" w14:textId="532642D9" w:rsidR="000F1C32" w:rsidRPr="00D177E0" w:rsidRDefault="000F1C32" w:rsidP="00BB7B9D">
      <w:pPr>
        <w:pStyle w:val="a7"/>
        <w:numPr>
          <w:ilvl w:val="0"/>
          <w:numId w:val="7"/>
        </w:numPr>
        <w:spacing w:before="120" w:after="120"/>
      </w:pPr>
      <w:r>
        <w:rPr>
          <w:lang w:val="en-US"/>
        </w:rPr>
        <w:t xml:space="preserve">Surname – </w:t>
      </w:r>
      <w:r>
        <w:t>фамилия (</w:t>
      </w:r>
      <w:r>
        <w:rPr>
          <w:lang w:val="en-US"/>
        </w:rPr>
        <w:t>TEXT)</w:t>
      </w:r>
    </w:p>
    <w:p w14:paraId="381F7E63" w14:textId="69E654F1" w:rsidR="00D177E0" w:rsidRPr="00BB7B9D" w:rsidRDefault="000F1C32" w:rsidP="00BB7B9D">
      <w:pPr>
        <w:pStyle w:val="a7"/>
        <w:numPr>
          <w:ilvl w:val="0"/>
          <w:numId w:val="7"/>
        </w:numPr>
        <w:spacing w:before="120" w:after="120"/>
        <w:rPr>
          <w:lang w:val="en-US"/>
        </w:rPr>
      </w:pPr>
      <w:proofErr w:type="spellStart"/>
      <w:r>
        <w:rPr>
          <w:lang w:val="en-US"/>
        </w:rPr>
        <w:t>Dep_name</w:t>
      </w:r>
      <w:proofErr w:type="spellEnd"/>
      <w:r w:rsidR="00D177E0" w:rsidRPr="00BB7B9D">
        <w:rPr>
          <w:lang w:val="en-US"/>
        </w:rPr>
        <w:t xml:space="preserve"> </w:t>
      </w:r>
      <w:r>
        <w:rPr>
          <w:lang w:val="en-US"/>
        </w:rPr>
        <w:t>–</w:t>
      </w:r>
      <w:r w:rsidR="00D177E0" w:rsidRPr="00BB7B9D">
        <w:rPr>
          <w:lang w:val="en-US"/>
        </w:rPr>
        <w:t xml:space="preserve"> </w:t>
      </w:r>
      <w:proofErr w:type="spellStart"/>
      <w:r w:rsidR="00D177E0" w:rsidRPr="00BB7B9D">
        <w:rPr>
          <w:lang w:val="en-US"/>
        </w:rPr>
        <w:t>отдел</w:t>
      </w:r>
      <w:proofErr w:type="spellEnd"/>
      <w:r w:rsidR="00D177E0" w:rsidRPr="00BB7B9D">
        <w:rPr>
          <w:lang w:val="en-US"/>
        </w:rPr>
        <w:t xml:space="preserve"> (TEXT</w:t>
      </w:r>
      <w:r>
        <w:rPr>
          <w:lang w:val="en-US"/>
        </w:rPr>
        <w:t>, FOREIGN KEY</w:t>
      </w:r>
      <w:r w:rsidR="00D177E0" w:rsidRPr="00BB7B9D">
        <w:rPr>
          <w:lang w:val="en-US"/>
        </w:rPr>
        <w:t>)</w:t>
      </w:r>
    </w:p>
    <w:p w14:paraId="6327EF2E" w14:textId="7EF332E9" w:rsidR="00D177E0" w:rsidRPr="00BB7B9D" w:rsidRDefault="000F1C32" w:rsidP="00BB7B9D">
      <w:pPr>
        <w:pStyle w:val="a7"/>
        <w:numPr>
          <w:ilvl w:val="0"/>
          <w:numId w:val="7"/>
        </w:numPr>
        <w:spacing w:before="120" w:after="120"/>
        <w:rPr>
          <w:lang w:val="en-US"/>
        </w:rPr>
      </w:pPr>
      <w:r>
        <w:rPr>
          <w:lang w:val="en-US"/>
        </w:rPr>
        <w:t>P</w:t>
      </w:r>
      <w:r w:rsidR="00D177E0" w:rsidRPr="00BB7B9D">
        <w:rPr>
          <w:lang w:val="en-US"/>
        </w:rPr>
        <w:t xml:space="preserve">osition </w:t>
      </w:r>
      <w:r>
        <w:rPr>
          <w:lang w:val="en-US"/>
        </w:rPr>
        <w:t>–</w:t>
      </w:r>
      <w:r w:rsidR="00D177E0" w:rsidRPr="00BB7B9D">
        <w:rPr>
          <w:lang w:val="en-US"/>
        </w:rPr>
        <w:t xml:space="preserve"> </w:t>
      </w:r>
      <w:proofErr w:type="spellStart"/>
      <w:r w:rsidR="00D177E0" w:rsidRPr="00BB7B9D">
        <w:rPr>
          <w:lang w:val="en-US"/>
        </w:rPr>
        <w:t>должность</w:t>
      </w:r>
      <w:proofErr w:type="spellEnd"/>
      <w:r w:rsidR="00D177E0" w:rsidRPr="00BB7B9D">
        <w:rPr>
          <w:lang w:val="en-US"/>
        </w:rPr>
        <w:t xml:space="preserve"> (TEXT)</w:t>
      </w:r>
    </w:p>
    <w:p w14:paraId="06A01C47" w14:textId="1FEE31FE" w:rsidR="00D177E0" w:rsidRPr="00D177E0" w:rsidRDefault="000F1C32" w:rsidP="00BB7B9D">
      <w:pPr>
        <w:pStyle w:val="a7"/>
        <w:numPr>
          <w:ilvl w:val="0"/>
          <w:numId w:val="7"/>
        </w:numPr>
        <w:spacing w:before="120" w:after="120"/>
      </w:pPr>
      <w:r>
        <w:rPr>
          <w:lang w:val="en-US"/>
        </w:rPr>
        <w:t>S</w:t>
      </w:r>
      <w:r w:rsidR="00D177E0" w:rsidRPr="00BB7B9D">
        <w:rPr>
          <w:lang w:val="en-US"/>
        </w:rPr>
        <w:t>alary</w:t>
      </w:r>
      <w:r w:rsidR="00D177E0" w:rsidRPr="00D177E0">
        <w:t xml:space="preserve"> </w:t>
      </w:r>
      <w:r>
        <w:rPr>
          <w:lang w:val="en-US"/>
        </w:rPr>
        <w:t>–</w:t>
      </w:r>
      <w:r w:rsidR="00D177E0" w:rsidRPr="00D177E0">
        <w:t xml:space="preserve"> зарплата (</w:t>
      </w:r>
      <w:r w:rsidR="00D177E0" w:rsidRPr="00BB7B9D">
        <w:rPr>
          <w:lang w:val="en-US"/>
        </w:rPr>
        <w:t>REAL</w:t>
      </w:r>
      <w:r w:rsidR="00D177E0" w:rsidRPr="00D177E0">
        <w:t>)</w:t>
      </w:r>
    </w:p>
    <w:p w14:paraId="35C10108" w14:textId="23F49D3F" w:rsidR="00D177E0" w:rsidRPr="00D177E0" w:rsidRDefault="00D177E0" w:rsidP="00BB7B9D">
      <w:pPr>
        <w:pStyle w:val="a7"/>
        <w:numPr>
          <w:ilvl w:val="0"/>
          <w:numId w:val="7"/>
        </w:numPr>
        <w:spacing w:before="120" w:after="120"/>
      </w:pPr>
      <w:proofErr w:type="spellStart"/>
      <w:r w:rsidRPr="00BB7B9D">
        <w:rPr>
          <w:lang w:val="en-US"/>
        </w:rPr>
        <w:t>isBoss</w:t>
      </w:r>
      <w:proofErr w:type="spellEnd"/>
      <w:r w:rsidRPr="00D177E0">
        <w:t xml:space="preserve"> </w:t>
      </w:r>
      <w:r w:rsidR="000F1C32" w:rsidRPr="000F1C32">
        <w:t>–</w:t>
      </w:r>
      <w:r w:rsidRPr="00D177E0">
        <w:t xml:space="preserve"> является ли начальником отдела (</w:t>
      </w:r>
      <w:r w:rsidR="000F1C32">
        <w:rPr>
          <w:lang w:val="en-US"/>
        </w:rPr>
        <w:t>BOOL</w:t>
      </w:r>
      <w:r w:rsidR="000F1C32" w:rsidRPr="000F1C32">
        <w:t xml:space="preserve">, </w:t>
      </w:r>
      <w:r w:rsidR="000F1C32">
        <w:rPr>
          <w:lang w:val="en-US"/>
        </w:rPr>
        <w:t>FOREIGN</w:t>
      </w:r>
      <w:r w:rsidR="000F1C32" w:rsidRPr="000F1C32">
        <w:t xml:space="preserve"> </w:t>
      </w:r>
      <w:r w:rsidR="000F1C32">
        <w:rPr>
          <w:lang w:val="en-US"/>
        </w:rPr>
        <w:t>KEY</w:t>
      </w:r>
      <w:r w:rsidRPr="00D177E0">
        <w:t>)</w:t>
      </w:r>
    </w:p>
    <w:p w14:paraId="5E1B5C76" w14:textId="761AB151" w:rsidR="000F1C32" w:rsidRDefault="00D177E0" w:rsidP="0082473F">
      <w:pPr>
        <w:pStyle w:val="a7"/>
        <w:numPr>
          <w:ilvl w:val="0"/>
          <w:numId w:val="7"/>
        </w:numPr>
        <w:spacing w:before="120" w:after="120"/>
        <w:ind w:hanging="357"/>
      </w:pPr>
      <w:proofErr w:type="spellStart"/>
      <w:r w:rsidRPr="00BB7B9D">
        <w:rPr>
          <w:lang w:val="en-US"/>
        </w:rPr>
        <w:t>EnterKey</w:t>
      </w:r>
      <w:proofErr w:type="spellEnd"/>
      <w:r w:rsidR="000F1C32">
        <w:rPr>
          <w:lang w:val="en-US"/>
        </w:rPr>
        <w:t xml:space="preserve"> –</w:t>
      </w:r>
      <w:r w:rsidRPr="00D177E0">
        <w:t xml:space="preserve"> ключ доступа (</w:t>
      </w:r>
      <w:r w:rsidRPr="00BB7B9D">
        <w:rPr>
          <w:lang w:val="en-US"/>
        </w:rPr>
        <w:t>INTEGER</w:t>
      </w:r>
      <w:r w:rsidRPr="00D177E0">
        <w:t>)</w:t>
      </w:r>
    </w:p>
    <w:p w14:paraId="79116370" w14:textId="77777777" w:rsidR="0082473F" w:rsidRDefault="0082473F" w:rsidP="0082473F">
      <w:pPr>
        <w:spacing w:before="120" w:after="120"/>
        <w:ind w:left="1072" w:firstLine="0"/>
      </w:pPr>
    </w:p>
    <w:p w14:paraId="4B081434" w14:textId="7D9D5527" w:rsidR="000F1C32" w:rsidRDefault="000F1C32" w:rsidP="000F1C32">
      <w:pPr>
        <w:spacing w:before="120" w:after="120"/>
      </w:pPr>
      <w:r>
        <w:t>Также присутствуют сущности Отдел</w:t>
      </w:r>
      <w:r w:rsidRPr="000F1C32">
        <w:t xml:space="preserve"> (</w:t>
      </w:r>
      <w:r>
        <w:rPr>
          <w:lang w:val="en-US"/>
        </w:rPr>
        <w:t>Department</w:t>
      </w:r>
      <w:r w:rsidRPr="000F1C32">
        <w:t xml:space="preserve">) </w:t>
      </w:r>
      <w:r>
        <w:t>и Тип Работника (</w:t>
      </w:r>
      <w:r>
        <w:rPr>
          <w:lang w:val="en-US"/>
        </w:rPr>
        <w:t>Employee</w:t>
      </w:r>
      <w:r w:rsidRPr="000F1C32">
        <w:t>_</w:t>
      </w:r>
      <w:r>
        <w:rPr>
          <w:lang w:val="en-US"/>
        </w:rPr>
        <w:t>type</w:t>
      </w:r>
      <w:r w:rsidRPr="000F1C32">
        <w:t>).</w:t>
      </w:r>
    </w:p>
    <w:p w14:paraId="17D8B028" w14:textId="77777777" w:rsidR="0082473F" w:rsidRDefault="0082473F" w:rsidP="000F1C32">
      <w:pPr>
        <w:spacing w:before="120" w:after="120"/>
      </w:pPr>
    </w:p>
    <w:p w14:paraId="16065955" w14:textId="47780313" w:rsidR="000F1C32" w:rsidRDefault="000F1C32" w:rsidP="0082473F">
      <w:pPr>
        <w:spacing w:before="120" w:after="120"/>
        <w:rPr>
          <w:lang w:val="en-US"/>
        </w:rPr>
      </w:pPr>
      <w:r>
        <w:t xml:space="preserve">Атрибуты сущности </w:t>
      </w:r>
      <w:r>
        <w:rPr>
          <w:lang w:val="en-US"/>
        </w:rPr>
        <w:t>Department:</w:t>
      </w:r>
    </w:p>
    <w:p w14:paraId="621AD7E7" w14:textId="5E952FAB" w:rsidR="000F1C32" w:rsidRDefault="000F1C32" w:rsidP="0082473F">
      <w:pPr>
        <w:pStyle w:val="a7"/>
        <w:numPr>
          <w:ilvl w:val="0"/>
          <w:numId w:val="8"/>
        </w:numPr>
        <w:spacing w:before="120" w:after="120"/>
        <w:rPr>
          <w:lang w:val="en-US"/>
        </w:rPr>
      </w:pPr>
      <w:r>
        <w:rPr>
          <w:lang w:val="en-US"/>
        </w:rPr>
        <w:t xml:space="preserve">Name – </w:t>
      </w:r>
      <w:r>
        <w:t>название</w:t>
      </w:r>
      <w:r w:rsidRPr="000F1C32">
        <w:rPr>
          <w:lang w:val="en-US"/>
        </w:rPr>
        <w:t xml:space="preserve"> </w:t>
      </w:r>
      <w:r>
        <w:t>отдела</w:t>
      </w:r>
      <w:r w:rsidRPr="000F1C32">
        <w:rPr>
          <w:lang w:val="en-US"/>
        </w:rPr>
        <w:t xml:space="preserve"> (</w:t>
      </w:r>
      <w:r>
        <w:rPr>
          <w:lang w:val="en-US"/>
        </w:rPr>
        <w:t>TEXT, PRIMARY KEY)</w:t>
      </w:r>
    </w:p>
    <w:p w14:paraId="5A5605B6" w14:textId="3C783095" w:rsidR="0082473F" w:rsidRDefault="000F1C32" w:rsidP="0082473F">
      <w:pPr>
        <w:pStyle w:val="a7"/>
        <w:numPr>
          <w:ilvl w:val="0"/>
          <w:numId w:val="8"/>
        </w:numPr>
        <w:spacing w:before="120" w:after="120"/>
      </w:pPr>
      <w:proofErr w:type="spellStart"/>
      <w:r>
        <w:rPr>
          <w:lang w:val="en-US"/>
        </w:rPr>
        <w:t>DepBoss</w:t>
      </w:r>
      <w:proofErr w:type="spellEnd"/>
      <w:r w:rsidRPr="000F1C32">
        <w:t>_</w:t>
      </w:r>
      <w:r>
        <w:rPr>
          <w:lang w:val="en-US"/>
        </w:rPr>
        <w:t>name</w:t>
      </w:r>
      <w:r w:rsidRPr="000F1C32">
        <w:t xml:space="preserve"> – </w:t>
      </w:r>
      <w:r>
        <w:t>имя начальника отдела (</w:t>
      </w:r>
      <w:r>
        <w:rPr>
          <w:lang w:val="en-US"/>
        </w:rPr>
        <w:t>TEXT</w:t>
      </w:r>
      <w:r w:rsidRPr="000F1C32">
        <w:t>)</w:t>
      </w:r>
    </w:p>
    <w:p w14:paraId="69ECA8D5" w14:textId="6EEAB317" w:rsidR="0082473F" w:rsidRDefault="0082473F" w:rsidP="0082473F">
      <w:pPr>
        <w:spacing w:before="120" w:after="120"/>
        <w:ind w:left="1069" w:firstLine="0"/>
      </w:pPr>
    </w:p>
    <w:p w14:paraId="3CE55AEA" w14:textId="77777777" w:rsidR="0082473F" w:rsidRPr="000F1C32" w:rsidRDefault="0082473F" w:rsidP="0082473F">
      <w:pPr>
        <w:spacing w:before="120" w:after="120"/>
        <w:ind w:left="1069" w:firstLine="0"/>
      </w:pPr>
    </w:p>
    <w:p w14:paraId="76AE91EB" w14:textId="74094DAF" w:rsidR="00D177E0" w:rsidRDefault="000F1C32" w:rsidP="0082473F">
      <w:pPr>
        <w:spacing w:before="120" w:after="120"/>
      </w:pPr>
      <w:r>
        <w:lastRenderedPageBreak/>
        <w:t xml:space="preserve">Атрибуты сущности </w:t>
      </w:r>
      <w:r>
        <w:rPr>
          <w:lang w:val="en-US"/>
        </w:rPr>
        <w:t>Employee</w:t>
      </w:r>
      <w:r w:rsidRPr="000F1C32">
        <w:t>_</w:t>
      </w:r>
      <w:r>
        <w:rPr>
          <w:lang w:val="en-US"/>
        </w:rPr>
        <w:t>type</w:t>
      </w:r>
      <w:r w:rsidRPr="000F1C32">
        <w:t>:</w:t>
      </w:r>
    </w:p>
    <w:p w14:paraId="23F622E5" w14:textId="50DCC54A" w:rsidR="000F1C32" w:rsidRDefault="000F1C32" w:rsidP="0082473F">
      <w:pPr>
        <w:pStyle w:val="a7"/>
        <w:numPr>
          <w:ilvl w:val="0"/>
          <w:numId w:val="9"/>
        </w:numPr>
        <w:spacing w:before="120" w:after="120"/>
        <w:rPr>
          <w:lang w:val="en-US"/>
        </w:rPr>
      </w:pPr>
      <w:proofErr w:type="spellStart"/>
      <w:r>
        <w:rPr>
          <w:lang w:val="en-US"/>
        </w:rPr>
        <w:t>Employee_ID</w:t>
      </w:r>
      <w:proofErr w:type="spellEnd"/>
      <w:r>
        <w:rPr>
          <w:lang w:val="en-US"/>
        </w:rPr>
        <w:t xml:space="preserve"> – id </w:t>
      </w:r>
      <w:r>
        <w:t>сотрудника</w:t>
      </w:r>
      <w:r w:rsidRPr="000F1C32">
        <w:rPr>
          <w:lang w:val="en-US"/>
        </w:rPr>
        <w:t xml:space="preserve"> </w:t>
      </w:r>
      <w:r>
        <w:rPr>
          <w:lang w:val="en-US"/>
        </w:rPr>
        <w:t>(INTEGER, PRIMARY KEY)</w:t>
      </w:r>
    </w:p>
    <w:p w14:paraId="4089882B" w14:textId="1C5E20BF" w:rsidR="000F1C32" w:rsidRDefault="000F1C32" w:rsidP="0082473F">
      <w:pPr>
        <w:pStyle w:val="a7"/>
        <w:numPr>
          <w:ilvl w:val="0"/>
          <w:numId w:val="9"/>
        </w:numPr>
        <w:spacing w:before="120" w:after="120"/>
        <w:rPr>
          <w:lang w:val="en-US"/>
        </w:rPr>
      </w:pPr>
      <w:proofErr w:type="spellStart"/>
      <w:r>
        <w:rPr>
          <w:lang w:val="en-US"/>
        </w:rPr>
        <w:t>Employee_name</w:t>
      </w:r>
      <w:proofErr w:type="spellEnd"/>
      <w:r w:rsidR="0082473F">
        <w:rPr>
          <w:lang w:val="en-US"/>
        </w:rPr>
        <w:t xml:space="preserve"> – </w:t>
      </w:r>
      <w:r w:rsidR="0082473F">
        <w:t>имя</w:t>
      </w:r>
      <w:r w:rsidR="0082473F" w:rsidRPr="0082473F">
        <w:rPr>
          <w:lang w:val="en-US"/>
        </w:rPr>
        <w:t xml:space="preserve"> </w:t>
      </w:r>
      <w:r w:rsidR="0082473F">
        <w:t>сотрудника</w:t>
      </w:r>
      <w:r w:rsidR="0082473F" w:rsidRPr="0082473F">
        <w:rPr>
          <w:lang w:val="en-US"/>
        </w:rPr>
        <w:t xml:space="preserve"> (</w:t>
      </w:r>
      <w:r w:rsidR="0082473F">
        <w:rPr>
          <w:lang w:val="en-US"/>
        </w:rPr>
        <w:t>TEXT)</w:t>
      </w:r>
    </w:p>
    <w:p w14:paraId="621AF03D" w14:textId="2A71D710" w:rsidR="0082473F" w:rsidRDefault="0082473F" w:rsidP="0082473F">
      <w:pPr>
        <w:pStyle w:val="a7"/>
        <w:numPr>
          <w:ilvl w:val="0"/>
          <w:numId w:val="9"/>
        </w:numPr>
        <w:spacing w:before="120" w:after="120"/>
      </w:pPr>
      <w:r>
        <w:rPr>
          <w:lang w:val="en-US"/>
        </w:rPr>
        <w:t>is</w:t>
      </w:r>
      <w:r w:rsidRPr="0082473F">
        <w:t>_</w:t>
      </w:r>
      <w:r>
        <w:rPr>
          <w:lang w:val="en-US"/>
        </w:rPr>
        <w:t>boss</w:t>
      </w:r>
      <w:r w:rsidRPr="0082473F">
        <w:t xml:space="preserve"> – </w:t>
      </w:r>
      <w:r>
        <w:t>тип сотрудника (начальник отдела</w:t>
      </w:r>
      <w:r w:rsidRPr="0082473F">
        <w:t>/</w:t>
      </w:r>
      <w:r>
        <w:t>обычный сотрудник</w:t>
      </w:r>
      <w:r w:rsidRPr="0082473F">
        <w:t>) (</w:t>
      </w:r>
      <w:r>
        <w:rPr>
          <w:lang w:val="en-US"/>
        </w:rPr>
        <w:t>BOOL</w:t>
      </w:r>
      <w:r w:rsidRPr="0082473F">
        <w:t xml:space="preserve">, </w:t>
      </w:r>
      <w:r>
        <w:rPr>
          <w:lang w:val="en-US"/>
        </w:rPr>
        <w:t>PRIMARY</w:t>
      </w:r>
      <w:r w:rsidRPr="0082473F">
        <w:t xml:space="preserve"> </w:t>
      </w:r>
      <w:r>
        <w:rPr>
          <w:lang w:val="en-US"/>
        </w:rPr>
        <w:t>KEY</w:t>
      </w:r>
      <w:r w:rsidRPr="0082473F">
        <w:t xml:space="preserve">) </w:t>
      </w:r>
    </w:p>
    <w:p w14:paraId="6C543A48" w14:textId="77777777" w:rsidR="0082473F" w:rsidRPr="0082473F" w:rsidRDefault="0082473F" w:rsidP="0082473F">
      <w:pPr>
        <w:spacing w:before="120" w:after="120"/>
        <w:ind w:left="1069" w:firstLine="0"/>
      </w:pPr>
    </w:p>
    <w:p w14:paraId="60588AE4" w14:textId="24BB6B65" w:rsidR="00D177E0" w:rsidRDefault="0082473F" w:rsidP="0082473F">
      <w:pPr>
        <w:jc w:val="center"/>
      </w:pPr>
      <w:r>
        <w:rPr>
          <w:noProof/>
        </w:rPr>
        <w:drawing>
          <wp:inline distT="0" distB="0" distL="0" distR="0" wp14:anchorId="1D1DA270" wp14:editId="76AB4D25">
            <wp:extent cx="5276850" cy="26384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3CB59" w14:textId="22ED0FF4" w:rsidR="0082473F" w:rsidRDefault="0082473F" w:rsidP="0082473F">
      <w:pPr>
        <w:jc w:val="center"/>
      </w:pPr>
      <w:r>
        <w:t xml:space="preserve">Рисунок 3. – </w:t>
      </w:r>
      <w:r>
        <w:rPr>
          <w:lang w:val="en-US"/>
        </w:rPr>
        <w:t>ER</w:t>
      </w:r>
      <w:r w:rsidRPr="0082473F">
        <w:t xml:space="preserve"> </w:t>
      </w:r>
      <w:r>
        <w:t>диаграмма</w:t>
      </w:r>
    </w:p>
    <w:p w14:paraId="7B89BB75" w14:textId="77777777" w:rsidR="0082473F" w:rsidRPr="0082473F" w:rsidRDefault="0082473F" w:rsidP="0082473F"/>
    <w:p w14:paraId="32D24CA5" w14:textId="0AE0EE9E" w:rsidR="00D177E0" w:rsidRPr="00D177E0" w:rsidRDefault="00D177E0" w:rsidP="00D177E0">
      <w:r w:rsidRPr="00D177E0">
        <w:rPr>
          <w:lang w:val="en-US"/>
        </w:rPr>
        <w:t>ER</w:t>
      </w:r>
      <w:r w:rsidRPr="00D177E0">
        <w:t>-диаграмма отображает</w:t>
      </w:r>
      <w:r w:rsidR="0082473F" w:rsidRPr="0082473F">
        <w:t xml:space="preserve"> </w:t>
      </w:r>
      <w:r w:rsidR="0082473F">
        <w:t xml:space="preserve">все </w:t>
      </w:r>
      <w:r w:rsidRPr="00D177E0">
        <w:t>сущност</w:t>
      </w:r>
      <w:r w:rsidR="0082473F">
        <w:t>и</w:t>
      </w:r>
      <w:r w:rsidRPr="00D177E0">
        <w:t xml:space="preserve"> и </w:t>
      </w:r>
      <w:r w:rsidR="0082473F">
        <w:t>их</w:t>
      </w:r>
      <w:r w:rsidRPr="00D177E0">
        <w:t xml:space="preserve"> атрибуты</w:t>
      </w:r>
      <w:r w:rsidR="0082473F">
        <w:t>, а также их связи друг с другом.</w:t>
      </w:r>
    </w:p>
    <w:p w14:paraId="3077B480" w14:textId="45DD89AA" w:rsidR="00D177E0" w:rsidRDefault="0082473F" w:rsidP="0082473F">
      <w:pPr>
        <w:pStyle w:val="-1"/>
      </w:pPr>
      <w:bookmarkStart w:id="5" w:name="_Toc214904205"/>
      <w:r>
        <w:lastRenderedPageBreak/>
        <w:t>Практическая реализация</w:t>
      </w:r>
      <w:bookmarkEnd w:id="5"/>
    </w:p>
    <w:p w14:paraId="7613B5B0" w14:textId="39D5EF74" w:rsidR="0082473F" w:rsidRPr="0082473F" w:rsidRDefault="0082473F" w:rsidP="0082473F">
      <w:pPr>
        <w:pStyle w:val="-2"/>
      </w:pPr>
      <w:bookmarkStart w:id="6" w:name="_Toc214904206"/>
      <w:r>
        <w:t>Общая структура программы</w:t>
      </w:r>
      <w:bookmarkEnd w:id="6"/>
    </w:p>
    <w:p w14:paraId="1E24BBCE" w14:textId="20A9CD0C" w:rsidR="0082473F" w:rsidRDefault="0082473F" w:rsidP="0082473F">
      <w:pPr>
        <w:spacing w:before="120" w:after="120"/>
      </w:pPr>
      <w:r>
        <w:t>Проект состоит из следующих основных модулей:</w:t>
      </w:r>
    </w:p>
    <w:p w14:paraId="65550CB2" w14:textId="7C7B48EE" w:rsidR="0082473F" w:rsidRDefault="0082473F" w:rsidP="0082473F">
      <w:pPr>
        <w:pStyle w:val="a7"/>
        <w:numPr>
          <w:ilvl w:val="0"/>
          <w:numId w:val="11"/>
        </w:numPr>
      </w:pPr>
      <w:r>
        <w:t>main.cpp</w:t>
      </w:r>
      <w:proofErr w:type="gramStart"/>
      <w:r>
        <w:t>: Содержит</w:t>
      </w:r>
      <w:proofErr w:type="gramEnd"/>
      <w:r>
        <w:t xml:space="preserve"> точку входа в программу, реализацию меню для разных ролей, функции для работы с данными и авторизации.</w:t>
      </w:r>
    </w:p>
    <w:p w14:paraId="25BFCC7E" w14:textId="684CAC1B" w:rsidR="0082473F" w:rsidRDefault="0082473F" w:rsidP="0082473F">
      <w:pPr>
        <w:pStyle w:val="a7"/>
        <w:numPr>
          <w:ilvl w:val="0"/>
          <w:numId w:val="11"/>
        </w:numPr>
      </w:pPr>
      <w:proofErr w:type="spellStart"/>
      <w:r>
        <w:t>export_manager.h</w:t>
      </w:r>
      <w:proofErr w:type="spellEnd"/>
      <w:r w:rsidRPr="0082473F">
        <w:t xml:space="preserve"> / </w:t>
      </w:r>
      <w:r>
        <w:t>export_manager.cpp</w:t>
      </w:r>
      <w:proofErr w:type="gramStart"/>
      <w:r>
        <w:t>:</w:t>
      </w:r>
      <w:r w:rsidRPr="0082473F">
        <w:t xml:space="preserve"> </w:t>
      </w:r>
      <w:r>
        <w:t>Реализуют</w:t>
      </w:r>
      <w:proofErr w:type="gramEnd"/>
      <w:r w:rsidRPr="0082473F">
        <w:t xml:space="preserve"> </w:t>
      </w:r>
      <w:r>
        <w:t xml:space="preserve">класс </w:t>
      </w:r>
      <w:proofErr w:type="spellStart"/>
      <w:r w:rsidRPr="0082473F">
        <w:rPr>
          <w:rStyle w:val="CodeStyle0"/>
        </w:rPr>
        <w:t>ExportManager</w:t>
      </w:r>
      <w:proofErr w:type="spellEnd"/>
      <w:r>
        <w:t>, ответственный за экспорт данных из базы данных в различные форматы.</w:t>
      </w:r>
    </w:p>
    <w:p w14:paraId="4A14BE36" w14:textId="77777777" w:rsidR="0082473F" w:rsidRDefault="0082473F" w:rsidP="0082473F">
      <w:pPr>
        <w:pStyle w:val="a7"/>
        <w:numPr>
          <w:ilvl w:val="0"/>
          <w:numId w:val="11"/>
        </w:numPr>
      </w:pPr>
      <w:r>
        <w:t xml:space="preserve">sqlite3.h / sqlite3.c: Внешняя библиотека для работы с </w:t>
      </w:r>
      <w:proofErr w:type="spellStart"/>
      <w:r>
        <w:t>SQLite</w:t>
      </w:r>
      <w:proofErr w:type="spellEnd"/>
      <w:r>
        <w:t>.</w:t>
      </w:r>
    </w:p>
    <w:p w14:paraId="18D1FF8D" w14:textId="77777777" w:rsidR="0082473F" w:rsidRDefault="0082473F" w:rsidP="0082473F"/>
    <w:p w14:paraId="4560E4EE" w14:textId="32EB0576" w:rsidR="0082473F" w:rsidRDefault="0082473F" w:rsidP="0082473F">
      <w:pPr>
        <w:spacing w:before="120" w:after="120"/>
      </w:pPr>
      <w:r>
        <w:t>Логическая структура:</w:t>
      </w:r>
    </w:p>
    <w:p w14:paraId="4B4A4412" w14:textId="0394F52D" w:rsidR="0082473F" w:rsidRDefault="0082473F" w:rsidP="0082473F">
      <w:pPr>
        <w:pStyle w:val="a7"/>
        <w:numPr>
          <w:ilvl w:val="0"/>
          <w:numId w:val="12"/>
        </w:numPr>
        <w:spacing w:before="120" w:after="120"/>
      </w:pPr>
      <w:r>
        <w:t>Модуль авторизации и управления ролями.</w:t>
      </w:r>
    </w:p>
    <w:p w14:paraId="69ED535A" w14:textId="666E0813" w:rsidR="0082473F" w:rsidRDefault="0082473F" w:rsidP="0082473F">
      <w:pPr>
        <w:pStyle w:val="a7"/>
        <w:numPr>
          <w:ilvl w:val="0"/>
          <w:numId w:val="12"/>
        </w:numPr>
        <w:spacing w:before="120" w:after="120"/>
      </w:pPr>
      <w:r>
        <w:t>Модуль работы с базой данных (CRUD-операции).</w:t>
      </w:r>
    </w:p>
    <w:p w14:paraId="1B6DF5B3" w14:textId="38F8814B" w:rsidR="0082473F" w:rsidRDefault="0082473F" w:rsidP="0082473F">
      <w:pPr>
        <w:pStyle w:val="a7"/>
        <w:numPr>
          <w:ilvl w:val="0"/>
          <w:numId w:val="12"/>
        </w:numPr>
        <w:spacing w:before="120" w:after="120"/>
      </w:pPr>
      <w:r>
        <w:t>Модуль экспорта данных.</w:t>
      </w:r>
    </w:p>
    <w:p w14:paraId="3084F642" w14:textId="3F208858" w:rsidR="00BC4FA5" w:rsidRDefault="00BC4FA5" w:rsidP="00BC4FA5">
      <w:pPr>
        <w:pStyle w:val="-2"/>
      </w:pPr>
      <w:bookmarkStart w:id="7" w:name="_Toc214904207"/>
      <w:r>
        <w:t>Ключевые элементы кода</w:t>
      </w:r>
      <w:bookmarkEnd w:id="7"/>
    </w:p>
    <w:p w14:paraId="5E1B6837" w14:textId="0DFF33E2" w:rsidR="00BC4FA5" w:rsidRDefault="00BC4FA5" w:rsidP="00AE49F7">
      <w:pPr>
        <w:jc w:val="center"/>
        <w:rPr>
          <w:lang w:val="en-US"/>
        </w:rPr>
      </w:pPr>
      <w:r>
        <w:t>Функция авторизации (</w:t>
      </w:r>
      <w:proofErr w:type="spellStart"/>
      <w:r w:rsidRPr="00BC4FA5">
        <w:rPr>
          <w:rStyle w:val="CodeStyle0"/>
        </w:rPr>
        <w:t>LogIn</w:t>
      </w:r>
      <w:proofErr w:type="spellEnd"/>
      <w:r>
        <w:rPr>
          <w:lang w:val="en-US"/>
        </w:rPr>
        <w:t>):</w:t>
      </w:r>
    </w:p>
    <w:p w14:paraId="1276180E" w14:textId="77777777" w:rsidR="00C51D2A" w:rsidRDefault="00C51D2A" w:rsidP="00BC4FA5">
      <w:pPr>
        <w:rPr>
          <w:lang w:val="en-US"/>
        </w:rPr>
      </w:pPr>
    </w:p>
    <w:p w14:paraId="1AF1C27B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int </w:t>
      </w:r>
      <w:proofErr w:type="spellStart"/>
      <w:proofErr w:type="gramStart"/>
      <w:r w:rsidRPr="00BC4FA5">
        <w:rPr>
          <w:lang w:val="en-US"/>
        </w:rPr>
        <w:t>LogIn</w:t>
      </w:r>
      <w:proofErr w:type="spellEnd"/>
      <w:r w:rsidRPr="00BC4FA5">
        <w:rPr>
          <w:lang w:val="en-US"/>
        </w:rPr>
        <w:t>(</w:t>
      </w:r>
      <w:proofErr w:type="gramEnd"/>
      <w:r w:rsidRPr="00BC4FA5">
        <w:rPr>
          <w:lang w:val="en-US"/>
        </w:rPr>
        <w:t xml:space="preserve">sqlite3* </w:t>
      </w:r>
      <w:proofErr w:type="spellStart"/>
      <w:r w:rsidRPr="00BC4FA5">
        <w:rPr>
          <w:lang w:val="en-US"/>
        </w:rPr>
        <w:t>db</w:t>
      </w:r>
      <w:proofErr w:type="spellEnd"/>
      <w:r w:rsidRPr="00BC4FA5">
        <w:rPr>
          <w:lang w:val="en-US"/>
        </w:rPr>
        <w:t xml:space="preserve">, int </w:t>
      </w:r>
      <w:proofErr w:type="spellStart"/>
      <w:r w:rsidRPr="00BC4FA5">
        <w:rPr>
          <w:lang w:val="en-US"/>
        </w:rPr>
        <w:t>enkey</w:t>
      </w:r>
      <w:proofErr w:type="spellEnd"/>
      <w:r w:rsidRPr="00BC4FA5">
        <w:rPr>
          <w:lang w:val="en-US"/>
        </w:rPr>
        <w:t>) {</w:t>
      </w:r>
    </w:p>
    <w:p w14:paraId="47BEA1C7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int res = 0;</w:t>
      </w:r>
    </w:p>
    <w:p w14:paraId="775138DD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string </w:t>
      </w:r>
      <w:proofErr w:type="spellStart"/>
      <w:r w:rsidRPr="00BC4FA5">
        <w:rPr>
          <w:lang w:val="en-US"/>
        </w:rPr>
        <w:t>enkF</w:t>
      </w:r>
      <w:proofErr w:type="spellEnd"/>
      <w:r w:rsidRPr="00BC4FA5">
        <w:rPr>
          <w:lang w:val="en-US"/>
        </w:rPr>
        <w:t xml:space="preserve"> = "SELECT id, </w:t>
      </w:r>
      <w:proofErr w:type="spellStart"/>
      <w:r w:rsidRPr="00BC4FA5">
        <w:rPr>
          <w:lang w:val="en-US"/>
        </w:rPr>
        <w:t>otdel</w:t>
      </w:r>
      <w:proofErr w:type="spellEnd"/>
      <w:r w:rsidRPr="00BC4FA5">
        <w:rPr>
          <w:lang w:val="en-US"/>
        </w:rPr>
        <w:t xml:space="preserve">, position, </w:t>
      </w:r>
      <w:proofErr w:type="spellStart"/>
      <w:r w:rsidRPr="00BC4FA5">
        <w:rPr>
          <w:lang w:val="en-US"/>
        </w:rPr>
        <w:t>isBoss</w:t>
      </w:r>
      <w:proofErr w:type="spellEnd"/>
      <w:r w:rsidRPr="00BC4FA5">
        <w:rPr>
          <w:lang w:val="en-US"/>
        </w:rPr>
        <w:t xml:space="preserve"> FROM Employees WHERE </w:t>
      </w:r>
      <w:proofErr w:type="spellStart"/>
      <w:r w:rsidRPr="00BC4FA5">
        <w:rPr>
          <w:lang w:val="en-US"/>
        </w:rPr>
        <w:t>EnterKey</w:t>
      </w:r>
      <w:proofErr w:type="spellEnd"/>
      <w:r w:rsidRPr="00BC4FA5">
        <w:rPr>
          <w:lang w:val="en-US"/>
        </w:rPr>
        <w:t xml:space="preserve"> </w:t>
      </w:r>
      <w:proofErr w:type="gramStart"/>
      <w:r w:rsidRPr="00BC4FA5">
        <w:rPr>
          <w:lang w:val="en-US"/>
        </w:rPr>
        <w:t>= ?</w:t>
      </w:r>
      <w:proofErr w:type="gramEnd"/>
      <w:r w:rsidRPr="00BC4FA5">
        <w:rPr>
          <w:lang w:val="en-US"/>
        </w:rPr>
        <w:t>";</w:t>
      </w:r>
    </w:p>
    <w:p w14:paraId="01FF73DE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sqlite3_stmt* </w:t>
      </w:r>
      <w:proofErr w:type="spellStart"/>
      <w:r w:rsidRPr="00BC4FA5">
        <w:rPr>
          <w:lang w:val="en-US"/>
        </w:rPr>
        <w:t>stmt</w:t>
      </w:r>
      <w:proofErr w:type="spellEnd"/>
      <w:r w:rsidRPr="00BC4FA5">
        <w:rPr>
          <w:lang w:val="en-US"/>
        </w:rPr>
        <w:t>;</w:t>
      </w:r>
    </w:p>
    <w:p w14:paraId="400CCF9C" w14:textId="77777777" w:rsidR="00BC4FA5" w:rsidRPr="00BC4FA5" w:rsidRDefault="00BC4FA5" w:rsidP="00BC4FA5">
      <w:pPr>
        <w:pStyle w:val="CodeStyle"/>
        <w:rPr>
          <w:lang w:val="en-US"/>
        </w:rPr>
      </w:pPr>
    </w:p>
    <w:p w14:paraId="468563D9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if (sqlite3_prepare_v2(</w:t>
      </w:r>
      <w:proofErr w:type="spellStart"/>
      <w:r w:rsidRPr="00BC4FA5">
        <w:rPr>
          <w:lang w:val="en-US"/>
        </w:rPr>
        <w:t>db</w:t>
      </w:r>
      <w:proofErr w:type="spellEnd"/>
      <w:r w:rsidRPr="00BC4FA5">
        <w:rPr>
          <w:lang w:val="en-US"/>
        </w:rPr>
        <w:t xml:space="preserve">, </w:t>
      </w:r>
      <w:proofErr w:type="spellStart"/>
      <w:r w:rsidRPr="00BC4FA5">
        <w:rPr>
          <w:lang w:val="en-US"/>
        </w:rPr>
        <w:t>enkF.c_</w:t>
      </w:r>
      <w:proofErr w:type="gramStart"/>
      <w:r w:rsidRPr="00BC4FA5">
        <w:rPr>
          <w:lang w:val="en-US"/>
        </w:rPr>
        <w:t>str</w:t>
      </w:r>
      <w:proofErr w:type="spellEnd"/>
      <w:r w:rsidRPr="00BC4FA5">
        <w:rPr>
          <w:lang w:val="en-US"/>
        </w:rPr>
        <w:t>(</w:t>
      </w:r>
      <w:proofErr w:type="gramEnd"/>
      <w:r w:rsidRPr="00BC4FA5">
        <w:rPr>
          <w:lang w:val="en-US"/>
        </w:rPr>
        <w:t>), -1, &amp;</w:t>
      </w:r>
      <w:proofErr w:type="spellStart"/>
      <w:r w:rsidRPr="00BC4FA5">
        <w:rPr>
          <w:lang w:val="en-US"/>
        </w:rPr>
        <w:t>stmt</w:t>
      </w:r>
      <w:proofErr w:type="spellEnd"/>
      <w:r w:rsidRPr="00BC4FA5">
        <w:rPr>
          <w:lang w:val="en-US"/>
        </w:rPr>
        <w:t xml:space="preserve">, </w:t>
      </w:r>
      <w:proofErr w:type="spellStart"/>
      <w:r w:rsidRPr="00BC4FA5">
        <w:rPr>
          <w:lang w:val="en-US"/>
        </w:rPr>
        <w:t>nullptr</w:t>
      </w:r>
      <w:proofErr w:type="spellEnd"/>
      <w:r w:rsidRPr="00BC4FA5">
        <w:rPr>
          <w:lang w:val="en-US"/>
        </w:rPr>
        <w:t>) == SQLITE_OK) {</w:t>
      </w:r>
    </w:p>
    <w:p w14:paraId="065453F4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sqlite3_bind_</w:t>
      </w:r>
      <w:proofErr w:type="gramStart"/>
      <w:r w:rsidRPr="00BC4FA5">
        <w:rPr>
          <w:lang w:val="en-US"/>
        </w:rPr>
        <w:t>int(</w:t>
      </w:r>
      <w:proofErr w:type="spellStart"/>
      <w:proofErr w:type="gramEnd"/>
      <w:r w:rsidRPr="00BC4FA5">
        <w:rPr>
          <w:lang w:val="en-US"/>
        </w:rPr>
        <w:t>stmt</w:t>
      </w:r>
      <w:proofErr w:type="spellEnd"/>
      <w:r w:rsidRPr="00BC4FA5">
        <w:rPr>
          <w:lang w:val="en-US"/>
        </w:rPr>
        <w:t xml:space="preserve">, 1, </w:t>
      </w:r>
      <w:proofErr w:type="spellStart"/>
      <w:r w:rsidRPr="00BC4FA5">
        <w:rPr>
          <w:lang w:val="en-US"/>
        </w:rPr>
        <w:t>enkey</w:t>
      </w:r>
      <w:proofErr w:type="spellEnd"/>
      <w:r w:rsidRPr="00BC4FA5">
        <w:rPr>
          <w:lang w:val="en-US"/>
        </w:rPr>
        <w:t>);</w:t>
      </w:r>
    </w:p>
    <w:p w14:paraId="6C255C21" w14:textId="77777777" w:rsidR="00BC4FA5" w:rsidRPr="00BC4FA5" w:rsidRDefault="00BC4FA5" w:rsidP="00BC4FA5">
      <w:pPr>
        <w:pStyle w:val="CodeStyle"/>
        <w:rPr>
          <w:lang w:val="en-US"/>
        </w:rPr>
      </w:pPr>
    </w:p>
    <w:p w14:paraId="704C496F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if (sqlite3_step(</w:t>
      </w:r>
      <w:proofErr w:type="spellStart"/>
      <w:r w:rsidRPr="00BC4FA5">
        <w:rPr>
          <w:lang w:val="en-US"/>
        </w:rPr>
        <w:t>stmt</w:t>
      </w:r>
      <w:proofErr w:type="spellEnd"/>
      <w:r w:rsidRPr="00BC4FA5">
        <w:rPr>
          <w:lang w:val="en-US"/>
        </w:rPr>
        <w:t>) == SQLITE_ROW) {</w:t>
      </w:r>
    </w:p>
    <w:p w14:paraId="39AA1372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    </w:t>
      </w:r>
      <w:proofErr w:type="spellStart"/>
      <w:r w:rsidRPr="00BC4FA5">
        <w:rPr>
          <w:lang w:val="en-US"/>
        </w:rPr>
        <w:t>tpid</w:t>
      </w:r>
      <w:proofErr w:type="spellEnd"/>
      <w:r w:rsidRPr="00BC4FA5">
        <w:rPr>
          <w:lang w:val="en-US"/>
        </w:rPr>
        <w:t xml:space="preserve"> = (int)sqlite3_column_</w:t>
      </w:r>
      <w:proofErr w:type="gramStart"/>
      <w:r w:rsidRPr="00BC4FA5">
        <w:rPr>
          <w:lang w:val="en-US"/>
        </w:rPr>
        <w:t>int(</w:t>
      </w:r>
      <w:proofErr w:type="spellStart"/>
      <w:proofErr w:type="gramEnd"/>
      <w:r w:rsidRPr="00BC4FA5">
        <w:rPr>
          <w:lang w:val="en-US"/>
        </w:rPr>
        <w:t>stmt</w:t>
      </w:r>
      <w:proofErr w:type="spellEnd"/>
      <w:r w:rsidRPr="00BC4FA5">
        <w:rPr>
          <w:lang w:val="en-US"/>
        </w:rPr>
        <w:t>, 0);</w:t>
      </w:r>
    </w:p>
    <w:p w14:paraId="4CB8DA73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    const char* </w:t>
      </w:r>
      <w:proofErr w:type="spellStart"/>
      <w:r w:rsidRPr="00BC4FA5">
        <w:rPr>
          <w:lang w:val="en-US"/>
        </w:rPr>
        <w:t>otd</w:t>
      </w:r>
      <w:proofErr w:type="spellEnd"/>
      <w:r w:rsidRPr="00BC4FA5">
        <w:rPr>
          <w:lang w:val="en-US"/>
        </w:rPr>
        <w:t xml:space="preserve"> = (const char</w:t>
      </w:r>
      <w:proofErr w:type="gramStart"/>
      <w:r w:rsidRPr="00BC4FA5">
        <w:rPr>
          <w:lang w:val="en-US"/>
        </w:rPr>
        <w:t>*)sqlite</w:t>
      </w:r>
      <w:proofErr w:type="gramEnd"/>
      <w:r w:rsidRPr="00BC4FA5">
        <w:rPr>
          <w:lang w:val="en-US"/>
        </w:rPr>
        <w:t>3_column_text(</w:t>
      </w:r>
      <w:proofErr w:type="spellStart"/>
      <w:r w:rsidRPr="00BC4FA5">
        <w:rPr>
          <w:lang w:val="en-US"/>
        </w:rPr>
        <w:t>stmt</w:t>
      </w:r>
      <w:proofErr w:type="spellEnd"/>
      <w:r w:rsidRPr="00BC4FA5">
        <w:rPr>
          <w:lang w:val="en-US"/>
        </w:rPr>
        <w:t>, 1);</w:t>
      </w:r>
    </w:p>
    <w:p w14:paraId="6AA1460A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    const char* pos = (const char</w:t>
      </w:r>
      <w:proofErr w:type="gramStart"/>
      <w:r w:rsidRPr="00BC4FA5">
        <w:rPr>
          <w:lang w:val="en-US"/>
        </w:rPr>
        <w:t>*)sqlite</w:t>
      </w:r>
      <w:proofErr w:type="gramEnd"/>
      <w:r w:rsidRPr="00BC4FA5">
        <w:rPr>
          <w:lang w:val="en-US"/>
        </w:rPr>
        <w:t>3_column_text(</w:t>
      </w:r>
      <w:proofErr w:type="spellStart"/>
      <w:r w:rsidRPr="00BC4FA5">
        <w:rPr>
          <w:lang w:val="en-US"/>
        </w:rPr>
        <w:t>stmt</w:t>
      </w:r>
      <w:proofErr w:type="spellEnd"/>
      <w:r w:rsidRPr="00BC4FA5">
        <w:rPr>
          <w:lang w:val="en-US"/>
        </w:rPr>
        <w:t>, 2);</w:t>
      </w:r>
    </w:p>
    <w:p w14:paraId="4808ECC9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    const char* </w:t>
      </w:r>
      <w:proofErr w:type="spellStart"/>
      <w:r w:rsidRPr="00BC4FA5">
        <w:rPr>
          <w:lang w:val="en-US"/>
        </w:rPr>
        <w:t>isb</w:t>
      </w:r>
      <w:proofErr w:type="spellEnd"/>
      <w:r w:rsidRPr="00BC4FA5">
        <w:rPr>
          <w:lang w:val="en-US"/>
        </w:rPr>
        <w:t xml:space="preserve"> = (const char</w:t>
      </w:r>
      <w:proofErr w:type="gramStart"/>
      <w:r w:rsidRPr="00BC4FA5">
        <w:rPr>
          <w:lang w:val="en-US"/>
        </w:rPr>
        <w:t>*)sqlite</w:t>
      </w:r>
      <w:proofErr w:type="gramEnd"/>
      <w:r w:rsidRPr="00BC4FA5">
        <w:rPr>
          <w:lang w:val="en-US"/>
        </w:rPr>
        <w:t>3_column_text(</w:t>
      </w:r>
      <w:proofErr w:type="spellStart"/>
      <w:r w:rsidRPr="00BC4FA5">
        <w:rPr>
          <w:lang w:val="en-US"/>
        </w:rPr>
        <w:t>stmt</w:t>
      </w:r>
      <w:proofErr w:type="spellEnd"/>
      <w:r w:rsidRPr="00BC4FA5">
        <w:rPr>
          <w:lang w:val="en-US"/>
        </w:rPr>
        <w:t>, 3);</w:t>
      </w:r>
    </w:p>
    <w:p w14:paraId="1970BE3A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    if (string(pos) == "</w:t>
      </w:r>
      <w:r>
        <w:t>Директор</w:t>
      </w:r>
      <w:r w:rsidRPr="00BC4FA5">
        <w:rPr>
          <w:lang w:val="en-US"/>
        </w:rPr>
        <w:t xml:space="preserve">") { </w:t>
      </w:r>
    </w:p>
    <w:p w14:paraId="153E7D6E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        res = 1;</w:t>
      </w:r>
    </w:p>
    <w:p w14:paraId="195EADF2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    }</w:t>
      </w:r>
    </w:p>
    <w:p w14:paraId="6043CD3E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    else if (string(</w:t>
      </w:r>
      <w:proofErr w:type="spellStart"/>
      <w:r w:rsidRPr="00BC4FA5">
        <w:rPr>
          <w:lang w:val="en-US"/>
        </w:rPr>
        <w:t>otd</w:t>
      </w:r>
      <w:proofErr w:type="spellEnd"/>
      <w:r w:rsidRPr="00BC4FA5">
        <w:rPr>
          <w:lang w:val="en-US"/>
        </w:rPr>
        <w:t>) == "</w:t>
      </w:r>
      <w:r>
        <w:t>Бухгалтерия</w:t>
      </w:r>
      <w:r w:rsidRPr="00BC4FA5">
        <w:rPr>
          <w:lang w:val="en-US"/>
        </w:rPr>
        <w:t>" &amp;&amp; string(</w:t>
      </w:r>
      <w:proofErr w:type="spellStart"/>
      <w:r w:rsidRPr="00BC4FA5">
        <w:rPr>
          <w:lang w:val="en-US"/>
        </w:rPr>
        <w:t>isb</w:t>
      </w:r>
      <w:proofErr w:type="spellEnd"/>
      <w:r w:rsidRPr="00BC4FA5">
        <w:rPr>
          <w:lang w:val="en-US"/>
        </w:rPr>
        <w:t>) == "</w:t>
      </w:r>
      <w:r>
        <w:t>да</w:t>
      </w:r>
      <w:r w:rsidRPr="00BC4FA5">
        <w:rPr>
          <w:lang w:val="en-US"/>
        </w:rPr>
        <w:t>") {</w:t>
      </w:r>
    </w:p>
    <w:p w14:paraId="2425A36F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        res = 2;</w:t>
      </w:r>
    </w:p>
    <w:p w14:paraId="52FB9FFB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    }</w:t>
      </w:r>
    </w:p>
    <w:p w14:paraId="1A35450A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    else if (string(</w:t>
      </w:r>
      <w:proofErr w:type="spellStart"/>
      <w:r w:rsidRPr="00BC4FA5">
        <w:rPr>
          <w:lang w:val="en-US"/>
        </w:rPr>
        <w:t>otd</w:t>
      </w:r>
      <w:proofErr w:type="spellEnd"/>
      <w:r w:rsidRPr="00BC4FA5">
        <w:rPr>
          <w:lang w:val="en-US"/>
        </w:rPr>
        <w:t>) == "</w:t>
      </w:r>
      <w:r>
        <w:t>Бухгалтерия</w:t>
      </w:r>
      <w:r w:rsidRPr="00BC4FA5">
        <w:rPr>
          <w:lang w:val="en-US"/>
        </w:rPr>
        <w:t>" &amp;&amp; string(</w:t>
      </w:r>
      <w:proofErr w:type="spellStart"/>
      <w:r w:rsidRPr="00BC4FA5">
        <w:rPr>
          <w:lang w:val="en-US"/>
        </w:rPr>
        <w:t>isb</w:t>
      </w:r>
      <w:proofErr w:type="spellEnd"/>
      <w:r w:rsidRPr="00BC4FA5">
        <w:rPr>
          <w:lang w:val="en-US"/>
        </w:rPr>
        <w:t>) == "</w:t>
      </w:r>
      <w:r>
        <w:t>нет</w:t>
      </w:r>
      <w:r w:rsidRPr="00BC4FA5">
        <w:rPr>
          <w:lang w:val="en-US"/>
        </w:rPr>
        <w:t>") {</w:t>
      </w:r>
    </w:p>
    <w:p w14:paraId="08A656D8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        res = 3;</w:t>
      </w:r>
    </w:p>
    <w:p w14:paraId="705E5782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    }</w:t>
      </w:r>
    </w:p>
    <w:p w14:paraId="6E501B86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    else if (string(</w:t>
      </w:r>
      <w:proofErr w:type="spellStart"/>
      <w:r w:rsidRPr="00BC4FA5">
        <w:rPr>
          <w:lang w:val="en-US"/>
        </w:rPr>
        <w:t>otd</w:t>
      </w:r>
      <w:proofErr w:type="spellEnd"/>
      <w:proofErr w:type="gramStart"/>
      <w:r w:rsidRPr="00BC4FA5">
        <w:rPr>
          <w:lang w:val="en-US"/>
        </w:rPr>
        <w:t>) !</w:t>
      </w:r>
      <w:proofErr w:type="gramEnd"/>
      <w:r w:rsidRPr="00BC4FA5">
        <w:rPr>
          <w:lang w:val="en-US"/>
        </w:rPr>
        <w:t>= "</w:t>
      </w:r>
      <w:r>
        <w:t>Бухгалтерия</w:t>
      </w:r>
      <w:r w:rsidRPr="00BC4FA5">
        <w:rPr>
          <w:lang w:val="en-US"/>
        </w:rPr>
        <w:t>" &amp;&amp; string(</w:t>
      </w:r>
      <w:proofErr w:type="spellStart"/>
      <w:r w:rsidRPr="00BC4FA5">
        <w:rPr>
          <w:lang w:val="en-US"/>
        </w:rPr>
        <w:t>isb</w:t>
      </w:r>
      <w:proofErr w:type="spellEnd"/>
      <w:r w:rsidRPr="00BC4FA5">
        <w:rPr>
          <w:lang w:val="en-US"/>
        </w:rPr>
        <w:t>) == "</w:t>
      </w:r>
      <w:r>
        <w:t>нет</w:t>
      </w:r>
      <w:r w:rsidRPr="00BC4FA5">
        <w:rPr>
          <w:lang w:val="en-US"/>
        </w:rPr>
        <w:t>") {</w:t>
      </w:r>
    </w:p>
    <w:p w14:paraId="123CC2EB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        res = 4;</w:t>
      </w:r>
    </w:p>
    <w:p w14:paraId="400E5FC1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    }</w:t>
      </w:r>
    </w:p>
    <w:p w14:paraId="027C334D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    else if (string(</w:t>
      </w:r>
      <w:proofErr w:type="spellStart"/>
      <w:r w:rsidRPr="00BC4FA5">
        <w:rPr>
          <w:lang w:val="en-US"/>
        </w:rPr>
        <w:t>otd</w:t>
      </w:r>
      <w:proofErr w:type="spellEnd"/>
      <w:proofErr w:type="gramStart"/>
      <w:r w:rsidRPr="00BC4FA5">
        <w:rPr>
          <w:lang w:val="en-US"/>
        </w:rPr>
        <w:t>) !</w:t>
      </w:r>
      <w:proofErr w:type="gramEnd"/>
      <w:r w:rsidRPr="00BC4FA5">
        <w:rPr>
          <w:lang w:val="en-US"/>
        </w:rPr>
        <w:t>= "</w:t>
      </w:r>
      <w:r>
        <w:t>Бухгалтерия</w:t>
      </w:r>
      <w:r w:rsidRPr="00BC4FA5">
        <w:rPr>
          <w:lang w:val="en-US"/>
        </w:rPr>
        <w:t>" &amp;&amp; string(</w:t>
      </w:r>
      <w:proofErr w:type="spellStart"/>
      <w:r w:rsidRPr="00BC4FA5">
        <w:rPr>
          <w:lang w:val="en-US"/>
        </w:rPr>
        <w:t>isb</w:t>
      </w:r>
      <w:proofErr w:type="spellEnd"/>
      <w:r w:rsidRPr="00BC4FA5">
        <w:rPr>
          <w:lang w:val="en-US"/>
        </w:rPr>
        <w:t>) == "</w:t>
      </w:r>
      <w:r>
        <w:t>да</w:t>
      </w:r>
      <w:r w:rsidRPr="00BC4FA5">
        <w:rPr>
          <w:lang w:val="en-US"/>
        </w:rPr>
        <w:t>") {</w:t>
      </w:r>
    </w:p>
    <w:p w14:paraId="71C8CFAF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        res = 5;</w:t>
      </w:r>
    </w:p>
    <w:p w14:paraId="3FD46E0E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    }</w:t>
      </w:r>
    </w:p>
    <w:p w14:paraId="538ED4D8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lastRenderedPageBreak/>
        <w:t xml:space="preserve">        } else {</w:t>
      </w:r>
    </w:p>
    <w:p w14:paraId="2988406E" w14:textId="77777777" w:rsidR="00BC4FA5" w:rsidRPr="00AA2D02" w:rsidRDefault="00BC4FA5" w:rsidP="00BC4FA5">
      <w:pPr>
        <w:pStyle w:val="CodeStyle"/>
      </w:pPr>
      <w:r w:rsidRPr="00BC4FA5">
        <w:rPr>
          <w:lang w:val="en-US"/>
        </w:rPr>
        <w:t xml:space="preserve">            </w:t>
      </w:r>
      <w:proofErr w:type="spellStart"/>
      <w:r w:rsidRPr="00BC4FA5">
        <w:rPr>
          <w:lang w:val="en-US"/>
        </w:rPr>
        <w:t>cout</w:t>
      </w:r>
      <w:proofErr w:type="spellEnd"/>
      <w:r w:rsidRPr="00AA2D02">
        <w:t xml:space="preserve"> &lt;&lt; "</w:t>
      </w:r>
      <w:r>
        <w:t>Неверный</w:t>
      </w:r>
      <w:r w:rsidRPr="00AA2D02">
        <w:t xml:space="preserve"> </w:t>
      </w:r>
      <w:r>
        <w:t>ключ</w:t>
      </w:r>
      <w:r w:rsidRPr="00AA2D02">
        <w:t xml:space="preserve"> </w:t>
      </w:r>
      <w:proofErr w:type="gramStart"/>
      <w:r>
        <w:t>доступа</w:t>
      </w:r>
      <w:r w:rsidRPr="00AA2D02">
        <w:t>!\</w:t>
      </w:r>
      <w:proofErr w:type="gramEnd"/>
      <w:r w:rsidRPr="00BC4FA5">
        <w:rPr>
          <w:lang w:val="en-US"/>
        </w:rPr>
        <w:t>n</w:t>
      </w:r>
      <w:r w:rsidRPr="00AA2D02">
        <w:t>";</w:t>
      </w:r>
    </w:p>
    <w:p w14:paraId="6B1C8D41" w14:textId="77777777" w:rsidR="00BC4FA5" w:rsidRPr="00BC4FA5" w:rsidRDefault="00BC4FA5" w:rsidP="00BC4FA5">
      <w:pPr>
        <w:pStyle w:val="CodeStyle"/>
        <w:rPr>
          <w:lang w:val="en-US"/>
        </w:rPr>
      </w:pPr>
      <w:r w:rsidRPr="00AA2D02">
        <w:t xml:space="preserve">            </w:t>
      </w:r>
      <w:r w:rsidRPr="00BC4FA5">
        <w:rPr>
          <w:lang w:val="en-US"/>
        </w:rPr>
        <w:t>res = -1;</w:t>
      </w:r>
    </w:p>
    <w:p w14:paraId="4163F9E3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}</w:t>
      </w:r>
    </w:p>
    <w:p w14:paraId="33765C4C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    sqlite3_finalize(</w:t>
      </w:r>
      <w:proofErr w:type="spellStart"/>
      <w:r w:rsidRPr="00BC4FA5">
        <w:rPr>
          <w:lang w:val="en-US"/>
        </w:rPr>
        <w:t>stmt</w:t>
      </w:r>
      <w:proofErr w:type="spellEnd"/>
      <w:r w:rsidRPr="00BC4FA5">
        <w:rPr>
          <w:lang w:val="en-US"/>
        </w:rPr>
        <w:t>);</w:t>
      </w:r>
    </w:p>
    <w:p w14:paraId="5EBF997D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}</w:t>
      </w:r>
    </w:p>
    <w:p w14:paraId="77702DFE" w14:textId="77777777" w:rsidR="00BC4FA5" w:rsidRPr="00BC4FA5" w:rsidRDefault="00BC4FA5" w:rsidP="00BC4FA5">
      <w:pPr>
        <w:pStyle w:val="CodeStyle"/>
        <w:rPr>
          <w:lang w:val="en-US"/>
        </w:rPr>
      </w:pPr>
    </w:p>
    <w:p w14:paraId="25A16475" w14:textId="77777777" w:rsidR="00BC4FA5" w:rsidRPr="00BC4FA5" w:rsidRDefault="00BC4FA5" w:rsidP="00BC4FA5">
      <w:pPr>
        <w:pStyle w:val="CodeStyle"/>
        <w:rPr>
          <w:lang w:val="en-US"/>
        </w:rPr>
      </w:pPr>
      <w:r w:rsidRPr="00BC4FA5">
        <w:rPr>
          <w:lang w:val="en-US"/>
        </w:rPr>
        <w:t xml:space="preserve">    return res;</w:t>
      </w:r>
    </w:p>
    <w:p w14:paraId="68649D5C" w14:textId="15B1ABAE" w:rsidR="00BC4FA5" w:rsidRDefault="00BC4FA5" w:rsidP="00BC4FA5">
      <w:pPr>
        <w:pStyle w:val="CodeStyle"/>
      </w:pPr>
      <w:r>
        <w:t>}</w:t>
      </w:r>
    </w:p>
    <w:p w14:paraId="5C13F738" w14:textId="77777777" w:rsidR="00C51D2A" w:rsidRPr="00C51D2A" w:rsidRDefault="00C51D2A" w:rsidP="00C51D2A"/>
    <w:p w14:paraId="54ACCD00" w14:textId="4C3FFD81" w:rsidR="00C51D2A" w:rsidRDefault="00C51D2A" w:rsidP="00C51D2A">
      <w:r w:rsidRPr="00C51D2A">
        <w:t xml:space="preserve">Данная функция является центральной для системы безопасности, обеспечивая проверку подлинности пользователя и определение его </w:t>
      </w:r>
      <w:r>
        <w:t>роли</w:t>
      </w:r>
      <w:r w:rsidR="00AE49F7">
        <w:t>, в итоге возвращая код операции для последующих действий</w:t>
      </w:r>
      <w:r w:rsidRPr="00C51D2A">
        <w:t>.</w:t>
      </w:r>
    </w:p>
    <w:p w14:paraId="7F4DB62B" w14:textId="63528029" w:rsidR="00C51D2A" w:rsidRDefault="00C51D2A" w:rsidP="00C51D2A"/>
    <w:p w14:paraId="6F0B9E80" w14:textId="4EE1FEBB" w:rsidR="00C51D2A" w:rsidRDefault="00C51D2A" w:rsidP="00AE49F7">
      <w:pPr>
        <w:jc w:val="center"/>
        <w:rPr>
          <w:lang w:val="en-US"/>
        </w:rPr>
      </w:pPr>
      <w:r>
        <w:t>Класс</w:t>
      </w:r>
      <w:r w:rsidRPr="00AA2D02">
        <w:rPr>
          <w:lang w:val="en-US"/>
        </w:rPr>
        <w:t xml:space="preserve"> </w:t>
      </w:r>
      <w:r>
        <w:t>экспорта</w:t>
      </w:r>
      <w:r w:rsidRPr="00AA2D02">
        <w:rPr>
          <w:lang w:val="en-US"/>
        </w:rPr>
        <w:t xml:space="preserve"> </w:t>
      </w:r>
      <w:r w:rsidR="00AE49F7">
        <w:t>данных</w:t>
      </w:r>
      <w:r w:rsidR="00AE49F7" w:rsidRPr="00AA2D02">
        <w:rPr>
          <w:lang w:val="en-US"/>
        </w:rPr>
        <w:t xml:space="preserve"> </w:t>
      </w:r>
      <w:r w:rsidRPr="00AA2D02">
        <w:rPr>
          <w:lang w:val="en-US"/>
        </w:rPr>
        <w:t>(</w:t>
      </w:r>
      <w:proofErr w:type="spellStart"/>
      <w:r w:rsidRPr="00AA2D02">
        <w:rPr>
          <w:rStyle w:val="CodeStyle0"/>
          <w:lang w:val="en-US"/>
        </w:rPr>
        <w:t>ExportManager</w:t>
      </w:r>
      <w:proofErr w:type="spellEnd"/>
      <w:r w:rsidRPr="00AA2D02">
        <w:rPr>
          <w:rStyle w:val="CodeStyle0"/>
          <w:lang w:val="en-US"/>
        </w:rPr>
        <w:t>)</w:t>
      </w:r>
      <w:r>
        <w:rPr>
          <w:lang w:val="en-US"/>
        </w:rPr>
        <w:t>:</w:t>
      </w:r>
    </w:p>
    <w:p w14:paraId="1C6D7CEE" w14:textId="2F5E831D" w:rsidR="00C51D2A" w:rsidRDefault="00C51D2A" w:rsidP="00C51D2A">
      <w:pPr>
        <w:rPr>
          <w:lang w:val="en-US"/>
        </w:rPr>
      </w:pPr>
    </w:p>
    <w:p w14:paraId="7EA7BA50" w14:textId="77777777" w:rsidR="00C51D2A" w:rsidRPr="00C51D2A" w:rsidRDefault="00C51D2A" w:rsidP="00C51D2A">
      <w:pPr>
        <w:pStyle w:val="CodeStyle"/>
        <w:rPr>
          <w:lang w:val="en-US"/>
        </w:rPr>
      </w:pPr>
      <w:r w:rsidRPr="00C51D2A">
        <w:rPr>
          <w:lang w:val="en-US"/>
        </w:rPr>
        <w:t xml:space="preserve">class </w:t>
      </w:r>
      <w:proofErr w:type="spellStart"/>
      <w:r w:rsidRPr="00C51D2A">
        <w:rPr>
          <w:lang w:val="en-US"/>
        </w:rPr>
        <w:t>ExportManager</w:t>
      </w:r>
      <w:proofErr w:type="spellEnd"/>
      <w:r w:rsidRPr="00C51D2A">
        <w:rPr>
          <w:lang w:val="en-US"/>
        </w:rPr>
        <w:t xml:space="preserve"> {</w:t>
      </w:r>
    </w:p>
    <w:p w14:paraId="03A38408" w14:textId="77777777" w:rsidR="00C51D2A" w:rsidRPr="00C51D2A" w:rsidRDefault="00C51D2A" w:rsidP="00C51D2A">
      <w:pPr>
        <w:pStyle w:val="CodeStyle"/>
        <w:rPr>
          <w:lang w:val="en-US"/>
        </w:rPr>
      </w:pPr>
      <w:r w:rsidRPr="00C51D2A">
        <w:rPr>
          <w:lang w:val="en-US"/>
        </w:rPr>
        <w:t>public:</w:t>
      </w:r>
    </w:p>
    <w:p w14:paraId="330CC8DA" w14:textId="77777777" w:rsidR="00C51D2A" w:rsidRPr="00C51D2A" w:rsidRDefault="00C51D2A" w:rsidP="00C51D2A">
      <w:pPr>
        <w:pStyle w:val="CodeStyle"/>
        <w:rPr>
          <w:lang w:val="en-US"/>
        </w:rPr>
      </w:pPr>
      <w:r w:rsidRPr="00C51D2A">
        <w:rPr>
          <w:lang w:val="en-US"/>
        </w:rPr>
        <w:t xml:space="preserve">    static bool </w:t>
      </w:r>
      <w:proofErr w:type="spellStart"/>
      <w:proofErr w:type="gramStart"/>
      <w:r w:rsidRPr="00C51D2A">
        <w:rPr>
          <w:lang w:val="en-US"/>
        </w:rPr>
        <w:t>exportTableToAllFormats</w:t>
      </w:r>
      <w:proofErr w:type="spellEnd"/>
      <w:r w:rsidRPr="00C51D2A">
        <w:rPr>
          <w:lang w:val="en-US"/>
        </w:rPr>
        <w:t>(</w:t>
      </w:r>
      <w:proofErr w:type="gramEnd"/>
      <w:r w:rsidRPr="00C51D2A">
        <w:rPr>
          <w:lang w:val="en-US"/>
        </w:rPr>
        <w:t xml:space="preserve">sqlite3* </w:t>
      </w:r>
      <w:proofErr w:type="spellStart"/>
      <w:r w:rsidRPr="00C51D2A">
        <w:rPr>
          <w:lang w:val="en-US"/>
        </w:rPr>
        <w:t>db</w:t>
      </w:r>
      <w:proofErr w:type="spellEnd"/>
      <w:r w:rsidRPr="00C51D2A">
        <w:rPr>
          <w:lang w:val="en-US"/>
        </w:rPr>
        <w:t xml:space="preserve">, const string&amp; </w:t>
      </w:r>
      <w:proofErr w:type="spellStart"/>
      <w:r w:rsidRPr="00C51D2A">
        <w:rPr>
          <w:lang w:val="en-US"/>
        </w:rPr>
        <w:t>tableName</w:t>
      </w:r>
      <w:proofErr w:type="spellEnd"/>
      <w:r w:rsidRPr="00C51D2A">
        <w:rPr>
          <w:lang w:val="en-US"/>
        </w:rPr>
        <w:t>);</w:t>
      </w:r>
    </w:p>
    <w:p w14:paraId="0C82118A" w14:textId="77777777" w:rsidR="00C51D2A" w:rsidRPr="00C51D2A" w:rsidRDefault="00C51D2A" w:rsidP="00C51D2A">
      <w:pPr>
        <w:pStyle w:val="CodeStyle"/>
        <w:rPr>
          <w:lang w:val="en-US"/>
        </w:rPr>
      </w:pPr>
    </w:p>
    <w:p w14:paraId="74E79367" w14:textId="77777777" w:rsidR="00C51D2A" w:rsidRPr="00C51D2A" w:rsidRDefault="00C51D2A" w:rsidP="00C51D2A">
      <w:pPr>
        <w:pStyle w:val="CodeStyle"/>
        <w:rPr>
          <w:lang w:val="en-US"/>
        </w:rPr>
      </w:pPr>
      <w:r w:rsidRPr="00C51D2A">
        <w:rPr>
          <w:lang w:val="en-US"/>
        </w:rPr>
        <w:t>private:</w:t>
      </w:r>
    </w:p>
    <w:p w14:paraId="730EC010" w14:textId="77777777" w:rsidR="00C51D2A" w:rsidRPr="00C51D2A" w:rsidRDefault="00C51D2A" w:rsidP="00C51D2A">
      <w:pPr>
        <w:pStyle w:val="CodeStyle"/>
        <w:rPr>
          <w:lang w:val="en-US"/>
        </w:rPr>
      </w:pPr>
      <w:r w:rsidRPr="00C51D2A">
        <w:rPr>
          <w:lang w:val="en-US"/>
        </w:rPr>
        <w:t xml:space="preserve">    static bool </w:t>
      </w:r>
      <w:proofErr w:type="spellStart"/>
      <w:proofErr w:type="gramStart"/>
      <w:r w:rsidRPr="00C51D2A">
        <w:rPr>
          <w:lang w:val="en-US"/>
        </w:rPr>
        <w:t>ensureOutputDirectory</w:t>
      </w:r>
      <w:proofErr w:type="spellEnd"/>
      <w:r w:rsidRPr="00C51D2A">
        <w:rPr>
          <w:lang w:val="en-US"/>
        </w:rPr>
        <w:t>(</w:t>
      </w:r>
      <w:proofErr w:type="gramEnd"/>
      <w:r w:rsidRPr="00C51D2A">
        <w:rPr>
          <w:lang w:val="en-US"/>
        </w:rPr>
        <w:t>);</w:t>
      </w:r>
    </w:p>
    <w:p w14:paraId="17EB2A83" w14:textId="77777777" w:rsidR="00C51D2A" w:rsidRPr="00C51D2A" w:rsidRDefault="00C51D2A" w:rsidP="00C51D2A">
      <w:pPr>
        <w:pStyle w:val="CodeStyle"/>
        <w:rPr>
          <w:lang w:val="en-US"/>
        </w:rPr>
      </w:pPr>
      <w:r w:rsidRPr="00C51D2A">
        <w:rPr>
          <w:lang w:val="en-US"/>
        </w:rPr>
        <w:t xml:space="preserve">    static vector&lt;map&lt;string, string&gt;&gt; </w:t>
      </w:r>
      <w:proofErr w:type="spellStart"/>
      <w:proofErr w:type="gramStart"/>
      <w:r w:rsidRPr="00C51D2A">
        <w:rPr>
          <w:lang w:val="en-US"/>
        </w:rPr>
        <w:t>getTableData</w:t>
      </w:r>
      <w:proofErr w:type="spellEnd"/>
      <w:r w:rsidRPr="00C51D2A">
        <w:rPr>
          <w:lang w:val="en-US"/>
        </w:rPr>
        <w:t>(</w:t>
      </w:r>
      <w:proofErr w:type="gramEnd"/>
      <w:r w:rsidRPr="00C51D2A">
        <w:rPr>
          <w:lang w:val="en-US"/>
        </w:rPr>
        <w:t xml:space="preserve">sqlite3* </w:t>
      </w:r>
      <w:proofErr w:type="spellStart"/>
      <w:r w:rsidRPr="00C51D2A">
        <w:rPr>
          <w:lang w:val="en-US"/>
        </w:rPr>
        <w:t>db</w:t>
      </w:r>
      <w:proofErr w:type="spellEnd"/>
      <w:r w:rsidRPr="00C51D2A">
        <w:rPr>
          <w:lang w:val="en-US"/>
        </w:rPr>
        <w:t xml:space="preserve">, const string&amp; </w:t>
      </w:r>
      <w:proofErr w:type="spellStart"/>
      <w:r w:rsidRPr="00C51D2A">
        <w:rPr>
          <w:lang w:val="en-US"/>
        </w:rPr>
        <w:t>tableName</w:t>
      </w:r>
      <w:proofErr w:type="spellEnd"/>
      <w:r w:rsidRPr="00C51D2A">
        <w:rPr>
          <w:lang w:val="en-US"/>
        </w:rPr>
        <w:t>);</w:t>
      </w:r>
    </w:p>
    <w:p w14:paraId="33CAB171" w14:textId="77777777" w:rsidR="00C51D2A" w:rsidRPr="00C51D2A" w:rsidRDefault="00C51D2A" w:rsidP="00C51D2A">
      <w:pPr>
        <w:pStyle w:val="CodeStyle"/>
        <w:rPr>
          <w:lang w:val="en-US"/>
        </w:rPr>
      </w:pPr>
      <w:r w:rsidRPr="00C51D2A">
        <w:rPr>
          <w:lang w:val="en-US"/>
        </w:rPr>
        <w:t xml:space="preserve">    static vector&lt;string&gt; </w:t>
      </w:r>
      <w:proofErr w:type="spellStart"/>
      <w:proofErr w:type="gramStart"/>
      <w:r w:rsidRPr="00C51D2A">
        <w:rPr>
          <w:lang w:val="en-US"/>
        </w:rPr>
        <w:t>getTableColumns</w:t>
      </w:r>
      <w:proofErr w:type="spellEnd"/>
      <w:r w:rsidRPr="00C51D2A">
        <w:rPr>
          <w:lang w:val="en-US"/>
        </w:rPr>
        <w:t>(</w:t>
      </w:r>
      <w:proofErr w:type="gramEnd"/>
      <w:r w:rsidRPr="00C51D2A">
        <w:rPr>
          <w:lang w:val="en-US"/>
        </w:rPr>
        <w:t xml:space="preserve">sqlite3* </w:t>
      </w:r>
      <w:proofErr w:type="spellStart"/>
      <w:r w:rsidRPr="00C51D2A">
        <w:rPr>
          <w:lang w:val="en-US"/>
        </w:rPr>
        <w:t>db</w:t>
      </w:r>
      <w:proofErr w:type="spellEnd"/>
      <w:r w:rsidRPr="00C51D2A">
        <w:rPr>
          <w:lang w:val="en-US"/>
        </w:rPr>
        <w:t xml:space="preserve">, const string&amp; </w:t>
      </w:r>
      <w:proofErr w:type="spellStart"/>
      <w:r w:rsidRPr="00C51D2A">
        <w:rPr>
          <w:lang w:val="en-US"/>
        </w:rPr>
        <w:t>tableName</w:t>
      </w:r>
      <w:proofErr w:type="spellEnd"/>
      <w:r w:rsidRPr="00C51D2A">
        <w:rPr>
          <w:lang w:val="en-US"/>
        </w:rPr>
        <w:t>);</w:t>
      </w:r>
    </w:p>
    <w:p w14:paraId="02060B54" w14:textId="77777777" w:rsidR="00C51D2A" w:rsidRPr="00C51D2A" w:rsidRDefault="00C51D2A" w:rsidP="00C51D2A">
      <w:pPr>
        <w:pStyle w:val="CodeStyle"/>
        <w:rPr>
          <w:lang w:val="en-US"/>
        </w:rPr>
      </w:pPr>
    </w:p>
    <w:p w14:paraId="3CED4FBC" w14:textId="77777777" w:rsidR="00C51D2A" w:rsidRPr="00C51D2A" w:rsidRDefault="00C51D2A" w:rsidP="00C51D2A">
      <w:pPr>
        <w:pStyle w:val="CodeStyle"/>
        <w:rPr>
          <w:lang w:val="en-US"/>
        </w:rPr>
      </w:pPr>
      <w:r w:rsidRPr="00C51D2A">
        <w:rPr>
          <w:lang w:val="en-US"/>
        </w:rPr>
        <w:t xml:space="preserve">    static bool </w:t>
      </w:r>
      <w:proofErr w:type="spellStart"/>
      <w:proofErr w:type="gramStart"/>
      <w:r w:rsidRPr="00C51D2A">
        <w:rPr>
          <w:lang w:val="en-US"/>
        </w:rPr>
        <w:t>exportToJSON</w:t>
      </w:r>
      <w:proofErr w:type="spellEnd"/>
      <w:r w:rsidRPr="00C51D2A">
        <w:rPr>
          <w:lang w:val="en-US"/>
        </w:rPr>
        <w:t>(</w:t>
      </w:r>
      <w:proofErr w:type="gramEnd"/>
      <w:r w:rsidRPr="00C51D2A">
        <w:rPr>
          <w:lang w:val="en-US"/>
        </w:rPr>
        <w:t>const vector&lt;map&lt;string, string&gt;&gt;&amp; data,</w:t>
      </w:r>
    </w:p>
    <w:p w14:paraId="7718BE4E" w14:textId="77777777" w:rsidR="00C51D2A" w:rsidRPr="00C51D2A" w:rsidRDefault="00C51D2A" w:rsidP="00C51D2A">
      <w:pPr>
        <w:pStyle w:val="CodeStyle"/>
        <w:rPr>
          <w:lang w:val="en-US"/>
        </w:rPr>
      </w:pPr>
      <w:r w:rsidRPr="00C51D2A">
        <w:rPr>
          <w:lang w:val="en-US"/>
        </w:rPr>
        <w:t xml:space="preserve">        const string&amp; filename);</w:t>
      </w:r>
    </w:p>
    <w:p w14:paraId="0B49B378" w14:textId="77777777" w:rsidR="00C51D2A" w:rsidRPr="00C51D2A" w:rsidRDefault="00C51D2A" w:rsidP="00C51D2A">
      <w:pPr>
        <w:pStyle w:val="CodeStyle"/>
        <w:rPr>
          <w:lang w:val="en-US"/>
        </w:rPr>
      </w:pPr>
      <w:r w:rsidRPr="00C51D2A">
        <w:rPr>
          <w:lang w:val="en-US"/>
        </w:rPr>
        <w:t xml:space="preserve">    static bool </w:t>
      </w:r>
      <w:proofErr w:type="spellStart"/>
      <w:proofErr w:type="gramStart"/>
      <w:r w:rsidRPr="00C51D2A">
        <w:rPr>
          <w:lang w:val="en-US"/>
        </w:rPr>
        <w:t>exportToCSV</w:t>
      </w:r>
      <w:proofErr w:type="spellEnd"/>
      <w:r w:rsidRPr="00C51D2A">
        <w:rPr>
          <w:lang w:val="en-US"/>
        </w:rPr>
        <w:t>(</w:t>
      </w:r>
      <w:proofErr w:type="gramEnd"/>
      <w:r w:rsidRPr="00C51D2A">
        <w:rPr>
          <w:lang w:val="en-US"/>
        </w:rPr>
        <w:t>const vector&lt;map&lt;string, string&gt;&gt;&amp; data,</w:t>
      </w:r>
    </w:p>
    <w:p w14:paraId="2576C342" w14:textId="77777777" w:rsidR="00C51D2A" w:rsidRPr="00C51D2A" w:rsidRDefault="00C51D2A" w:rsidP="00C51D2A">
      <w:pPr>
        <w:pStyle w:val="CodeStyle"/>
        <w:rPr>
          <w:lang w:val="en-US"/>
        </w:rPr>
      </w:pPr>
      <w:r w:rsidRPr="00C51D2A">
        <w:rPr>
          <w:lang w:val="en-US"/>
        </w:rPr>
        <w:t xml:space="preserve">        const vector&lt;string&gt;&amp; columns,</w:t>
      </w:r>
    </w:p>
    <w:p w14:paraId="582D8B73" w14:textId="77777777" w:rsidR="00C51D2A" w:rsidRPr="00C51D2A" w:rsidRDefault="00C51D2A" w:rsidP="00C51D2A">
      <w:pPr>
        <w:pStyle w:val="CodeStyle"/>
        <w:rPr>
          <w:lang w:val="en-US"/>
        </w:rPr>
      </w:pPr>
      <w:r w:rsidRPr="00C51D2A">
        <w:rPr>
          <w:lang w:val="en-US"/>
        </w:rPr>
        <w:t xml:space="preserve">        const string&amp; filename);</w:t>
      </w:r>
    </w:p>
    <w:p w14:paraId="664B97C3" w14:textId="77777777" w:rsidR="00C51D2A" w:rsidRPr="00C51D2A" w:rsidRDefault="00C51D2A" w:rsidP="00C51D2A">
      <w:pPr>
        <w:pStyle w:val="CodeStyle"/>
        <w:rPr>
          <w:lang w:val="en-US"/>
        </w:rPr>
      </w:pPr>
      <w:r w:rsidRPr="00C51D2A">
        <w:rPr>
          <w:lang w:val="en-US"/>
        </w:rPr>
        <w:t xml:space="preserve">    static bool </w:t>
      </w:r>
      <w:proofErr w:type="spellStart"/>
      <w:proofErr w:type="gramStart"/>
      <w:r w:rsidRPr="00C51D2A">
        <w:rPr>
          <w:lang w:val="en-US"/>
        </w:rPr>
        <w:t>exportToXML</w:t>
      </w:r>
      <w:proofErr w:type="spellEnd"/>
      <w:r w:rsidRPr="00C51D2A">
        <w:rPr>
          <w:lang w:val="en-US"/>
        </w:rPr>
        <w:t>(</w:t>
      </w:r>
      <w:proofErr w:type="gramEnd"/>
      <w:r w:rsidRPr="00C51D2A">
        <w:rPr>
          <w:lang w:val="en-US"/>
        </w:rPr>
        <w:t>const vector&lt;map&lt;string, string&gt;&gt;&amp; data,</w:t>
      </w:r>
    </w:p>
    <w:p w14:paraId="7D09FDA3" w14:textId="77777777" w:rsidR="00C51D2A" w:rsidRPr="00C51D2A" w:rsidRDefault="00C51D2A" w:rsidP="00C51D2A">
      <w:pPr>
        <w:pStyle w:val="CodeStyle"/>
        <w:rPr>
          <w:lang w:val="en-US"/>
        </w:rPr>
      </w:pPr>
      <w:r w:rsidRPr="00C51D2A">
        <w:rPr>
          <w:lang w:val="en-US"/>
        </w:rPr>
        <w:t xml:space="preserve">        const string&amp; </w:t>
      </w:r>
      <w:proofErr w:type="spellStart"/>
      <w:r w:rsidRPr="00C51D2A">
        <w:rPr>
          <w:lang w:val="en-US"/>
        </w:rPr>
        <w:t>tableName</w:t>
      </w:r>
      <w:proofErr w:type="spellEnd"/>
      <w:r w:rsidRPr="00C51D2A">
        <w:rPr>
          <w:lang w:val="en-US"/>
        </w:rPr>
        <w:t>,</w:t>
      </w:r>
    </w:p>
    <w:p w14:paraId="03544257" w14:textId="77777777" w:rsidR="00C51D2A" w:rsidRPr="00C51D2A" w:rsidRDefault="00C51D2A" w:rsidP="00C51D2A">
      <w:pPr>
        <w:pStyle w:val="CodeStyle"/>
        <w:rPr>
          <w:lang w:val="en-US"/>
        </w:rPr>
      </w:pPr>
      <w:r w:rsidRPr="00C51D2A">
        <w:rPr>
          <w:lang w:val="en-US"/>
        </w:rPr>
        <w:t xml:space="preserve">        const string&amp; filename);</w:t>
      </w:r>
    </w:p>
    <w:p w14:paraId="5281BB47" w14:textId="77777777" w:rsidR="00C51D2A" w:rsidRPr="00C51D2A" w:rsidRDefault="00C51D2A" w:rsidP="00C51D2A">
      <w:pPr>
        <w:pStyle w:val="CodeStyle"/>
        <w:rPr>
          <w:lang w:val="en-US"/>
        </w:rPr>
      </w:pPr>
      <w:r w:rsidRPr="00C51D2A">
        <w:rPr>
          <w:lang w:val="en-US"/>
        </w:rPr>
        <w:t xml:space="preserve">    static bool </w:t>
      </w:r>
      <w:proofErr w:type="spellStart"/>
      <w:proofErr w:type="gramStart"/>
      <w:r w:rsidRPr="00C51D2A">
        <w:rPr>
          <w:lang w:val="en-US"/>
        </w:rPr>
        <w:t>exportToYAML</w:t>
      </w:r>
      <w:proofErr w:type="spellEnd"/>
      <w:r w:rsidRPr="00C51D2A">
        <w:rPr>
          <w:lang w:val="en-US"/>
        </w:rPr>
        <w:t>(</w:t>
      </w:r>
      <w:proofErr w:type="gramEnd"/>
      <w:r w:rsidRPr="00C51D2A">
        <w:rPr>
          <w:lang w:val="en-US"/>
        </w:rPr>
        <w:t>const vector&lt;map&lt;string, string&gt;&gt;&amp; data,</w:t>
      </w:r>
    </w:p>
    <w:p w14:paraId="55FA6B0F" w14:textId="77777777" w:rsidR="00C51D2A" w:rsidRPr="00C51D2A" w:rsidRDefault="00C51D2A" w:rsidP="00C51D2A">
      <w:pPr>
        <w:pStyle w:val="CodeStyle"/>
        <w:rPr>
          <w:lang w:val="en-US"/>
        </w:rPr>
      </w:pPr>
      <w:r w:rsidRPr="00C51D2A">
        <w:rPr>
          <w:lang w:val="en-US"/>
        </w:rPr>
        <w:t xml:space="preserve">        const string&amp; filename);</w:t>
      </w:r>
    </w:p>
    <w:p w14:paraId="02EA0E3F" w14:textId="77777777" w:rsidR="00C51D2A" w:rsidRPr="00C51D2A" w:rsidRDefault="00C51D2A" w:rsidP="00C51D2A">
      <w:pPr>
        <w:pStyle w:val="CodeStyle"/>
        <w:rPr>
          <w:lang w:val="en-US"/>
        </w:rPr>
      </w:pPr>
    </w:p>
    <w:p w14:paraId="68313AA9" w14:textId="77777777" w:rsidR="00C51D2A" w:rsidRPr="00C51D2A" w:rsidRDefault="00C51D2A" w:rsidP="00C51D2A">
      <w:pPr>
        <w:pStyle w:val="CodeStyle"/>
        <w:rPr>
          <w:lang w:val="en-US"/>
        </w:rPr>
      </w:pPr>
      <w:r w:rsidRPr="00C51D2A">
        <w:rPr>
          <w:lang w:val="en-US"/>
        </w:rPr>
        <w:t xml:space="preserve">    static string </w:t>
      </w:r>
      <w:proofErr w:type="spellStart"/>
      <w:proofErr w:type="gramStart"/>
      <w:r w:rsidRPr="00C51D2A">
        <w:rPr>
          <w:lang w:val="en-US"/>
        </w:rPr>
        <w:t>escapeJSON</w:t>
      </w:r>
      <w:proofErr w:type="spellEnd"/>
      <w:r w:rsidRPr="00C51D2A">
        <w:rPr>
          <w:lang w:val="en-US"/>
        </w:rPr>
        <w:t>(</w:t>
      </w:r>
      <w:proofErr w:type="gramEnd"/>
      <w:r w:rsidRPr="00C51D2A">
        <w:rPr>
          <w:lang w:val="en-US"/>
        </w:rPr>
        <w:t>const string&amp; input);</w:t>
      </w:r>
    </w:p>
    <w:p w14:paraId="43A452F1" w14:textId="77777777" w:rsidR="00C51D2A" w:rsidRPr="00C51D2A" w:rsidRDefault="00C51D2A" w:rsidP="00C51D2A">
      <w:pPr>
        <w:pStyle w:val="CodeStyle"/>
        <w:rPr>
          <w:lang w:val="en-US"/>
        </w:rPr>
      </w:pPr>
      <w:r w:rsidRPr="00C51D2A">
        <w:rPr>
          <w:lang w:val="en-US"/>
        </w:rPr>
        <w:t xml:space="preserve">    static string </w:t>
      </w:r>
      <w:proofErr w:type="spellStart"/>
      <w:proofErr w:type="gramStart"/>
      <w:r w:rsidRPr="00C51D2A">
        <w:rPr>
          <w:lang w:val="en-US"/>
        </w:rPr>
        <w:t>escapeCSV</w:t>
      </w:r>
      <w:proofErr w:type="spellEnd"/>
      <w:r w:rsidRPr="00C51D2A">
        <w:rPr>
          <w:lang w:val="en-US"/>
        </w:rPr>
        <w:t>(</w:t>
      </w:r>
      <w:proofErr w:type="gramEnd"/>
      <w:r w:rsidRPr="00C51D2A">
        <w:rPr>
          <w:lang w:val="en-US"/>
        </w:rPr>
        <w:t>const string&amp; input);</w:t>
      </w:r>
    </w:p>
    <w:p w14:paraId="120EC776" w14:textId="77777777" w:rsidR="00C51D2A" w:rsidRPr="00C51D2A" w:rsidRDefault="00C51D2A" w:rsidP="00C51D2A">
      <w:pPr>
        <w:pStyle w:val="CodeStyle"/>
        <w:rPr>
          <w:lang w:val="en-US"/>
        </w:rPr>
      </w:pPr>
      <w:r w:rsidRPr="00C51D2A">
        <w:rPr>
          <w:lang w:val="en-US"/>
        </w:rPr>
        <w:t xml:space="preserve">    static string </w:t>
      </w:r>
      <w:proofErr w:type="spellStart"/>
      <w:proofErr w:type="gramStart"/>
      <w:r w:rsidRPr="00C51D2A">
        <w:rPr>
          <w:lang w:val="en-US"/>
        </w:rPr>
        <w:t>escapeXML</w:t>
      </w:r>
      <w:proofErr w:type="spellEnd"/>
      <w:r w:rsidRPr="00C51D2A">
        <w:rPr>
          <w:lang w:val="en-US"/>
        </w:rPr>
        <w:t>(</w:t>
      </w:r>
      <w:proofErr w:type="gramEnd"/>
      <w:r w:rsidRPr="00C51D2A">
        <w:rPr>
          <w:lang w:val="en-US"/>
        </w:rPr>
        <w:t>const string&amp; input);</w:t>
      </w:r>
    </w:p>
    <w:p w14:paraId="57D8C268" w14:textId="2D6F16A5" w:rsidR="00C51D2A" w:rsidRPr="00AA2D02" w:rsidRDefault="00C51D2A" w:rsidP="00C51D2A">
      <w:pPr>
        <w:pStyle w:val="CodeStyle"/>
      </w:pPr>
      <w:r w:rsidRPr="00AA2D02">
        <w:t>};</w:t>
      </w:r>
    </w:p>
    <w:p w14:paraId="19C473D0" w14:textId="77777777" w:rsidR="00C51D2A" w:rsidRPr="00AA2D02" w:rsidRDefault="00C51D2A" w:rsidP="00C51D2A"/>
    <w:p w14:paraId="261BB94D" w14:textId="209BAB10" w:rsidR="00C51D2A" w:rsidRDefault="00C51D2A" w:rsidP="00C51D2A">
      <w:r w:rsidRPr="00C51D2A">
        <w:t>Вся работа по извлечению данных из базы и их конвертации в JSON, CSV, XML и YAML сосредоточена в этом классе. Это демонстрирует хороший принцип программирования — когда одна часть кода отвечает за одну конкретную задачу и может использоваться многократно.</w:t>
      </w:r>
    </w:p>
    <w:p w14:paraId="0EFE36A5" w14:textId="49830366" w:rsidR="00C51D2A" w:rsidRDefault="00C51D2A" w:rsidP="00C51D2A"/>
    <w:p w14:paraId="42264762" w14:textId="1DF54F17" w:rsidR="00C51D2A" w:rsidRDefault="00C51D2A" w:rsidP="00AE49F7">
      <w:pPr>
        <w:jc w:val="center"/>
      </w:pPr>
      <w:r>
        <w:t>Функция главного меню</w:t>
      </w:r>
      <w:r w:rsidR="00AE49F7">
        <w:t xml:space="preserve"> (находится в </w:t>
      </w:r>
      <w:proofErr w:type="spellStart"/>
      <w:r w:rsidR="00AE49F7" w:rsidRPr="00AE49F7">
        <w:rPr>
          <w:rStyle w:val="CodeStyle0"/>
        </w:rPr>
        <w:t>main</w:t>
      </w:r>
      <w:proofErr w:type="spellEnd"/>
      <w:r w:rsidR="00AE49F7" w:rsidRPr="00AE49F7">
        <w:t>)</w:t>
      </w:r>
      <w:r>
        <w:t>:</w:t>
      </w:r>
    </w:p>
    <w:p w14:paraId="66E7D469" w14:textId="77777777" w:rsidR="00AE49F7" w:rsidRDefault="00AE49F7" w:rsidP="00AE49F7">
      <w:pPr>
        <w:jc w:val="center"/>
      </w:pPr>
    </w:p>
    <w:p w14:paraId="0C7AE434" w14:textId="77777777" w:rsidR="00AE49F7" w:rsidRDefault="00AE49F7" w:rsidP="00AE49F7">
      <w:pPr>
        <w:pStyle w:val="CodeStyle"/>
      </w:pP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ваш ключ доступа: ";</w:t>
      </w:r>
    </w:p>
    <w:p w14:paraId="619167F2" w14:textId="77777777" w:rsidR="00AE49F7" w:rsidRPr="00AE49F7" w:rsidRDefault="00AE49F7" w:rsidP="00AE49F7">
      <w:pPr>
        <w:pStyle w:val="CodeStyle"/>
        <w:rPr>
          <w:lang w:val="en-US"/>
        </w:rPr>
      </w:pPr>
      <w:r>
        <w:t xml:space="preserve">    </w:t>
      </w:r>
      <w:proofErr w:type="spellStart"/>
      <w:r w:rsidRPr="00AE49F7">
        <w:rPr>
          <w:lang w:val="en-US"/>
        </w:rPr>
        <w:t>cin</w:t>
      </w:r>
      <w:proofErr w:type="spellEnd"/>
      <w:r w:rsidRPr="00AE49F7">
        <w:rPr>
          <w:lang w:val="en-US"/>
        </w:rPr>
        <w:t xml:space="preserve"> &gt;&gt; </w:t>
      </w:r>
      <w:proofErr w:type="spellStart"/>
      <w:r w:rsidRPr="00AE49F7">
        <w:rPr>
          <w:lang w:val="en-US"/>
        </w:rPr>
        <w:t>enkey</w:t>
      </w:r>
      <w:proofErr w:type="spellEnd"/>
      <w:r w:rsidRPr="00AE49F7">
        <w:rPr>
          <w:lang w:val="en-US"/>
        </w:rPr>
        <w:t>;</w:t>
      </w:r>
    </w:p>
    <w:p w14:paraId="224D8C94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int res1 = </w:t>
      </w:r>
      <w:proofErr w:type="spellStart"/>
      <w:proofErr w:type="gramStart"/>
      <w:r w:rsidRPr="00AE49F7">
        <w:rPr>
          <w:lang w:val="en-US"/>
        </w:rPr>
        <w:t>LogIn</w:t>
      </w:r>
      <w:proofErr w:type="spellEnd"/>
      <w:r w:rsidRPr="00AE49F7">
        <w:rPr>
          <w:lang w:val="en-US"/>
        </w:rPr>
        <w:t>(</w:t>
      </w:r>
      <w:proofErr w:type="spellStart"/>
      <w:proofErr w:type="gramEnd"/>
      <w:r w:rsidRPr="00AE49F7">
        <w:rPr>
          <w:lang w:val="en-US"/>
        </w:rPr>
        <w:t>db</w:t>
      </w:r>
      <w:proofErr w:type="spellEnd"/>
      <w:r w:rsidRPr="00AE49F7">
        <w:rPr>
          <w:lang w:val="en-US"/>
        </w:rPr>
        <w:t xml:space="preserve">, </w:t>
      </w:r>
      <w:proofErr w:type="spellStart"/>
      <w:r w:rsidRPr="00AE49F7">
        <w:rPr>
          <w:lang w:val="en-US"/>
        </w:rPr>
        <w:t>enkey</w:t>
      </w:r>
      <w:proofErr w:type="spellEnd"/>
      <w:r w:rsidRPr="00AE49F7">
        <w:rPr>
          <w:lang w:val="en-US"/>
        </w:rPr>
        <w:t>);</w:t>
      </w:r>
    </w:p>
    <w:p w14:paraId="1416BF31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</w:t>
      </w:r>
      <w:proofErr w:type="spellStart"/>
      <w:r w:rsidRPr="00AE49F7">
        <w:rPr>
          <w:lang w:val="en-US"/>
        </w:rPr>
        <w:t>cout</w:t>
      </w:r>
      <w:proofErr w:type="spellEnd"/>
      <w:r w:rsidRPr="00AE49F7">
        <w:rPr>
          <w:lang w:val="en-US"/>
        </w:rPr>
        <w:t xml:space="preserve"> &lt;&lt; res1 &lt;&lt; </w:t>
      </w:r>
      <w:proofErr w:type="spellStart"/>
      <w:r w:rsidRPr="00AE49F7">
        <w:rPr>
          <w:lang w:val="en-US"/>
        </w:rPr>
        <w:t>endl</w:t>
      </w:r>
      <w:proofErr w:type="spellEnd"/>
      <w:r w:rsidRPr="00AE49F7">
        <w:rPr>
          <w:lang w:val="en-US"/>
        </w:rPr>
        <w:t>;</w:t>
      </w:r>
    </w:p>
    <w:p w14:paraId="47B181D5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// </w:t>
      </w:r>
      <w:r>
        <w:t>Директор</w:t>
      </w:r>
    </w:p>
    <w:p w14:paraId="7FCEA9B5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lastRenderedPageBreak/>
        <w:t xml:space="preserve">    if (res1 == 1) {</w:t>
      </w:r>
    </w:p>
    <w:p w14:paraId="36518315" w14:textId="77777777" w:rsidR="00AE49F7" w:rsidRDefault="00AE49F7" w:rsidP="00AE49F7">
      <w:pPr>
        <w:pStyle w:val="CodeStyle"/>
      </w:pPr>
      <w:r w:rsidRPr="00AE49F7">
        <w:rPr>
          <w:lang w:val="en-US"/>
        </w:rP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Вы успешно авторизованы!"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701EA00E" w14:textId="77777777" w:rsidR="00AE49F7" w:rsidRPr="00AE49F7" w:rsidRDefault="00AE49F7" w:rsidP="00AE49F7">
      <w:pPr>
        <w:pStyle w:val="CodeStyle"/>
        <w:rPr>
          <w:lang w:val="en-US"/>
        </w:rPr>
      </w:pPr>
      <w:r>
        <w:t xml:space="preserve">        </w:t>
      </w:r>
      <w:r w:rsidRPr="00AE49F7">
        <w:rPr>
          <w:lang w:val="en-US"/>
        </w:rPr>
        <w:t>int choice;</w:t>
      </w:r>
    </w:p>
    <w:p w14:paraId="61EF3AB6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string </w:t>
      </w:r>
      <w:proofErr w:type="spellStart"/>
      <w:r w:rsidRPr="00AE49F7">
        <w:rPr>
          <w:lang w:val="en-US"/>
        </w:rPr>
        <w:t>otdl</w:t>
      </w:r>
      <w:proofErr w:type="spellEnd"/>
      <w:r w:rsidRPr="00AE49F7">
        <w:rPr>
          <w:lang w:val="en-US"/>
        </w:rPr>
        <w:t>;</w:t>
      </w:r>
    </w:p>
    <w:p w14:paraId="31AC3B40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do {</w:t>
      </w:r>
    </w:p>
    <w:p w14:paraId="3769C5A4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string </w:t>
      </w:r>
      <w:proofErr w:type="spellStart"/>
      <w:r w:rsidRPr="00AE49F7">
        <w:rPr>
          <w:lang w:val="en-US"/>
        </w:rPr>
        <w:t>getotd</w:t>
      </w:r>
      <w:proofErr w:type="spellEnd"/>
      <w:r w:rsidRPr="00AE49F7">
        <w:rPr>
          <w:lang w:val="en-US"/>
        </w:rPr>
        <w:t xml:space="preserve"> = "SELECT </w:t>
      </w:r>
      <w:proofErr w:type="spellStart"/>
      <w:r w:rsidRPr="00AE49F7">
        <w:rPr>
          <w:lang w:val="en-US"/>
        </w:rPr>
        <w:t>otdel</w:t>
      </w:r>
      <w:proofErr w:type="spellEnd"/>
      <w:r w:rsidRPr="00AE49F7">
        <w:rPr>
          <w:lang w:val="en-US"/>
        </w:rPr>
        <w:t xml:space="preserve"> FROM Employees WHERE </w:t>
      </w:r>
      <w:proofErr w:type="spellStart"/>
      <w:r w:rsidRPr="00AE49F7">
        <w:rPr>
          <w:lang w:val="en-US"/>
        </w:rPr>
        <w:t>EnterKey</w:t>
      </w:r>
      <w:proofErr w:type="spellEnd"/>
      <w:r w:rsidRPr="00AE49F7">
        <w:rPr>
          <w:lang w:val="en-US"/>
        </w:rPr>
        <w:t xml:space="preserve"> </w:t>
      </w:r>
      <w:proofErr w:type="gramStart"/>
      <w:r w:rsidRPr="00AE49F7">
        <w:rPr>
          <w:lang w:val="en-US"/>
        </w:rPr>
        <w:t>= ?</w:t>
      </w:r>
      <w:proofErr w:type="gramEnd"/>
      <w:r w:rsidRPr="00AE49F7">
        <w:rPr>
          <w:lang w:val="en-US"/>
        </w:rPr>
        <w:t>";</w:t>
      </w:r>
    </w:p>
    <w:p w14:paraId="6FCFF1AD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sqlite3_stmt* </w:t>
      </w:r>
      <w:proofErr w:type="spellStart"/>
      <w:r w:rsidRPr="00AE49F7">
        <w:rPr>
          <w:lang w:val="en-US"/>
        </w:rPr>
        <w:t>stmt</w:t>
      </w:r>
      <w:proofErr w:type="spellEnd"/>
      <w:r w:rsidRPr="00AE49F7">
        <w:rPr>
          <w:lang w:val="en-US"/>
        </w:rPr>
        <w:t>;</w:t>
      </w:r>
    </w:p>
    <w:p w14:paraId="17777688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if (sqlite3_prepare_v2(</w:t>
      </w:r>
      <w:proofErr w:type="spellStart"/>
      <w:r w:rsidRPr="00AE49F7">
        <w:rPr>
          <w:lang w:val="en-US"/>
        </w:rPr>
        <w:t>db</w:t>
      </w:r>
      <w:proofErr w:type="spellEnd"/>
      <w:r w:rsidRPr="00AE49F7">
        <w:rPr>
          <w:lang w:val="en-US"/>
        </w:rPr>
        <w:t xml:space="preserve">, </w:t>
      </w:r>
      <w:proofErr w:type="spellStart"/>
      <w:r w:rsidRPr="00AE49F7">
        <w:rPr>
          <w:lang w:val="en-US"/>
        </w:rPr>
        <w:t>getotd.c_</w:t>
      </w:r>
      <w:proofErr w:type="gramStart"/>
      <w:r w:rsidRPr="00AE49F7">
        <w:rPr>
          <w:lang w:val="en-US"/>
        </w:rPr>
        <w:t>str</w:t>
      </w:r>
      <w:proofErr w:type="spellEnd"/>
      <w:r w:rsidRPr="00AE49F7">
        <w:rPr>
          <w:lang w:val="en-US"/>
        </w:rPr>
        <w:t>(</w:t>
      </w:r>
      <w:proofErr w:type="gramEnd"/>
      <w:r w:rsidRPr="00AE49F7">
        <w:rPr>
          <w:lang w:val="en-US"/>
        </w:rPr>
        <w:t>), -1, &amp;</w:t>
      </w:r>
      <w:proofErr w:type="spellStart"/>
      <w:r w:rsidRPr="00AE49F7">
        <w:rPr>
          <w:lang w:val="en-US"/>
        </w:rPr>
        <w:t>stmt</w:t>
      </w:r>
      <w:proofErr w:type="spellEnd"/>
      <w:r w:rsidRPr="00AE49F7">
        <w:rPr>
          <w:lang w:val="en-US"/>
        </w:rPr>
        <w:t xml:space="preserve">, </w:t>
      </w:r>
      <w:proofErr w:type="spellStart"/>
      <w:r w:rsidRPr="00AE49F7">
        <w:rPr>
          <w:lang w:val="en-US"/>
        </w:rPr>
        <w:t>nullptr</w:t>
      </w:r>
      <w:proofErr w:type="spellEnd"/>
      <w:r w:rsidRPr="00AE49F7">
        <w:rPr>
          <w:lang w:val="en-US"/>
        </w:rPr>
        <w:t>) == SQLITE_OK) {</w:t>
      </w:r>
    </w:p>
    <w:p w14:paraId="5D0AFC79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sqlite3_bind_</w:t>
      </w:r>
      <w:proofErr w:type="gramStart"/>
      <w:r w:rsidRPr="00AE49F7">
        <w:rPr>
          <w:lang w:val="en-US"/>
        </w:rPr>
        <w:t>int(</w:t>
      </w:r>
      <w:proofErr w:type="spellStart"/>
      <w:proofErr w:type="gramEnd"/>
      <w:r w:rsidRPr="00AE49F7">
        <w:rPr>
          <w:lang w:val="en-US"/>
        </w:rPr>
        <w:t>stmt</w:t>
      </w:r>
      <w:proofErr w:type="spellEnd"/>
      <w:r w:rsidRPr="00AE49F7">
        <w:rPr>
          <w:lang w:val="en-US"/>
        </w:rPr>
        <w:t xml:space="preserve">, 1, </w:t>
      </w:r>
      <w:proofErr w:type="spellStart"/>
      <w:r w:rsidRPr="00AE49F7">
        <w:rPr>
          <w:lang w:val="en-US"/>
        </w:rPr>
        <w:t>enkey</w:t>
      </w:r>
      <w:proofErr w:type="spellEnd"/>
      <w:r w:rsidRPr="00AE49F7">
        <w:rPr>
          <w:lang w:val="en-US"/>
        </w:rPr>
        <w:t>);</w:t>
      </w:r>
    </w:p>
    <w:p w14:paraId="09848939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if (sqlite3_step(</w:t>
      </w:r>
      <w:proofErr w:type="spellStart"/>
      <w:r w:rsidRPr="00AE49F7">
        <w:rPr>
          <w:lang w:val="en-US"/>
        </w:rPr>
        <w:t>stmt</w:t>
      </w:r>
      <w:proofErr w:type="spellEnd"/>
      <w:r w:rsidRPr="00AE49F7">
        <w:rPr>
          <w:lang w:val="en-US"/>
        </w:rPr>
        <w:t>) == SQLITE_ROW) {</w:t>
      </w:r>
    </w:p>
    <w:p w14:paraId="3C910C53" w14:textId="4D3FA6F8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    const char*</w:t>
      </w:r>
      <w:r>
        <w:rPr>
          <w:lang w:val="en-US"/>
        </w:rPr>
        <w:t xml:space="preserve"> </w:t>
      </w:r>
      <w:proofErr w:type="spellStart"/>
      <w:r w:rsidRPr="00AE49F7">
        <w:rPr>
          <w:lang w:val="en-US"/>
        </w:rPr>
        <w:t>temp_otd</w:t>
      </w:r>
      <w:proofErr w:type="spellEnd"/>
      <w:r w:rsidRPr="00AE49F7">
        <w:rPr>
          <w:lang w:val="en-US"/>
        </w:rPr>
        <w:t xml:space="preserve"> = (const char</w:t>
      </w:r>
      <w:proofErr w:type="gramStart"/>
      <w:r w:rsidRPr="00AE49F7">
        <w:rPr>
          <w:lang w:val="en-US"/>
        </w:rPr>
        <w:t>*)sqlite</w:t>
      </w:r>
      <w:proofErr w:type="gramEnd"/>
      <w:r w:rsidRPr="00AE49F7">
        <w:rPr>
          <w:lang w:val="en-US"/>
        </w:rPr>
        <w:t>3_column_text(</w:t>
      </w:r>
      <w:proofErr w:type="spellStart"/>
      <w:r w:rsidRPr="00AE49F7">
        <w:rPr>
          <w:lang w:val="en-US"/>
        </w:rPr>
        <w:t>stmt</w:t>
      </w:r>
      <w:proofErr w:type="spellEnd"/>
      <w:r w:rsidRPr="00AE49F7">
        <w:rPr>
          <w:lang w:val="en-US"/>
        </w:rPr>
        <w:t>, 0);</w:t>
      </w:r>
    </w:p>
    <w:p w14:paraId="2392A3F8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    if (</w:t>
      </w:r>
      <w:proofErr w:type="spellStart"/>
      <w:r w:rsidRPr="00AE49F7">
        <w:rPr>
          <w:lang w:val="en-US"/>
        </w:rPr>
        <w:t>temp_</w:t>
      </w:r>
      <w:proofErr w:type="gramStart"/>
      <w:r w:rsidRPr="00AE49F7">
        <w:rPr>
          <w:lang w:val="en-US"/>
        </w:rPr>
        <w:t>otd</w:t>
      </w:r>
      <w:proofErr w:type="spellEnd"/>
      <w:r w:rsidRPr="00AE49F7">
        <w:rPr>
          <w:lang w:val="en-US"/>
        </w:rPr>
        <w:t xml:space="preserve"> !</w:t>
      </w:r>
      <w:proofErr w:type="gramEnd"/>
      <w:r w:rsidRPr="00AE49F7">
        <w:rPr>
          <w:lang w:val="en-US"/>
        </w:rPr>
        <w:t xml:space="preserve">= </w:t>
      </w:r>
      <w:proofErr w:type="spellStart"/>
      <w:r w:rsidRPr="00AE49F7">
        <w:rPr>
          <w:lang w:val="en-US"/>
        </w:rPr>
        <w:t>nullptr</w:t>
      </w:r>
      <w:proofErr w:type="spellEnd"/>
      <w:r w:rsidRPr="00AE49F7">
        <w:rPr>
          <w:lang w:val="en-US"/>
        </w:rPr>
        <w:t>) {</w:t>
      </w:r>
    </w:p>
    <w:p w14:paraId="4BA93670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        </w:t>
      </w:r>
      <w:proofErr w:type="spellStart"/>
      <w:r w:rsidRPr="00AE49F7">
        <w:rPr>
          <w:lang w:val="en-US"/>
        </w:rPr>
        <w:t>otdl</w:t>
      </w:r>
      <w:proofErr w:type="spellEnd"/>
      <w:r w:rsidRPr="00AE49F7">
        <w:rPr>
          <w:lang w:val="en-US"/>
        </w:rPr>
        <w:t xml:space="preserve"> = </w:t>
      </w:r>
      <w:proofErr w:type="spellStart"/>
      <w:r w:rsidRPr="00AE49F7">
        <w:rPr>
          <w:lang w:val="en-US"/>
        </w:rPr>
        <w:t>temp_otd</w:t>
      </w:r>
      <w:proofErr w:type="spellEnd"/>
      <w:r w:rsidRPr="00AE49F7">
        <w:rPr>
          <w:lang w:val="en-US"/>
        </w:rPr>
        <w:t>;</w:t>
      </w:r>
    </w:p>
    <w:p w14:paraId="359A3C42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    }</w:t>
      </w:r>
    </w:p>
    <w:p w14:paraId="79067415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}</w:t>
      </w:r>
    </w:p>
    <w:p w14:paraId="07A04E1B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sqlite3_finalize(</w:t>
      </w:r>
      <w:proofErr w:type="spellStart"/>
      <w:r w:rsidRPr="00AE49F7">
        <w:rPr>
          <w:lang w:val="en-US"/>
        </w:rPr>
        <w:t>stmt</w:t>
      </w:r>
      <w:proofErr w:type="spellEnd"/>
      <w:r w:rsidRPr="00AE49F7">
        <w:rPr>
          <w:lang w:val="en-US"/>
        </w:rPr>
        <w:t>);</w:t>
      </w:r>
    </w:p>
    <w:p w14:paraId="2BE11AAE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}</w:t>
      </w:r>
    </w:p>
    <w:p w14:paraId="75C959E0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</w:t>
      </w:r>
      <w:proofErr w:type="spellStart"/>
      <w:proofErr w:type="gramStart"/>
      <w:r w:rsidRPr="00AE49F7">
        <w:rPr>
          <w:lang w:val="en-US"/>
        </w:rPr>
        <w:t>showMenuBoss</w:t>
      </w:r>
      <w:proofErr w:type="spellEnd"/>
      <w:r w:rsidRPr="00AE49F7">
        <w:rPr>
          <w:lang w:val="en-US"/>
        </w:rPr>
        <w:t>(</w:t>
      </w:r>
      <w:proofErr w:type="gramEnd"/>
      <w:r w:rsidRPr="00AE49F7">
        <w:rPr>
          <w:lang w:val="en-US"/>
        </w:rPr>
        <w:t>);</w:t>
      </w:r>
    </w:p>
    <w:p w14:paraId="4889F051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</w:t>
      </w:r>
      <w:proofErr w:type="spellStart"/>
      <w:r w:rsidRPr="00AE49F7">
        <w:rPr>
          <w:lang w:val="en-US"/>
        </w:rPr>
        <w:t>cin</w:t>
      </w:r>
      <w:proofErr w:type="spellEnd"/>
      <w:r w:rsidRPr="00AE49F7">
        <w:rPr>
          <w:lang w:val="en-US"/>
        </w:rPr>
        <w:t xml:space="preserve"> &gt;&gt; choice;</w:t>
      </w:r>
    </w:p>
    <w:p w14:paraId="6ED53CB3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if (</w:t>
      </w:r>
      <w:proofErr w:type="spellStart"/>
      <w:proofErr w:type="gramStart"/>
      <w:r w:rsidRPr="00AE49F7">
        <w:rPr>
          <w:lang w:val="en-US"/>
        </w:rPr>
        <w:t>cin.fail</w:t>
      </w:r>
      <w:proofErr w:type="spellEnd"/>
      <w:proofErr w:type="gramEnd"/>
      <w:r w:rsidRPr="00AE49F7">
        <w:rPr>
          <w:lang w:val="en-US"/>
        </w:rPr>
        <w:t>()) {</w:t>
      </w:r>
    </w:p>
    <w:p w14:paraId="058680BD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</w:t>
      </w:r>
      <w:proofErr w:type="spellStart"/>
      <w:proofErr w:type="gramStart"/>
      <w:r w:rsidRPr="00AE49F7">
        <w:rPr>
          <w:lang w:val="en-US"/>
        </w:rPr>
        <w:t>cin.clear</w:t>
      </w:r>
      <w:proofErr w:type="spellEnd"/>
      <w:proofErr w:type="gramEnd"/>
      <w:r w:rsidRPr="00AE49F7">
        <w:rPr>
          <w:lang w:val="en-US"/>
        </w:rPr>
        <w:t xml:space="preserve">(); </w:t>
      </w:r>
    </w:p>
    <w:p w14:paraId="140580BE" w14:textId="77777777" w:rsidR="00AE49F7" w:rsidRDefault="00AE49F7" w:rsidP="00AE49F7">
      <w:pPr>
        <w:pStyle w:val="CodeStyle"/>
      </w:pPr>
      <w:r w:rsidRPr="00AE49F7">
        <w:rPr>
          <w:lang w:val="en-US"/>
        </w:rPr>
        <w:t xml:space="preserve">                </w:t>
      </w:r>
      <w:proofErr w:type="spellStart"/>
      <w:proofErr w:type="gramStart"/>
      <w:r>
        <w:t>cin.ignore</w:t>
      </w:r>
      <w:proofErr w:type="spellEnd"/>
      <w:proofErr w:type="gramEnd"/>
      <w:r>
        <w:t>(10000, '\n');</w:t>
      </w:r>
    </w:p>
    <w:p w14:paraId="3228C7B3" w14:textId="77777777" w:rsidR="00AE49F7" w:rsidRDefault="00AE49F7" w:rsidP="00AE49F7">
      <w:pPr>
        <w:pStyle w:val="CodeStyle"/>
      </w:pPr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\</w:t>
      </w:r>
      <w:proofErr w:type="spellStart"/>
      <w:r>
        <w:t>nВведено</w:t>
      </w:r>
      <w:proofErr w:type="spellEnd"/>
      <w:r>
        <w:t xml:space="preserve"> неверное значение! Попробуйте ещё раз."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6181ED3A" w14:textId="77777777" w:rsidR="00AE49F7" w:rsidRDefault="00AE49F7" w:rsidP="00AE49F7">
      <w:pPr>
        <w:pStyle w:val="CodeStyle"/>
      </w:pPr>
      <w:r>
        <w:t xml:space="preserve">                </w:t>
      </w:r>
      <w:proofErr w:type="spellStart"/>
      <w:r>
        <w:t>continue</w:t>
      </w:r>
      <w:proofErr w:type="spellEnd"/>
      <w:r>
        <w:t xml:space="preserve">; </w:t>
      </w:r>
    </w:p>
    <w:p w14:paraId="5076A3AF" w14:textId="77777777" w:rsidR="00AE49F7" w:rsidRDefault="00AE49F7" w:rsidP="00AE49F7">
      <w:pPr>
        <w:pStyle w:val="CodeStyle"/>
      </w:pPr>
      <w:r>
        <w:t xml:space="preserve">            }</w:t>
      </w:r>
    </w:p>
    <w:p w14:paraId="727253B4" w14:textId="77777777" w:rsidR="00AE49F7" w:rsidRDefault="00AE49F7" w:rsidP="00AE49F7">
      <w:pPr>
        <w:pStyle w:val="CodeStyle"/>
      </w:pPr>
    </w:p>
    <w:p w14:paraId="27020625" w14:textId="77777777" w:rsidR="00AE49F7" w:rsidRPr="00AE49F7" w:rsidRDefault="00AE49F7" w:rsidP="00AE49F7">
      <w:pPr>
        <w:pStyle w:val="CodeStyle"/>
        <w:rPr>
          <w:lang w:val="en-US"/>
        </w:rPr>
      </w:pPr>
      <w:r>
        <w:t xml:space="preserve">            </w:t>
      </w:r>
      <w:r w:rsidRPr="00AE49F7">
        <w:rPr>
          <w:lang w:val="en-US"/>
        </w:rPr>
        <w:t>switch (choice) {</w:t>
      </w:r>
    </w:p>
    <w:p w14:paraId="13B286B2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case 1:</w:t>
      </w:r>
    </w:p>
    <w:p w14:paraId="42E6188E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</w:t>
      </w:r>
      <w:proofErr w:type="spellStart"/>
      <w:proofErr w:type="gramStart"/>
      <w:r w:rsidRPr="00AE49F7">
        <w:rPr>
          <w:lang w:val="en-US"/>
        </w:rPr>
        <w:t>ShowU</w:t>
      </w:r>
      <w:proofErr w:type="spellEnd"/>
      <w:r w:rsidRPr="00AE49F7">
        <w:rPr>
          <w:lang w:val="en-US"/>
        </w:rPr>
        <w:t>(</w:t>
      </w:r>
      <w:proofErr w:type="spellStart"/>
      <w:proofErr w:type="gramEnd"/>
      <w:r w:rsidRPr="00AE49F7">
        <w:rPr>
          <w:lang w:val="en-US"/>
        </w:rPr>
        <w:t>db</w:t>
      </w:r>
      <w:proofErr w:type="spellEnd"/>
      <w:r w:rsidRPr="00AE49F7">
        <w:rPr>
          <w:lang w:val="en-US"/>
        </w:rPr>
        <w:t>, tpid);</w:t>
      </w:r>
    </w:p>
    <w:p w14:paraId="1048DAC7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break;</w:t>
      </w:r>
    </w:p>
    <w:p w14:paraId="55FDB9F1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case 2:</w:t>
      </w:r>
    </w:p>
    <w:p w14:paraId="01D32E7E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</w:t>
      </w:r>
      <w:proofErr w:type="spellStart"/>
      <w:proofErr w:type="gramStart"/>
      <w:r w:rsidRPr="00AE49F7">
        <w:rPr>
          <w:lang w:val="en-US"/>
        </w:rPr>
        <w:t>ShowUrOtdel</w:t>
      </w:r>
      <w:proofErr w:type="spellEnd"/>
      <w:r w:rsidRPr="00AE49F7">
        <w:rPr>
          <w:lang w:val="en-US"/>
        </w:rPr>
        <w:t>(</w:t>
      </w:r>
      <w:proofErr w:type="spellStart"/>
      <w:proofErr w:type="gramEnd"/>
      <w:r w:rsidRPr="00AE49F7">
        <w:rPr>
          <w:lang w:val="en-US"/>
        </w:rPr>
        <w:t>db</w:t>
      </w:r>
      <w:proofErr w:type="spellEnd"/>
      <w:r w:rsidRPr="00AE49F7">
        <w:rPr>
          <w:lang w:val="en-US"/>
        </w:rPr>
        <w:t xml:space="preserve">, </w:t>
      </w:r>
      <w:proofErr w:type="spellStart"/>
      <w:r w:rsidRPr="00AE49F7">
        <w:rPr>
          <w:lang w:val="en-US"/>
        </w:rPr>
        <w:t>otdl</w:t>
      </w:r>
      <w:proofErr w:type="spellEnd"/>
      <w:r w:rsidRPr="00AE49F7">
        <w:rPr>
          <w:lang w:val="en-US"/>
        </w:rPr>
        <w:t>);</w:t>
      </w:r>
    </w:p>
    <w:p w14:paraId="1DAB4662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break;</w:t>
      </w:r>
    </w:p>
    <w:p w14:paraId="4EB7D054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case 3:</w:t>
      </w:r>
    </w:p>
    <w:p w14:paraId="7CC0163B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</w:t>
      </w:r>
      <w:proofErr w:type="spellStart"/>
      <w:proofErr w:type="gramStart"/>
      <w:r w:rsidRPr="00AE49F7">
        <w:rPr>
          <w:lang w:val="en-US"/>
        </w:rPr>
        <w:t>EditEnterKey</w:t>
      </w:r>
      <w:proofErr w:type="spellEnd"/>
      <w:r w:rsidRPr="00AE49F7">
        <w:rPr>
          <w:lang w:val="en-US"/>
        </w:rPr>
        <w:t>(</w:t>
      </w:r>
      <w:proofErr w:type="spellStart"/>
      <w:proofErr w:type="gramEnd"/>
      <w:r w:rsidRPr="00AE49F7">
        <w:rPr>
          <w:lang w:val="en-US"/>
        </w:rPr>
        <w:t>db</w:t>
      </w:r>
      <w:proofErr w:type="spellEnd"/>
      <w:r w:rsidRPr="00AE49F7">
        <w:rPr>
          <w:lang w:val="en-US"/>
        </w:rPr>
        <w:t xml:space="preserve">, </w:t>
      </w:r>
      <w:proofErr w:type="spellStart"/>
      <w:r w:rsidRPr="00AE49F7">
        <w:rPr>
          <w:lang w:val="en-US"/>
        </w:rPr>
        <w:t>enkey</w:t>
      </w:r>
      <w:proofErr w:type="spellEnd"/>
      <w:r w:rsidRPr="00AE49F7">
        <w:rPr>
          <w:lang w:val="en-US"/>
        </w:rPr>
        <w:t xml:space="preserve">, </w:t>
      </w:r>
      <w:proofErr w:type="spellStart"/>
      <w:r w:rsidRPr="00AE49F7">
        <w:rPr>
          <w:lang w:val="en-US"/>
        </w:rPr>
        <w:t>tpid</w:t>
      </w:r>
      <w:proofErr w:type="spellEnd"/>
      <w:r w:rsidRPr="00AE49F7">
        <w:rPr>
          <w:lang w:val="en-US"/>
        </w:rPr>
        <w:t>);</w:t>
      </w:r>
    </w:p>
    <w:p w14:paraId="7021CEF7" w14:textId="77777777" w:rsidR="00AE49F7" w:rsidRPr="00AA2D02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</w:t>
      </w:r>
      <w:r w:rsidRPr="00AA2D02">
        <w:rPr>
          <w:lang w:val="en-US"/>
        </w:rPr>
        <w:t>break;</w:t>
      </w:r>
    </w:p>
    <w:p w14:paraId="5C0DCB8C" w14:textId="77777777" w:rsidR="00AE49F7" w:rsidRPr="00AA2D02" w:rsidRDefault="00AE49F7" w:rsidP="00AE49F7">
      <w:pPr>
        <w:pStyle w:val="CodeStyle"/>
        <w:rPr>
          <w:lang w:val="en-US"/>
        </w:rPr>
      </w:pPr>
      <w:r w:rsidRPr="00AA2D02">
        <w:rPr>
          <w:lang w:val="en-US"/>
        </w:rPr>
        <w:t xml:space="preserve">            case 4:</w:t>
      </w:r>
    </w:p>
    <w:p w14:paraId="18469068" w14:textId="77777777" w:rsidR="00AE49F7" w:rsidRPr="00AA2D02" w:rsidRDefault="00AE49F7" w:rsidP="00AE49F7">
      <w:pPr>
        <w:pStyle w:val="CodeStyle"/>
        <w:rPr>
          <w:lang w:val="en-US"/>
        </w:rPr>
      </w:pPr>
      <w:r w:rsidRPr="00AA2D02">
        <w:rPr>
          <w:lang w:val="en-US"/>
        </w:rPr>
        <w:t xml:space="preserve">                </w:t>
      </w:r>
      <w:proofErr w:type="spellStart"/>
      <w:r w:rsidRPr="00AA2D02">
        <w:rPr>
          <w:lang w:val="en-US"/>
        </w:rPr>
        <w:t>showAllEmployees</w:t>
      </w:r>
      <w:proofErr w:type="spellEnd"/>
      <w:r w:rsidRPr="00AA2D02">
        <w:rPr>
          <w:lang w:val="en-US"/>
        </w:rPr>
        <w:t>(</w:t>
      </w:r>
      <w:proofErr w:type="spellStart"/>
      <w:r w:rsidRPr="00AA2D02">
        <w:rPr>
          <w:lang w:val="en-US"/>
        </w:rPr>
        <w:t>db</w:t>
      </w:r>
      <w:proofErr w:type="spellEnd"/>
      <w:r w:rsidRPr="00AA2D02">
        <w:rPr>
          <w:lang w:val="en-US"/>
        </w:rPr>
        <w:t>);</w:t>
      </w:r>
    </w:p>
    <w:p w14:paraId="661E9163" w14:textId="77777777" w:rsidR="00AE49F7" w:rsidRPr="00AE49F7" w:rsidRDefault="00AE49F7" w:rsidP="00AE49F7">
      <w:pPr>
        <w:pStyle w:val="CodeStyle"/>
        <w:rPr>
          <w:lang w:val="en-US"/>
        </w:rPr>
      </w:pPr>
      <w:r w:rsidRPr="00AA2D02">
        <w:rPr>
          <w:lang w:val="en-US"/>
        </w:rPr>
        <w:t xml:space="preserve">                </w:t>
      </w:r>
      <w:r w:rsidRPr="00AE49F7">
        <w:rPr>
          <w:lang w:val="en-US"/>
        </w:rPr>
        <w:t>break;</w:t>
      </w:r>
    </w:p>
    <w:p w14:paraId="3DBC783A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case 5:</w:t>
      </w:r>
    </w:p>
    <w:p w14:paraId="025D2D2E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</w:t>
      </w:r>
      <w:proofErr w:type="spellStart"/>
      <w:r w:rsidRPr="00AE49F7">
        <w:rPr>
          <w:lang w:val="en-US"/>
        </w:rPr>
        <w:t>addEmployee</w:t>
      </w:r>
      <w:proofErr w:type="spellEnd"/>
      <w:r w:rsidRPr="00AE49F7">
        <w:rPr>
          <w:lang w:val="en-US"/>
        </w:rPr>
        <w:t>(</w:t>
      </w:r>
      <w:proofErr w:type="spellStart"/>
      <w:r w:rsidRPr="00AE49F7">
        <w:rPr>
          <w:lang w:val="en-US"/>
        </w:rPr>
        <w:t>db</w:t>
      </w:r>
      <w:proofErr w:type="spellEnd"/>
      <w:r w:rsidRPr="00AE49F7">
        <w:rPr>
          <w:lang w:val="en-US"/>
        </w:rPr>
        <w:t>);</w:t>
      </w:r>
    </w:p>
    <w:p w14:paraId="4B9AE499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break;</w:t>
      </w:r>
    </w:p>
    <w:p w14:paraId="1040A5D7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case 6:</w:t>
      </w:r>
    </w:p>
    <w:p w14:paraId="1B26F4EF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</w:t>
      </w:r>
      <w:proofErr w:type="spellStart"/>
      <w:r w:rsidRPr="00AE49F7">
        <w:rPr>
          <w:lang w:val="en-US"/>
        </w:rPr>
        <w:t>deleteEmployee</w:t>
      </w:r>
      <w:proofErr w:type="spellEnd"/>
      <w:r w:rsidRPr="00AE49F7">
        <w:rPr>
          <w:lang w:val="en-US"/>
        </w:rPr>
        <w:t>(</w:t>
      </w:r>
      <w:proofErr w:type="spellStart"/>
      <w:r w:rsidRPr="00AE49F7">
        <w:rPr>
          <w:lang w:val="en-US"/>
        </w:rPr>
        <w:t>db</w:t>
      </w:r>
      <w:proofErr w:type="spellEnd"/>
      <w:r w:rsidRPr="00AE49F7">
        <w:rPr>
          <w:lang w:val="en-US"/>
        </w:rPr>
        <w:t>);</w:t>
      </w:r>
    </w:p>
    <w:p w14:paraId="408F47C5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break;</w:t>
      </w:r>
    </w:p>
    <w:p w14:paraId="53C12D54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case 7:</w:t>
      </w:r>
    </w:p>
    <w:p w14:paraId="34F4C469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</w:t>
      </w:r>
      <w:proofErr w:type="spellStart"/>
      <w:r w:rsidRPr="00AE49F7">
        <w:rPr>
          <w:lang w:val="en-US"/>
        </w:rPr>
        <w:t>EditData</w:t>
      </w:r>
      <w:proofErr w:type="spellEnd"/>
      <w:r w:rsidRPr="00AE49F7">
        <w:rPr>
          <w:lang w:val="en-US"/>
        </w:rPr>
        <w:t>(</w:t>
      </w:r>
      <w:proofErr w:type="spellStart"/>
      <w:r w:rsidRPr="00AE49F7">
        <w:rPr>
          <w:lang w:val="en-US"/>
        </w:rPr>
        <w:t>db</w:t>
      </w:r>
      <w:proofErr w:type="spellEnd"/>
      <w:r w:rsidRPr="00AE49F7">
        <w:rPr>
          <w:lang w:val="en-US"/>
        </w:rPr>
        <w:t>);</w:t>
      </w:r>
    </w:p>
    <w:p w14:paraId="2D1FC244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break;</w:t>
      </w:r>
    </w:p>
    <w:p w14:paraId="366C878A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case 8:</w:t>
      </w:r>
    </w:p>
    <w:p w14:paraId="7C9894FE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</w:t>
      </w:r>
      <w:proofErr w:type="spellStart"/>
      <w:proofErr w:type="gramStart"/>
      <w:r w:rsidRPr="00AE49F7">
        <w:rPr>
          <w:lang w:val="en-US"/>
        </w:rPr>
        <w:t>ExportManager</w:t>
      </w:r>
      <w:proofErr w:type="spellEnd"/>
      <w:r w:rsidRPr="00AE49F7">
        <w:rPr>
          <w:lang w:val="en-US"/>
        </w:rPr>
        <w:t>::</w:t>
      </w:r>
      <w:proofErr w:type="spellStart"/>
      <w:proofErr w:type="gramEnd"/>
      <w:r w:rsidRPr="00AE49F7">
        <w:rPr>
          <w:lang w:val="en-US"/>
        </w:rPr>
        <w:t>exportTableToAllFormats</w:t>
      </w:r>
      <w:proofErr w:type="spellEnd"/>
      <w:r w:rsidRPr="00AE49F7">
        <w:rPr>
          <w:lang w:val="en-US"/>
        </w:rPr>
        <w:t>(</w:t>
      </w:r>
      <w:proofErr w:type="spellStart"/>
      <w:r w:rsidRPr="00AE49F7">
        <w:rPr>
          <w:lang w:val="en-US"/>
        </w:rPr>
        <w:t>db</w:t>
      </w:r>
      <w:proofErr w:type="spellEnd"/>
      <w:r w:rsidRPr="00AE49F7">
        <w:rPr>
          <w:lang w:val="en-US"/>
        </w:rPr>
        <w:t>, "Employees");</w:t>
      </w:r>
    </w:p>
    <w:p w14:paraId="0498C8A4" w14:textId="77777777" w:rsidR="00AE49F7" w:rsidRPr="00AA2D02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</w:t>
      </w:r>
      <w:r w:rsidRPr="00AA2D02">
        <w:rPr>
          <w:lang w:val="en-US"/>
        </w:rPr>
        <w:t>break;</w:t>
      </w:r>
    </w:p>
    <w:p w14:paraId="7455F27F" w14:textId="77777777" w:rsidR="00AE49F7" w:rsidRDefault="00AE49F7" w:rsidP="00AE49F7">
      <w:pPr>
        <w:pStyle w:val="CodeStyle"/>
      </w:pPr>
      <w:r w:rsidRPr="00AA2D02">
        <w:rPr>
          <w:lang w:val="en-US"/>
        </w:rPr>
        <w:t xml:space="preserve">            </w:t>
      </w:r>
      <w:proofErr w:type="spellStart"/>
      <w:r>
        <w:t>case</w:t>
      </w:r>
      <w:proofErr w:type="spellEnd"/>
      <w:r>
        <w:t xml:space="preserve"> 9:</w:t>
      </w:r>
    </w:p>
    <w:p w14:paraId="2044F7D0" w14:textId="77777777" w:rsidR="00AE49F7" w:rsidRPr="00AA2D02" w:rsidRDefault="00AE49F7" w:rsidP="00AE49F7">
      <w:pPr>
        <w:pStyle w:val="CodeStyle"/>
      </w:pPr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Выход из программы..." </w:t>
      </w:r>
      <w:r w:rsidRPr="00AA2D02">
        <w:t xml:space="preserve">&lt;&lt; </w:t>
      </w:r>
      <w:proofErr w:type="spellStart"/>
      <w:r w:rsidRPr="00AE49F7">
        <w:rPr>
          <w:lang w:val="en-US"/>
        </w:rPr>
        <w:t>endl</w:t>
      </w:r>
      <w:proofErr w:type="spellEnd"/>
      <w:r w:rsidRPr="00AA2D02">
        <w:t>;</w:t>
      </w:r>
    </w:p>
    <w:p w14:paraId="10E39BD7" w14:textId="77777777" w:rsidR="00AE49F7" w:rsidRPr="00AE49F7" w:rsidRDefault="00AE49F7" w:rsidP="00AE49F7">
      <w:pPr>
        <w:pStyle w:val="CodeStyle"/>
        <w:rPr>
          <w:lang w:val="en-US"/>
        </w:rPr>
      </w:pPr>
      <w:r w:rsidRPr="00AA2D02">
        <w:t xml:space="preserve">                </w:t>
      </w:r>
      <w:proofErr w:type="spellStart"/>
      <w:r w:rsidRPr="00AE49F7">
        <w:rPr>
          <w:lang w:val="en-US"/>
        </w:rPr>
        <w:t>tpid</w:t>
      </w:r>
      <w:proofErr w:type="spellEnd"/>
      <w:r w:rsidRPr="00AE49F7">
        <w:rPr>
          <w:lang w:val="en-US"/>
        </w:rPr>
        <w:t xml:space="preserve"> = 0;</w:t>
      </w:r>
    </w:p>
    <w:p w14:paraId="06DE4034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break;</w:t>
      </w:r>
    </w:p>
    <w:p w14:paraId="1751CE1B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lastRenderedPageBreak/>
        <w:t xml:space="preserve">            default:</w:t>
      </w:r>
    </w:p>
    <w:p w14:paraId="385C92AA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    </w:t>
      </w:r>
      <w:proofErr w:type="spellStart"/>
      <w:r w:rsidRPr="00AE49F7">
        <w:rPr>
          <w:lang w:val="en-US"/>
        </w:rPr>
        <w:t>cout</w:t>
      </w:r>
      <w:proofErr w:type="spellEnd"/>
      <w:r w:rsidRPr="00AE49F7">
        <w:rPr>
          <w:lang w:val="en-US"/>
        </w:rPr>
        <w:t xml:space="preserve"> &lt;&lt; "\n</w:t>
      </w:r>
      <w:r>
        <w:t>Неверный</w:t>
      </w:r>
      <w:r w:rsidRPr="00AE49F7">
        <w:rPr>
          <w:lang w:val="en-US"/>
        </w:rPr>
        <w:t xml:space="preserve"> </w:t>
      </w:r>
      <w:r>
        <w:t>выбор</w:t>
      </w:r>
      <w:r w:rsidRPr="00AE49F7">
        <w:rPr>
          <w:lang w:val="en-US"/>
        </w:rPr>
        <w:t xml:space="preserve">! </w:t>
      </w:r>
      <w:r>
        <w:t>Попробуйте</w:t>
      </w:r>
      <w:r w:rsidRPr="00AE49F7">
        <w:rPr>
          <w:lang w:val="en-US"/>
        </w:rPr>
        <w:t xml:space="preserve"> </w:t>
      </w:r>
      <w:r>
        <w:t>снова</w:t>
      </w:r>
      <w:r w:rsidRPr="00AE49F7">
        <w:rPr>
          <w:lang w:val="en-US"/>
        </w:rPr>
        <w:t xml:space="preserve">." &lt;&lt; </w:t>
      </w:r>
      <w:proofErr w:type="spellStart"/>
      <w:r w:rsidRPr="00AE49F7">
        <w:rPr>
          <w:lang w:val="en-US"/>
        </w:rPr>
        <w:t>endl</w:t>
      </w:r>
      <w:proofErr w:type="spellEnd"/>
      <w:r w:rsidRPr="00AE49F7">
        <w:rPr>
          <w:lang w:val="en-US"/>
        </w:rPr>
        <w:t>;</w:t>
      </w:r>
    </w:p>
    <w:p w14:paraId="527347B8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    }</w:t>
      </w:r>
    </w:p>
    <w:p w14:paraId="2B932E05" w14:textId="77777777" w:rsidR="00AE49F7" w:rsidRPr="00AE49F7" w:rsidRDefault="00AE49F7" w:rsidP="00AE49F7">
      <w:pPr>
        <w:pStyle w:val="CodeStyle"/>
        <w:rPr>
          <w:lang w:val="en-US"/>
        </w:rPr>
      </w:pPr>
    </w:p>
    <w:p w14:paraId="485936EE" w14:textId="77777777" w:rsidR="00AE49F7" w:rsidRPr="00AA2D02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} while (</w:t>
      </w:r>
      <w:proofErr w:type="gramStart"/>
      <w:r w:rsidRPr="00AE49F7">
        <w:rPr>
          <w:lang w:val="en-US"/>
        </w:rPr>
        <w:t>choice !</w:t>
      </w:r>
      <w:proofErr w:type="gramEnd"/>
      <w:r w:rsidRPr="00AE49F7">
        <w:rPr>
          <w:lang w:val="en-US"/>
        </w:rPr>
        <w:t xml:space="preserve">= </w:t>
      </w:r>
      <w:r w:rsidRPr="00AA2D02">
        <w:rPr>
          <w:lang w:val="en-US"/>
        </w:rPr>
        <w:t>9);</w:t>
      </w:r>
    </w:p>
    <w:p w14:paraId="63A53E2E" w14:textId="77777777" w:rsidR="00AE49F7" w:rsidRPr="00AA2D02" w:rsidRDefault="00AE49F7" w:rsidP="00AE49F7">
      <w:pPr>
        <w:pStyle w:val="CodeStyle"/>
        <w:rPr>
          <w:lang w:val="en-US"/>
        </w:rPr>
      </w:pPr>
      <w:r w:rsidRPr="00AA2D02">
        <w:rPr>
          <w:lang w:val="en-US"/>
        </w:rPr>
        <w:t xml:space="preserve">    } </w:t>
      </w:r>
    </w:p>
    <w:p w14:paraId="61D6D610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// </w:t>
      </w:r>
      <w:r>
        <w:t>Неверный</w:t>
      </w:r>
      <w:r w:rsidRPr="00AE49F7">
        <w:rPr>
          <w:lang w:val="en-US"/>
        </w:rPr>
        <w:t xml:space="preserve"> </w:t>
      </w:r>
      <w:r>
        <w:t>ключ</w:t>
      </w:r>
    </w:p>
    <w:p w14:paraId="09DEFFFB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else if (res1 == -1) {</w:t>
      </w:r>
    </w:p>
    <w:p w14:paraId="4B0EF455" w14:textId="77777777" w:rsidR="00AE49F7" w:rsidRPr="00AE49F7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int choice1 = 0;</w:t>
      </w:r>
    </w:p>
    <w:p w14:paraId="17C04AE8" w14:textId="77777777" w:rsidR="00AE49F7" w:rsidRPr="00AA2D02" w:rsidRDefault="00AE49F7" w:rsidP="00AE49F7">
      <w:pPr>
        <w:pStyle w:val="CodeStyle"/>
        <w:rPr>
          <w:lang w:val="en-US"/>
        </w:rPr>
      </w:pPr>
      <w:r w:rsidRPr="00AE49F7">
        <w:rPr>
          <w:lang w:val="en-US"/>
        </w:rPr>
        <w:t xml:space="preserve">        do {choice1 += 1;} while (choice</w:t>
      </w:r>
      <w:proofErr w:type="gramStart"/>
      <w:r w:rsidRPr="00AE49F7">
        <w:rPr>
          <w:lang w:val="en-US"/>
        </w:rPr>
        <w:t>1 !</w:t>
      </w:r>
      <w:proofErr w:type="gramEnd"/>
      <w:r w:rsidRPr="00AE49F7">
        <w:rPr>
          <w:lang w:val="en-US"/>
        </w:rPr>
        <w:t xml:space="preserve">= </w:t>
      </w:r>
      <w:r w:rsidRPr="00AA2D02">
        <w:rPr>
          <w:lang w:val="en-US"/>
        </w:rPr>
        <w:t>1);</w:t>
      </w:r>
    </w:p>
    <w:p w14:paraId="038D6AF8" w14:textId="59CDD7B9" w:rsidR="00AE49F7" w:rsidRDefault="00AE49F7" w:rsidP="00AE49F7">
      <w:pPr>
        <w:pStyle w:val="CodeStyle"/>
      </w:pPr>
      <w:r w:rsidRPr="00AA2D02">
        <w:rPr>
          <w:lang w:val="en-US"/>
        </w:rPr>
        <w:t xml:space="preserve">    </w:t>
      </w:r>
      <w:r>
        <w:t xml:space="preserve">} </w:t>
      </w:r>
      <w:r w:rsidRPr="00AE49F7">
        <w:t xml:space="preserve">//… </w:t>
      </w:r>
      <w:r>
        <w:t>и так далее для других ролей или неверного ввода ключа доступа</w:t>
      </w:r>
    </w:p>
    <w:p w14:paraId="3C7CC07E" w14:textId="18F1885A" w:rsidR="00AE49F7" w:rsidRPr="00AE49F7" w:rsidRDefault="00AE49F7" w:rsidP="00AE49F7"/>
    <w:p w14:paraId="0508B1BA" w14:textId="2D94ED8C" w:rsidR="00AE49F7" w:rsidRDefault="00AE49F7" w:rsidP="00AE49F7">
      <w:r>
        <w:t>После ввода ключа доступа и получения кода операции открывается (или не открывается) главное меню (в приведённом фрагменте – меню директора). В главном меню пользователь взаимодействует с системой.</w:t>
      </w:r>
    </w:p>
    <w:p w14:paraId="4569CC6E" w14:textId="398678A1" w:rsidR="00AA1227" w:rsidRDefault="00AA1227" w:rsidP="00AA1227">
      <w:pPr>
        <w:pStyle w:val="-2"/>
      </w:pPr>
      <w:bookmarkStart w:id="8" w:name="_Toc214904208"/>
      <w:r>
        <w:t>Пример работы программы</w:t>
      </w:r>
      <w:bookmarkEnd w:id="8"/>
    </w:p>
    <w:p w14:paraId="76CE8FB4" w14:textId="49AF9AE6" w:rsidR="002B724B" w:rsidRDefault="002B724B" w:rsidP="002B724B">
      <w:r>
        <w:t>Разберём функционал программы на примере Директора.</w:t>
      </w:r>
    </w:p>
    <w:p w14:paraId="70D657B2" w14:textId="77777777" w:rsidR="002B724B" w:rsidRPr="002B724B" w:rsidRDefault="002B724B" w:rsidP="002B724B"/>
    <w:p w14:paraId="0A5B88AD" w14:textId="6022FE66" w:rsidR="00AA1227" w:rsidRDefault="00AA1227" w:rsidP="002B724B">
      <w:r>
        <w:t>Процесс авторизации</w:t>
      </w:r>
      <w:r w:rsidR="002B724B">
        <w:t>:</w:t>
      </w:r>
    </w:p>
    <w:p w14:paraId="56C3A379" w14:textId="77777777" w:rsidR="002B724B" w:rsidRDefault="002B724B" w:rsidP="002B724B"/>
    <w:p w14:paraId="0F3DA90E" w14:textId="2A633E1D" w:rsidR="002B724B" w:rsidRDefault="002B724B" w:rsidP="002B724B">
      <w:pPr>
        <w:jc w:val="center"/>
      </w:pPr>
      <w:r w:rsidRPr="002B724B">
        <w:rPr>
          <w:noProof/>
        </w:rPr>
        <w:drawing>
          <wp:inline distT="0" distB="0" distL="0" distR="0" wp14:anchorId="7D2ECC6D" wp14:editId="3B5FD1A5">
            <wp:extent cx="5019675" cy="18917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8963" cy="189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20C8" w14:textId="6C035BB7" w:rsidR="00452148" w:rsidRDefault="002B724B" w:rsidP="00452148">
      <w:pPr>
        <w:jc w:val="center"/>
      </w:pPr>
      <w:r>
        <w:t>Рисунок 4. – Главное меню Директора</w:t>
      </w:r>
    </w:p>
    <w:p w14:paraId="135EE180" w14:textId="39FDA712" w:rsidR="002B724B" w:rsidRDefault="002B724B" w:rsidP="002B724B"/>
    <w:p w14:paraId="52FF2086" w14:textId="20FA72D7" w:rsidR="002B724B" w:rsidRDefault="00452148" w:rsidP="002B724B">
      <w:r>
        <w:t>Примеры р</w:t>
      </w:r>
      <w:r w:rsidR="002B724B">
        <w:t>абот</w:t>
      </w:r>
      <w:r>
        <w:t>ы</w:t>
      </w:r>
      <w:r w:rsidR="002B724B">
        <w:t xml:space="preserve"> с меню:</w:t>
      </w:r>
    </w:p>
    <w:p w14:paraId="04D4CAFF" w14:textId="77777777" w:rsidR="002B724B" w:rsidRDefault="002B724B" w:rsidP="002B724B"/>
    <w:p w14:paraId="030C43DF" w14:textId="727C5B05" w:rsidR="002B724B" w:rsidRDefault="002B724B" w:rsidP="002B724B">
      <w:pPr>
        <w:jc w:val="center"/>
      </w:pPr>
      <w:r w:rsidRPr="002B724B">
        <w:rPr>
          <w:noProof/>
        </w:rPr>
        <w:drawing>
          <wp:inline distT="0" distB="0" distL="0" distR="0" wp14:anchorId="24804A70" wp14:editId="4B16A1AD">
            <wp:extent cx="5699125" cy="98218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288" cy="99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CC79" w14:textId="1845F319" w:rsidR="002B724B" w:rsidRDefault="002B724B" w:rsidP="002B724B">
      <w:pPr>
        <w:jc w:val="center"/>
      </w:pPr>
      <w:r>
        <w:t>Рисунок 5. – Функция показа всех сотрудников и их данных</w:t>
      </w:r>
    </w:p>
    <w:p w14:paraId="4E8BD43B" w14:textId="6559C694" w:rsidR="002B724B" w:rsidRDefault="002B724B" w:rsidP="002B724B">
      <w:pPr>
        <w:jc w:val="center"/>
      </w:pPr>
    </w:p>
    <w:p w14:paraId="4024123A" w14:textId="459AC369" w:rsidR="002B724B" w:rsidRDefault="002B724B" w:rsidP="002B724B">
      <w:pPr>
        <w:jc w:val="center"/>
      </w:pPr>
      <w:r w:rsidRPr="002B724B">
        <w:rPr>
          <w:noProof/>
        </w:rPr>
        <w:drawing>
          <wp:inline distT="0" distB="0" distL="0" distR="0" wp14:anchorId="0EAEB0BB" wp14:editId="7A8118A1">
            <wp:extent cx="5796280" cy="6513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0859" cy="65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74C6" w14:textId="350E3B65" w:rsidR="002B724B" w:rsidRDefault="002B724B" w:rsidP="002B724B">
      <w:pPr>
        <w:jc w:val="center"/>
      </w:pPr>
      <w:r>
        <w:t>Рисунок 6. – Функция показа сотрудников своего отдела</w:t>
      </w:r>
    </w:p>
    <w:p w14:paraId="7E095E0A" w14:textId="4869A95B" w:rsidR="002B724B" w:rsidRDefault="002B724B" w:rsidP="002B724B">
      <w:pPr>
        <w:jc w:val="center"/>
      </w:pPr>
    </w:p>
    <w:p w14:paraId="1892EE7D" w14:textId="3E298C3D" w:rsidR="002B724B" w:rsidRDefault="002B724B" w:rsidP="002B724B">
      <w:pPr>
        <w:jc w:val="center"/>
      </w:pPr>
      <w:r w:rsidRPr="002B724B">
        <w:rPr>
          <w:noProof/>
        </w:rPr>
        <w:lastRenderedPageBreak/>
        <w:drawing>
          <wp:inline distT="0" distB="0" distL="0" distR="0" wp14:anchorId="24DDFD69" wp14:editId="7077C766">
            <wp:extent cx="5777230" cy="147038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7813" cy="148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825E" w14:textId="465B1B61" w:rsidR="00452148" w:rsidRDefault="002B724B" w:rsidP="00452148">
      <w:pPr>
        <w:jc w:val="center"/>
      </w:pPr>
      <w:r>
        <w:t xml:space="preserve">Рисунок 7. – Функция изменения определённых данных сотрудника </w:t>
      </w:r>
    </w:p>
    <w:p w14:paraId="303638D2" w14:textId="2B2EAF4D" w:rsidR="00452148" w:rsidRDefault="00452148" w:rsidP="00452148"/>
    <w:p w14:paraId="3907DCBD" w14:textId="6D39A835" w:rsidR="00452148" w:rsidRDefault="00452148" w:rsidP="00452148">
      <w:r>
        <w:t>Экспорт данных сотрудников:</w:t>
      </w:r>
    </w:p>
    <w:p w14:paraId="57F6EDC4" w14:textId="77777777" w:rsidR="00452148" w:rsidRDefault="00452148" w:rsidP="00452148"/>
    <w:p w14:paraId="7F018AB0" w14:textId="370C636D" w:rsidR="00452148" w:rsidRDefault="00452148" w:rsidP="00452148">
      <w:pPr>
        <w:jc w:val="center"/>
      </w:pPr>
      <w:r w:rsidRPr="00452148">
        <w:rPr>
          <w:noProof/>
        </w:rPr>
        <w:drawing>
          <wp:inline distT="0" distB="0" distL="0" distR="0" wp14:anchorId="4C55A62F" wp14:editId="0CD5480C">
            <wp:extent cx="4839375" cy="127652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23A9" w14:textId="54D7E00D" w:rsidR="00452148" w:rsidRDefault="00452148" w:rsidP="00452148">
      <w:pPr>
        <w:jc w:val="center"/>
      </w:pPr>
      <w:r>
        <w:t>Рисунок 8. – Функция экспорта данных</w:t>
      </w:r>
    </w:p>
    <w:p w14:paraId="78BB3E8B" w14:textId="425B42F2" w:rsidR="00452148" w:rsidRDefault="00452148" w:rsidP="00452148">
      <w:pPr>
        <w:jc w:val="center"/>
      </w:pPr>
    </w:p>
    <w:p w14:paraId="42241FD8" w14:textId="1BD6030D" w:rsidR="00452148" w:rsidRDefault="00452148" w:rsidP="00452148">
      <w:pPr>
        <w:jc w:val="center"/>
      </w:pPr>
      <w:r w:rsidRPr="00452148">
        <w:rPr>
          <w:noProof/>
        </w:rPr>
        <w:drawing>
          <wp:inline distT="0" distB="0" distL="0" distR="0" wp14:anchorId="7CAA06A2" wp14:editId="49B40FFC">
            <wp:extent cx="5305424" cy="137924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0341" cy="13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CEA7" w14:textId="653CE9EC" w:rsidR="00452148" w:rsidRPr="00452148" w:rsidRDefault="00452148" w:rsidP="00452148">
      <w:pPr>
        <w:jc w:val="center"/>
        <w:rPr>
          <w:lang w:val="en-US"/>
        </w:rPr>
      </w:pPr>
      <w:r>
        <w:t xml:space="preserve">Рисунок 9. – Созданная папка </w:t>
      </w:r>
      <w:r>
        <w:rPr>
          <w:lang w:val="en-US"/>
        </w:rPr>
        <w:t>out</w:t>
      </w:r>
    </w:p>
    <w:p w14:paraId="3FA1D443" w14:textId="6C1CF2A1" w:rsidR="00CE0038" w:rsidRDefault="00CE0038" w:rsidP="00A20013">
      <w:pPr>
        <w:pStyle w:val="-1"/>
      </w:pPr>
      <w:bookmarkStart w:id="9" w:name="_Toc207065166"/>
      <w:bookmarkStart w:id="10" w:name="_Toc214904209"/>
      <w:r>
        <w:lastRenderedPageBreak/>
        <w:t>Заключение</w:t>
      </w:r>
      <w:bookmarkEnd w:id="9"/>
      <w:bookmarkEnd w:id="10"/>
    </w:p>
    <w:p w14:paraId="1FBAFDC1" w14:textId="7C935C4F" w:rsidR="00452148" w:rsidRDefault="00452148" w:rsidP="00452148">
      <w:pPr>
        <w:spacing w:line="360" w:lineRule="auto"/>
      </w:pPr>
      <w:r>
        <w:t>В ходе выполнения проекта была разработана консольная система управления сотрудниками компании, полностью отвечающая поставленным задачам.</w:t>
      </w:r>
    </w:p>
    <w:p w14:paraId="60A6B854" w14:textId="3C494214" w:rsidR="00452148" w:rsidRDefault="00452148" w:rsidP="00452148">
      <w:pPr>
        <w:spacing w:before="120" w:after="120" w:line="360" w:lineRule="auto"/>
      </w:pPr>
      <w:r>
        <w:t>Достигнутые результаты:</w:t>
      </w:r>
    </w:p>
    <w:p w14:paraId="7BA531FE" w14:textId="0749DDC6" w:rsidR="00452148" w:rsidRDefault="00452148" w:rsidP="00452148">
      <w:pPr>
        <w:pStyle w:val="a7"/>
        <w:numPr>
          <w:ilvl w:val="0"/>
          <w:numId w:val="13"/>
        </w:numPr>
        <w:spacing w:before="120" w:after="120" w:line="360" w:lineRule="auto"/>
      </w:pPr>
      <w:r>
        <w:t>Реализована система ролевой авторизации.</w:t>
      </w:r>
    </w:p>
    <w:p w14:paraId="2A599E28" w14:textId="4C154127" w:rsidR="00452148" w:rsidRDefault="00452148" w:rsidP="00452148">
      <w:pPr>
        <w:pStyle w:val="a7"/>
        <w:numPr>
          <w:ilvl w:val="0"/>
          <w:numId w:val="13"/>
        </w:numPr>
        <w:spacing w:before="120" w:after="120" w:line="360" w:lineRule="auto"/>
      </w:pPr>
      <w:r>
        <w:t>Обеспечен базовый CRUD-функционал для управления данными.</w:t>
      </w:r>
    </w:p>
    <w:p w14:paraId="4343FF29" w14:textId="6BF99E28" w:rsidR="00452148" w:rsidRDefault="00452148" w:rsidP="00452148">
      <w:pPr>
        <w:pStyle w:val="a7"/>
        <w:numPr>
          <w:ilvl w:val="0"/>
          <w:numId w:val="13"/>
        </w:numPr>
        <w:spacing w:before="120" w:after="120" w:line="360" w:lineRule="auto"/>
      </w:pPr>
      <w:r>
        <w:t>Реализован модуль экспорта данных в популярные форматы (JSON, CSV, XML, YAML).</w:t>
      </w:r>
    </w:p>
    <w:p w14:paraId="3E685CC4" w14:textId="34160140" w:rsidR="00452148" w:rsidRDefault="00452148" w:rsidP="00452148">
      <w:pPr>
        <w:spacing w:line="360" w:lineRule="auto"/>
      </w:pPr>
      <w:r>
        <w:t xml:space="preserve">Приложение использует встроенную базу данных </w:t>
      </w:r>
      <w:proofErr w:type="spellStart"/>
      <w:r>
        <w:t>SQLite</w:t>
      </w:r>
      <w:proofErr w:type="spellEnd"/>
      <w:r>
        <w:t>, что делает его простым в развёртывании.</w:t>
      </w:r>
    </w:p>
    <w:p w14:paraId="4B3ACB04" w14:textId="77777777" w:rsidR="00452148" w:rsidRDefault="00452148" w:rsidP="00452148">
      <w:pPr>
        <w:spacing w:line="360" w:lineRule="auto"/>
      </w:pPr>
    </w:p>
    <w:p w14:paraId="5E09626A" w14:textId="291161BD" w:rsidR="00452148" w:rsidRPr="00452148" w:rsidRDefault="00452148" w:rsidP="00452148">
      <w:pPr>
        <w:spacing w:after="120" w:line="360" w:lineRule="auto"/>
      </w:pPr>
      <w:r w:rsidRPr="00452148">
        <w:t>Возникшие трудности и их преодоление:</w:t>
      </w:r>
    </w:p>
    <w:p w14:paraId="6ADA69A5" w14:textId="4DA3DE25" w:rsidR="00452148" w:rsidRPr="00462D39" w:rsidRDefault="00452148" w:rsidP="00452148">
      <w:pPr>
        <w:spacing w:line="360" w:lineRule="auto"/>
      </w:pPr>
      <w:r>
        <w:t xml:space="preserve">Основной сложностью был небольшой навык владения языком </w:t>
      </w:r>
      <w:r>
        <w:rPr>
          <w:lang w:val="en-US"/>
        </w:rPr>
        <w:t>C</w:t>
      </w:r>
      <w:r>
        <w:t xml:space="preserve">++ и практически полным отсутствием документации об использовании библиотеки </w:t>
      </w:r>
      <w:r>
        <w:rPr>
          <w:lang w:val="en-US"/>
        </w:rPr>
        <w:t>SQLite</w:t>
      </w:r>
      <w:r w:rsidRPr="00452148">
        <w:t xml:space="preserve"> </w:t>
      </w:r>
      <w:r w:rsidR="00462D39">
        <w:t xml:space="preserve">в языке </w:t>
      </w:r>
      <w:r w:rsidR="00462D39">
        <w:rPr>
          <w:lang w:val="en-US"/>
        </w:rPr>
        <w:t>C</w:t>
      </w:r>
      <w:r w:rsidR="00462D39" w:rsidRPr="00462D39">
        <w:t xml:space="preserve">++. </w:t>
      </w:r>
      <w:r w:rsidR="00462D39">
        <w:t>Решением этой проблемы был усердный поиск и изучение всех доступных материалов.</w:t>
      </w:r>
    </w:p>
    <w:p w14:paraId="5813C764" w14:textId="77777777" w:rsidR="00452148" w:rsidRDefault="00452148" w:rsidP="00452148">
      <w:pPr>
        <w:spacing w:line="360" w:lineRule="auto"/>
      </w:pPr>
    </w:p>
    <w:p w14:paraId="519CB253" w14:textId="228E098F" w:rsidR="00452148" w:rsidRDefault="00452148" w:rsidP="00462D39">
      <w:pPr>
        <w:spacing w:before="120" w:after="120" w:line="360" w:lineRule="auto"/>
      </w:pPr>
      <w:r>
        <w:t>Направления дальнейшего развития:</w:t>
      </w:r>
    </w:p>
    <w:p w14:paraId="47E34F57" w14:textId="3E117DCE" w:rsidR="00452148" w:rsidRDefault="00452148" w:rsidP="00462D39">
      <w:pPr>
        <w:pStyle w:val="a7"/>
        <w:numPr>
          <w:ilvl w:val="0"/>
          <w:numId w:val="14"/>
        </w:numPr>
        <w:spacing w:before="120" w:after="120" w:line="360" w:lineRule="auto"/>
      </w:pPr>
      <w:r>
        <w:t>Реализация графического пользовательского интерфейса (GUI).</w:t>
      </w:r>
    </w:p>
    <w:p w14:paraId="7D6577B5" w14:textId="40140CEC" w:rsidR="00452148" w:rsidRDefault="00452148" w:rsidP="00462D39">
      <w:pPr>
        <w:pStyle w:val="a7"/>
        <w:numPr>
          <w:ilvl w:val="0"/>
          <w:numId w:val="14"/>
        </w:numPr>
        <w:spacing w:before="120" w:after="120" w:line="360" w:lineRule="auto"/>
      </w:pPr>
      <w:r>
        <w:t>Добавление шифрования базы данных для повышения безопасности.</w:t>
      </w:r>
    </w:p>
    <w:p w14:paraId="10CADE73" w14:textId="5C407F57" w:rsidR="00452148" w:rsidRDefault="00452148" w:rsidP="00462D39">
      <w:pPr>
        <w:pStyle w:val="a7"/>
        <w:numPr>
          <w:ilvl w:val="0"/>
          <w:numId w:val="14"/>
        </w:numPr>
        <w:spacing w:before="120" w:after="120" w:line="360" w:lineRule="auto"/>
      </w:pPr>
      <w:r>
        <w:t>Реализация сетевого взаимодействия для многопользовательского доступа.</w:t>
      </w:r>
    </w:p>
    <w:p w14:paraId="0DBDBA2C" w14:textId="557458D9" w:rsidR="00462D39" w:rsidRDefault="00462D39" w:rsidP="00462D39">
      <w:pPr>
        <w:pStyle w:val="a7"/>
        <w:numPr>
          <w:ilvl w:val="0"/>
          <w:numId w:val="14"/>
        </w:numPr>
        <w:spacing w:before="120" w:after="120" w:line="360" w:lineRule="auto"/>
      </w:pPr>
      <w:r>
        <w:t>Добавление логинов, много-символьных паролей и их хэширование.</w:t>
      </w:r>
    </w:p>
    <w:p w14:paraId="6B814F7A" w14:textId="6D2A349E" w:rsidR="00462D39" w:rsidRDefault="00462D39" w:rsidP="00462D39">
      <w:pPr>
        <w:pStyle w:val="a7"/>
        <w:numPr>
          <w:ilvl w:val="0"/>
          <w:numId w:val="14"/>
        </w:numPr>
        <w:spacing w:before="120" w:after="120" w:line="360" w:lineRule="auto"/>
      </w:pPr>
      <w:r>
        <w:t>Расширение функционала (например, добавление функции расформирования всего отдела Директором).</w:t>
      </w:r>
    </w:p>
    <w:p w14:paraId="07317C40" w14:textId="3E52748F" w:rsidR="00462D39" w:rsidRDefault="00462D39" w:rsidP="00462D39">
      <w:pPr>
        <w:pStyle w:val="-1"/>
      </w:pPr>
      <w:bookmarkStart w:id="11" w:name="_Toc214904210"/>
      <w:r>
        <w:lastRenderedPageBreak/>
        <w:t>Список источников и литературы</w:t>
      </w:r>
      <w:bookmarkEnd w:id="11"/>
    </w:p>
    <w:p w14:paraId="7C4E5A67" w14:textId="77777777" w:rsidR="00462D39" w:rsidRPr="00462D39" w:rsidRDefault="00462D39" w:rsidP="00462D39"/>
    <w:p w14:paraId="11B82C9E" w14:textId="77777777" w:rsidR="00462D39" w:rsidRDefault="00462D39" w:rsidP="00462D39">
      <w:pPr>
        <w:pStyle w:val="a7"/>
        <w:numPr>
          <w:ilvl w:val="0"/>
          <w:numId w:val="15"/>
        </w:numPr>
      </w:pPr>
      <w:proofErr w:type="spellStart"/>
      <w:r>
        <w:t>SQLite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URL: https://www.sqlite.org/docs.html (дата обращения: 20.11.2025).</w:t>
      </w:r>
    </w:p>
    <w:p w14:paraId="619461E5" w14:textId="77777777" w:rsidR="00462D39" w:rsidRDefault="00462D39" w:rsidP="00462D39">
      <w:pPr>
        <w:ind w:firstLine="0"/>
      </w:pPr>
    </w:p>
    <w:p w14:paraId="1EBD09B5" w14:textId="5A447A25" w:rsidR="005D2928" w:rsidRPr="005D2928" w:rsidRDefault="005D2928" w:rsidP="005D2928">
      <w:pPr>
        <w:pStyle w:val="a7"/>
        <w:numPr>
          <w:ilvl w:val="0"/>
          <w:numId w:val="15"/>
        </w:numPr>
      </w:pPr>
      <w:r w:rsidRPr="005D2928">
        <w:t xml:space="preserve">C++ </w:t>
      </w:r>
      <w:proofErr w:type="spellStart"/>
      <w:r w:rsidRPr="005D2928">
        <w:t>Reference</w:t>
      </w:r>
      <w:proofErr w:type="spellEnd"/>
      <w:r w:rsidRPr="005D2928">
        <w:t xml:space="preserve"> — LearnCpp.com [Электронный ресурс]. — URL: https://www.learncpp.com/ (дата обращения: 20.11.2025).</w:t>
      </w:r>
    </w:p>
    <w:p w14:paraId="03708F6D" w14:textId="77777777" w:rsidR="00462D39" w:rsidRDefault="00462D39" w:rsidP="00462D39"/>
    <w:p w14:paraId="3E47BFD9" w14:textId="2414B756" w:rsidR="005D2928" w:rsidRPr="005D2928" w:rsidRDefault="005D2928" w:rsidP="005D2928">
      <w:pPr>
        <w:pStyle w:val="a7"/>
        <w:numPr>
          <w:ilvl w:val="0"/>
          <w:numId w:val="15"/>
        </w:numPr>
      </w:pPr>
      <w:proofErr w:type="spellStart"/>
      <w:r w:rsidRPr="005D2928">
        <w:t>GeeksforGeeks</w:t>
      </w:r>
      <w:proofErr w:type="spellEnd"/>
      <w:r w:rsidRPr="005D2928">
        <w:t xml:space="preserve"> — C++ </w:t>
      </w:r>
      <w:proofErr w:type="spellStart"/>
      <w:r w:rsidRPr="005D2928">
        <w:t>Programming</w:t>
      </w:r>
      <w:proofErr w:type="spellEnd"/>
      <w:r w:rsidRPr="005D2928">
        <w:t xml:space="preserve"> Language [Электронный ресурс]. — URL: https://www.geeksforgeeks.org/c-plus-plus/ (дата обращения: 20.11.2025).</w:t>
      </w:r>
    </w:p>
    <w:p w14:paraId="43EA9F4C" w14:textId="77777777" w:rsidR="00462D39" w:rsidRDefault="00462D39" w:rsidP="00462D39"/>
    <w:p w14:paraId="1AEDF31D" w14:textId="77777777" w:rsidR="00462D39" w:rsidRDefault="00462D39" w:rsidP="00462D39">
      <w:pPr>
        <w:pStyle w:val="a7"/>
        <w:numPr>
          <w:ilvl w:val="0"/>
          <w:numId w:val="15"/>
        </w:numPr>
      </w:pPr>
      <w:r>
        <w:t>Microsoft. Документация по Visual Studio [Электронный ресурс]. — URL: https://docs.microsoft.com/ru-ru/visualstudio/ (дата обращения: 20.11.2025).</w:t>
      </w:r>
    </w:p>
    <w:p w14:paraId="35946478" w14:textId="77777777" w:rsidR="00462D39" w:rsidRDefault="00462D39" w:rsidP="00462D39"/>
    <w:p w14:paraId="18DF2DA2" w14:textId="77777777" w:rsidR="00462D39" w:rsidRDefault="00462D39" w:rsidP="00462D39">
      <w:pPr>
        <w:pStyle w:val="a7"/>
        <w:numPr>
          <w:ilvl w:val="0"/>
          <w:numId w:val="15"/>
        </w:numPr>
      </w:pPr>
      <w:proofErr w:type="spellStart"/>
      <w:r>
        <w:t>PlantUML</w:t>
      </w:r>
      <w:proofErr w:type="spellEnd"/>
      <w:r>
        <w:t xml:space="preserve"> Language </w:t>
      </w:r>
      <w:proofErr w:type="spellStart"/>
      <w:r>
        <w:t>Reference</w:t>
      </w:r>
      <w:proofErr w:type="spellEnd"/>
      <w:r>
        <w:t xml:space="preserve"> Guide [Электронный ресурс]. — URL: https://plantuml.com/ru/ (дата обращения: 20.11.2025).</w:t>
      </w:r>
    </w:p>
    <w:p w14:paraId="3CE6574F" w14:textId="68792CAA" w:rsidR="00462D39" w:rsidRDefault="005D2928" w:rsidP="005D2928">
      <w:pPr>
        <w:pStyle w:val="-1"/>
      </w:pPr>
      <w:bookmarkStart w:id="12" w:name="_Toc214904211"/>
      <w:r>
        <w:lastRenderedPageBreak/>
        <w:t>Приложение</w:t>
      </w:r>
      <w:bookmarkEnd w:id="12"/>
    </w:p>
    <w:p w14:paraId="1BEDFF06" w14:textId="0D2AE44E" w:rsidR="005D2928" w:rsidRDefault="005D2928" w:rsidP="005D2928">
      <w:pPr>
        <w:pStyle w:val="-2"/>
        <w:rPr>
          <w:lang w:val="en-US"/>
        </w:rPr>
      </w:pPr>
      <w:bookmarkStart w:id="13" w:name="_Toc214904212"/>
      <w:r>
        <w:rPr>
          <w:lang w:val="en-US"/>
        </w:rPr>
        <w:t>main.cpp</w:t>
      </w:r>
      <w:bookmarkEnd w:id="13"/>
    </w:p>
    <w:p w14:paraId="0964BC6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rFonts w:ascii="Tahoma" w:hAnsi="Tahoma" w:cs="Tahoma"/>
          <w:lang w:val="en-US"/>
        </w:rPr>
        <w:t>﻿</w:t>
      </w:r>
      <w:r w:rsidRPr="005D2928">
        <w:rPr>
          <w:lang w:val="en-US"/>
        </w:rPr>
        <w:t>#include "</w:t>
      </w:r>
      <w:proofErr w:type="spellStart"/>
      <w:r w:rsidRPr="005D2928">
        <w:rPr>
          <w:lang w:val="en-US"/>
        </w:rPr>
        <w:t>sqlite</w:t>
      </w:r>
      <w:proofErr w:type="spellEnd"/>
      <w:r w:rsidRPr="005D2928">
        <w:rPr>
          <w:lang w:val="en-US"/>
        </w:rPr>
        <w:t>/sqlite3.h"</w:t>
      </w:r>
    </w:p>
    <w:p w14:paraId="789CDD0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#include &lt;iostream&gt;</w:t>
      </w:r>
    </w:p>
    <w:p w14:paraId="34D89AC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#include &lt;string&gt;</w:t>
      </w:r>
    </w:p>
    <w:p w14:paraId="74B5BAF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#include &lt;</w:t>
      </w:r>
      <w:proofErr w:type="spellStart"/>
      <w:r w:rsidRPr="005D2928">
        <w:rPr>
          <w:lang w:val="en-US"/>
        </w:rPr>
        <w:t>iomanip</w:t>
      </w:r>
      <w:proofErr w:type="spellEnd"/>
      <w:r w:rsidRPr="005D2928">
        <w:rPr>
          <w:lang w:val="en-US"/>
        </w:rPr>
        <w:t>&gt;</w:t>
      </w:r>
    </w:p>
    <w:p w14:paraId="7AD1D82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#include &lt;limits&gt;</w:t>
      </w:r>
    </w:p>
    <w:p w14:paraId="5F5DAB3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#include &lt;</w:t>
      </w:r>
      <w:proofErr w:type="spellStart"/>
      <w:r w:rsidRPr="005D2928">
        <w:rPr>
          <w:lang w:val="en-US"/>
        </w:rPr>
        <w:t>Windows.h</w:t>
      </w:r>
      <w:proofErr w:type="spellEnd"/>
      <w:r w:rsidRPr="005D2928">
        <w:rPr>
          <w:lang w:val="en-US"/>
        </w:rPr>
        <w:t>&gt;</w:t>
      </w:r>
    </w:p>
    <w:p w14:paraId="277EBB4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#include &lt;</w:t>
      </w:r>
      <w:proofErr w:type="spellStart"/>
      <w:r w:rsidRPr="005D2928">
        <w:rPr>
          <w:lang w:val="en-US"/>
        </w:rPr>
        <w:t>cstdlib</w:t>
      </w:r>
      <w:proofErr w:type="spellEnd"/>
      <w:r w:rsidRPr="005D2928">
        <w:rPr>
          <w:lang w:val="en-US"/>
        </w:rPr>
        <w:t>&gt;</w:t>
      </w:r>
    </w:p>
    <w:p w14:paraId="43E4035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#include &lt;</w:t>
      </w:r>
      <w:proofErr w:type="spellStart"/>
      <w:r w:rsidRPr="005D2928">
        <w:rPr>
          <w:lang w:val="en-US"/>
        </w:rPr>
        <w:t>ctime</w:t>
      </w:r>
      <w:proofErr w:type="spellEnd"/>
      <w:r w:rsidRPr="005D2928">
        <w:rPr>
          <w:lang w:val="en-US"/>
        </w:rPr>
        <w:t>&gt;</w:t>
      </w:r>
    </w:p>
    <w:p w14:paraId="04984432" w14:textId="12F60955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#include "</w:t>
      </w:r>
      <w:proofErr w:type="spellStart"/>
      <w:r w:rsidRPr="005D2928">
        <w:rPr>
          <w:lang w:val="en-US"/>
        </w:rPr>
        <w:t>export_manager.h</w:t>
      </w:r>
      <w:proofErr w:type="spellEnd"/>
      <w:r w:rsidRPr="005D2928">
        <w:rPr>
          <w:lang w:val="en-US"/>
        </w:rPr>
        <w:t>"</w:t>
      </w:r>
    </w:p>
    <w:p w14:paraId="607CF287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>using</w:t>
      </w:r>
      <w:r w:rsidRPr="005D2928">
        <w:t xml:space="preserve"> </w:t>
      </w:r>
      <w:r w:rsidRPr="005D2928">
        <w:rPr>
          <w:lang w:val="en-US"/>
        </w:rPr>
        <w:t>namespace</w:t>
      </w:r>
      <w:r w:rsidRPr="005D2928">
        <w:t xml:space="preserve"> </w:t>
      </w:r>
      <w:r w:rsidRPr="005D2928">
        <w:rPr>
          <w:lang w:val="en-US"/>
        </w:rPr>
        <w:t>std</w:t>
      </w:r>
      <w:r w:rsidRPr="005D2928">
        <w:t>;</w:t>
      </w:r>
    </w:p>
    <w:p w14:paraId="34710002" w14:textId="77777777" w:rsidR="005D2928" w:rsidRPr="005D2928" w:rsidRDefault="005D2928" w:rsidP="005D2928">
      <w:pPr>
        <w:pStyle w:val="CodeStyle"/>
      </w:pPr>
    </w:p>
    <w:p w14:paraId="6E1A13D5" w14:textId="77777777" w:rsidR="005D2928" w:rsidRPr="005D2928" w:rsidRDefault="005D2928" w:rsidP="005D2928">
      <w:pPr>
        <w:pStyle w:val="CodeStyle"/>
      </w:pPr>
      <w:r w:rsidRPr="005D2928">
        <w:t xml:space="preserve">// Функция для выполнения </w:t>
      </w:r>
      <w:r w:rsidRPr="005D2928">
        <w:rPr>
          <w:lang w:val="en-US"/>
        </w:rPr>
        <w:t>SQL</w:t>
      </w:r>
      <w:r w:rsidRPr="005D2928">
        <w:t xml:space="preserve"> команд без возврата результата</w:t>
      </w:r>
    </w:p>
    <w:p w14:paraId="7977BAA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bool </w:t>
      </w:r>
      <w:proofErr w:type="spellStart"/>
      <w:proofErr w:type="gramStart"/>
      <w:r w:rsidRPr="005D2928">
        <w:rPr>
          <w:lang w:val="en-US"/>
        </w:rPr>
        <w:t>executeSQL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sqlite3* 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const string&amp; </w:t>
      </w:r>
      <w:proofErr w:type="spellStart"/>
      <w:r w:rsidRPr="005D2928">
        <w:rPr>
          <w:lang w:val="en-US"/>
        </w:rPr>
        <w:t>sql</w:t>
      </w:r>
      <w:proofErr w:type="spellEnd"/>
      <w:r w:rsidRPr="005D2928">
        <w:rPr>
          <w:lang w:val="en-US"/>
        </w:rPr>
        <w:t>) {</w:t>
      </w:r>
    </w:p>
    <w:p w14:paraId="0141790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char* </w:t>
      </w:r>
      <w:proofErr w:type="spellStart"/>
      <w:r w:rsidRPr="005D2928">
        <w:rPr>
          <w:lang w:val="en-US"/>
        </w:rPr>
        <w:t>errorMessage</w:t>
      </w:r>
      <w:proofErr w:type="spellEnd"/>
      <w:r w:rsidRPr="005D2928">
        <w:rPr>
          <w:lang w:val="en-US"/>
        </w:rPr>
        <w:t xml:space="preserve"> =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;</w:t>
      </w:r>
    </w:p>
    <w:p w14:paraId="47CDF1D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int result = sqlite3_</w:t>
      </w:r>
      <w:proofErr w:type="gramStart"/>
      <w:r w:rsidRPr="005D2928">
        <w:rPr>
          <w:lang w:val="en-US"/>
        </w:rPr>
        <w:t>exec(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sql.c_str</w:t>
      </w:r>
      <w:proofErr w:type="spellEnd"/>
      <w:r w:rsidRPr="005D2928">
        <w:rPr>
          <w:lang w:val="en-US"/>
        </w:rPr>
        <w:t xml:space="preserve">(),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, &amp;</w:t>
      </w:r>
      <w:proofErr w:type="spellStart"/>
      <w:r w:rsidRPr="005D2928">
        <w:rPr>
          <w:lang w:val="en-US"/>
        </w:rPr>
        <w:t>errorMessage</w:t>
      </w:r>
      <w:proofErr w:type="spellEnd"/>
      <w:r w:rsidRPr="005D2928">
        <w:rPr>
          <w:lang w:val="en-US"/>
        </w:rPr>
        <w:t>);</w:t>
      </w:r>
    </w:p>
    <w:p w14:paraId="42C2AFB3" w14:textId="77777777" w:rsidR="005D2928" w:rsidRPr="005D2928" w:rsidRDefault="005D2928" w:rsidP="005D2928">
      <w:pPr>
        <w:pStyle w:val="CodeStyle"/>
        <w:rPr>
          <w:lang w:val="en-US"/>
        </w:rPr>
      </w:pPr>
    </w:p>
    <w:p w14:paraId="41DB43F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(</w:t>
      </w:r>
      <w:proofErr w:type="gramStart"/>
      <w:r w:rsidRPr="005D2928">
        <w:rPr>
          <w:lang w:val="en-US"/>
        </w:rPr>
        <w:t>result !</w:t>
      </w:r>
      <w:proofErr w:type="gramEnd"/>
      <w:r w:rsidRPr="005D2928">
        <w:rPr>
          <w:lang w:val="en-US"/>
        </w:rPr>
        <w:t>= SQLITE_OK) {</w:t>
      </w:r>
    </w:p>
    <w:p w14:paraId="13CC123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</w:t>
      </w:r>
      <w:proofErr w:type="spellStart"/>
      <w:r w:rsidRPr="005D2928">
        <w:rPr>
          <w:lang w:val="en-US"/>
        </w:rPr>
        <w:t>Ошибка</w:t>
      </w:r>
      <w:proofErr w:type="spellEnd"/>
      <w:r w:rsidRPr="005D2928">
        <w:rPr>
          <w:lang w:val="en-US"/>
        </w:rPr>
        <w:t xml:space="preserve"> SQL: " &lt;&lt; </w:t>
      </w:r>
      <w:proofErr w:type="spellStart"/>
      <w:r w:rsidRPr="005D2928">
        <w:rPr>
          <w:lang w:val="en-US"/>
        </w:rPr>
        <w:t>errorMessage</w:t>
      </w:r>
      <w:proofErr w:type="spellEnd"/>
      <w:r w:rsidRPr="005D2928">
        <w:rPr>
          <w:lang w:val="en-US"/>
        </w:rPr>
        <w:t xml:space="preserve">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16E3582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sqlite3_free(</w:t>
      </w:r>
      <w:proofErr w:type="spellStart"/>
      <w:r w:rsidRPr="005D2928">
        <w:rPr>
          <w:lang w:val="en-US"/>
        </w:rPr>
        <w:t>errorMessage</w:t>
      </w:r>
      <w:proofErr w:type="spellEnd"/>
      <w:r w:rsidRPr="005D2928">
        <w:rPr>
          <w:lang w:val="en-US"/>
        </w:rPr>
        <w:t>);</w:t>
      </w:r>
    </w:p>
    <w:p w14:paraId="2ABA261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return false;</w:t>
      </w:r>
    </w:p>
    <w:p w14:paraId="42540A3C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</w:t>
      </w:r>
      <w:r w:rsidRPr="005D2928">
        <w:t>}</w:t>
      </w:r>
    </w:p>
    <w:p w14:paraId="2D197D62" w14:textId="77777777" w:rsidR="005D2928" w:rsidRPr="005D2928" w:rsidRDefault="005D2928" w:rsidP="005D2928">
      <w:pPr>
        <w:pStyle w:val="CodeStyle"/>
      </w:pPr>
      <w:r w:rsidRPr="005D2928">
        <w:t xml:space="preserve">    </w:t>
      </w:r>
      <w:r w:rsidRPr="005D2928">
        <w:rPr>
          <w:lang w:val="en-US"/>
        </w:rPr>
        <w:t>return</w:t>
      </w:r>
      <w:r w:rsidRPr="005D2928">
        <w:t xml:space="preserve"> </w:t>
      </w:r>
      <w:r w:rsidRPr="005D2928">
        <w:rPr>
          <w:lang w:val="en-US"/>
        </w:rPr>
        <w:t>true</w:t>
      </w:r>
      <w:r w:rsidRPr="005D2928">
        <w:t>;</w:t>
      </w:r>
    </w:p>
    <w:p w14:paraId="45EBED6C" w14:textId="77777777" w:rsidR="005D2928" w:rsidRPr="005D2928" w:rsidRDefault="005D2928" w:rsidP="005D2928">
      <w:pPr>
        <w:pStyle w:val="CodeStyle"/>
      </w:pPr>
      <w:r w:rsidRPr="005D2928">
        <w:t>}</w:t>
      </w:r>
    </w:p>
    <w:p w14:paraId="07001364" w14:textId="77777777" w:rsidR="005D2928" w:rsidRPr="005D2928" w:rsidRDefault="005D2928" w:rsidP="005D2928">
      <w:pPr>
        <w:pStyle w:val="CodeStyle"/>
      </w:pPr>
    </w:p>
    <w:p w14:paraId="28F49DEC" w14:textId="77777777" w:rsidR="005D2928" w:rsidRPr="005D2928" w:rsidRDefault="005D2928" w:rsidP="005D2928">
      <w:pPr>
        <w:pStyle w:val="CodeStyle"/>
      </w:pPr>
      <w:r w:rsidRPr="005D2928">
        <w:t>// Функция для инициализации базы данных (создание таблиц)</w:t>
      </w:r>
    </w:p>
    <w:p w14:paraId="4B5B423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void </w:t>
      </w:r>
      <w:proofErr w:type="spellStart"/>
      <w:proofErr w:type="gramStart"/>
      <w:r w:rsidRPr="005D2928">
        <w:rPr>
          <w:lang w:val="en-US"/>
        </w:rPr>
        <w:t>initializeDatabase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sqlite3* 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) {</w:t>
      </w:r>
    </w:p>
    <w:p w14:paraId="0708563C" w14:textId="77777777" w:rsidR="005D2928" w:rsidRPr="005D2928" w:rsidRDefault="005D2928" w:rsidP="005D2928">
      <w:pPr>
        <w:pStyle w:val="CodeStyle"/>
        <w:rPr>
          <w:lang w:val="en-US"/>
        </w:rPr>
      </w:pPr>
    </w:p>
    <w:p w14:paraId="65E0E0E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// </w:t>
      </w:r>
      <w:proofErr w:type="spellStart"/>
      <w:r w:rsidRPr="005D2928">
        <w:rPr>
          <w:lang w:val="en-US"/>
        </w:rPr>
        <w:t>Таблица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сотрудников</w:t>
      </w:r>
      <w:proofErr w:type="spellEnd"/>
    </w:p>
    <w:p w14:paraId="7F203AE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string </w:t>
      </w:r>
      <w:proofErr w:type="spellStart"/>
      <w:r w:rsidRPr="005D2928">
        <w:rPr>
          <w:lang w:val="en-US"/>
        </w:rPr>
        <w:t>createEmployees</w:t>
      </w:r>
      <w:proofErr w:type="spellEnd"/>
      <w:r w:rsidRPr="005D2928">
        <w:rPr>
          <w:lang w:val="en-US"/>
        </w:rPr>
        <w:t xml:space="preserve"> =</w:t>
      </w:r>
    </w:p>
    <w:p w14:paraId="1281ADD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"CREATE TABLE IF NOT EXISTS Employees ("</w:t>
      </w:r>
    </w:p>
    <w:p w14:paraId="13F6711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"    </w:t>
      </w:r>
      <w:proofErr w:type="gramStart"/>
      <w:r w:rsidRPr="005D2928">
        <w:rPr>
          <w:lang w:val="en-US"/>
        </w:rPr>
        <w:t>id</w:t>
      </w:r>
      <w:proofErr w:type="gramEnd"/>
      <w:r w:rsidRPr="005D2928">
        <w:rPr>
          <w:lang w:val="en-US"/>
        </w:rPr>
        <w:t xml:space="preserve"> INTEGER PRIMARY KEY,"</w:t>
      </w:r>
    </w:p>
    <w:p w14:paraId="705E29D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"    FIO TEXT NOT NULL,"</w:t>
      </w:r>
    </w:p>
    <w:p w14:paraId="67791CA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"    </w:t>
      </w:r>
      <w:proofErr w:type="spellStart"/>
      <w:proofErr w:type="gramStart"/>
      <w:r w:rsidRPr="005D2928">
        <w:rPr>
          <w:lang w:val="en-US"/>
        </w:rPr>
        <w:t>otdel</w:t>
      </w:r>
      <w:proofErr w:type="spellEnd"/>
      <w:proofErr w:type="gramEnd"/>
      <w:r w:rsidRPr="005D2928">
        <w:rPr>
          <w:lang w:val="en-US"/>
        </w:rPr>
        <w:t xml:space="preserve"> TEXT NOT NULL,"</w:t>
      </w:r>
    </w:p>
    <w:p w14:paraId="2C4D78B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"    </w:t>
      </w:r>
      <w:proofErr w:type="gramStart"/>
      <w:r w:rsidRPr="005D2928">
        <w:rPr>
          <w:lang w:val="en-US"/>
        </w:rPr>
        <w:t>position</w:t>
      </w:r>
      <w:proofErr w:type="gramEnd"/>
      <w:r w:rsidRPr="005D2928">
        <w:rPr>
          <w:lang w:val="en-US"/>
        </w:rPr>
        <w:t xml:space="preserve"> TEXT NOT NULL,"</w:t>
      </w:r>
    </w:p>
    <w:p w14:paraId="331C6E2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"    </w:t>
      </w:r>
      <w:proofErr w:type="gramStart"/>
      <w:r w:rsidRPr="005D2928">
        <w:rPr>
          <w:lang w:val="en-US"/>
        </w:rPr>
        <w:t>salary</w:t>
      </w:r>
      <w:proofErr w:type="gramEnd"/>
      <w:r w:rsidRPr="005D2928">
        <w:rPr>
          <w:lang w:val="en-US"/>
        </w:rPr>
        <w:t xml:space="preserve"> REAL NOT NULL,"</w:t>
      </w:r>
    </w:p>
    <w:p w14:paraId="64BAA30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"    </w:t>
      </w:r>
      <w:proofErr w:type="spellStart"/>
      <w:r w:rsidRPr="005D2928">
        <w:rPr>
          <w:lang w:val="en-US"/>
        </w:rPr>
        <w:t>isBoss</w:t>
      </w:r>
      <w:proofErr w:type="spellEnd"/>
      <w:r w:rsidRPr="005D2928">
        <w:rPr>
          <w:lang w:val="en-US"/>
        </w:rPr>
        <w:t xml:space="preserve"> TEXT NOT NULL,"</w:t>
      </w:r>
    </w:p>
    <w:p w14:paraId="670E6EE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"    </w:t>
      </w:r>
      <w:proofErr w:type="spellStart"/>
      <w:r w:rsidRPr="005D2928">
        <w:rPr>
          <w:lang w:val="en-US"/>
        </w:rPr>
        <w:t>EnterKey</w:t>
      </w:r>
      <w:proofErr w:type="spellEnd"/>
      <w:r w:rsidRPr="005D2928">
        <w:rPr>
          <w:lang w:val="en-US"/>
        </w:rPr>
        <w:t xml:space="preserve"> INTEGER NOT NULL"</w:t>
      </w:r>
    </w:p>
    <w:p w14:paraId="2FC2A3A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");";</w:t>
      </w:r>
    </w:p>
    <w:p w14:paraId="590D6641" w14:textId="77777777" w:rsidR="005D2928" w:rsidRPr="005D2928" w:rsidRDefault="005D2928" w:rsidP="005D2928">
      <w:pPr>
        <w:pStyle w:val="CodeStyle"/>
        <w:rPr>
          <w:lang w:val="en-US"/>
        </w:rPr>
      </w:pPr>
    </w:p>
    <w:p w14:paraId="7218BFF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</w:t>
      </w:r>
      <w:proofErr w:type="spellStart"/>
      <w:proofErr w:type="gramStart"/>
      <w:r w:rsidRPr="005D2928">
        <w:rPr>
          <w:lang w:val="en-US"/>
        </w:rPr>
        <w:t>executeSQL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createEmployees</w:t>
      </w:r>
      <w:proofErr w:type="spellEnd"/>
      <w:r w:rsidRPr="005D2928">
        <w:rPr>
          <w:lang w:val="en-US"/>
        </w:rPr>
        <w:t>);</w:t>
      </w:r>
    </w:p>
    <w:p w14:paraId="3A89B70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}</w:t>
      </w:r>
    </w:p>
    <w:p w14:paraId="503F863F" w14:textId="77777777" w:rsidR="005D2928" w:rsidRPr="005D2928" w:rsidRDefault="005D2928" w:rsidP="005D2928">
      <w:pPr>
        <w:pStyle w:val="CodeStyle"/>
        <w:rPr>
          <w:lang w:val="en-US"/>
        </w:rPr>
      </w:pPr>
    </w:p>
    <w:p w14:paraId="300DFEA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// </w:t>
      </w:r>
      <w:proofErr w:type="spellStart"/>
      <w:r w:rsidRPr="005D2928">
        <w:rPr>
          <w:lang w:val="en-US"/>
        </w:rPr>
        <w:t>Функция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показа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ваших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данных</w:t>
      </w:r>
      <w:proofErr w:type="spellEnd"/>
    </w:p>
    <w:p w14:paraId="23EEDF0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void </w:t>
      </w:r>
      <w:proofErr w:type="spellStart"/>
      <w:proofErr w:type="gramStart"/>
      <w:r w:rsidRPr="005D2928">
        <w:rPr>
          <w:lang w:val="en-US"/>
        </w:rPr>
        <w:t>ShowU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sqlite3* 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, int urid) {</w:t>
      </w:r>
    </w:p>
    <w:p w14:paraId="1DEED647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=== ДАННЫЕ О СОТРУДНИКЕ ==="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6E9F2740" w14:textId="77777777" w:rsidR="005D2928" w:rsidRPr="005D2928" w:rsidRDefault="005D2928" w:rsidP="005D2928">
      <w:pPr>
        <w:pStyle w:val="CodeStyle"/>
      </w:pPr>
    </w:p>
    <w:p w14:paraId="6AB1AAB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</w:t>
      </w:r>
      <w:r w:rsidRPr="005D2928">
        <w:rPr>
          <w:lang w:val="en-US"/>
        </w:rPr>
        <w:t xml:space="preserve">sqlite3_stmt* 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;</w:t>
      </w:r>
    </w:p>
    <w:p w14:paraId="3CEE76F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string </w:t>
      </w:r>
      <w:proofErr w:type="spellStart"/>
      <w:r w:rsidRPr="005D2928">
        <w:rPr>
          <w:lang w:val="en-US"/>
        </w:rPr>
        <w:t>sql</w:t>
      </w:r>
      <w:proofErr w:type="spellEnd"/>
      <w:r w:rsidRPr="005D2928">
        <w:rPr>
          <w:lang w:val="en-US"/>
        </w:rPr>
        <w:t xml:space="preserve"> = "SELECT id, FIO, </w:t>
      </w:r>
      <w:proofErr w:type="spellStart"/>
      <w:r w:rsidRPr="005D2928">
        <w:rPr>
          <w:lang w:val="en-US"/>
        </w:rPr>
        <w:t>otdel</w:t>
      </w:r>
      <w:proofErr w:type="spellEnd"/>
      <w:r w:rsidRPr="005D2928">
        <w:rPr>
          <w:lang w:val="en-US"/>
        </w:rPr>
        <w:t xml:space="preserve">, position, salary, </w:t>
      </w:r>
      <w:proofErr w:type="spellStart"/>
      <w:r w:rsidRPr="005D2928">
        <w:rPr>
          <w:lang w:val="en-US"/>
        </w:rPr>
        <w:t>isBoss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EnterKey</w:t>
      </w:r>
      <w:proofErr w:type="spellEnd"/>
      <w:r w:rsidRPr="005D2928">
        <w:rPr>
          <w:lang w:val="en-US"/>
        </w:rPr>
        <w:t xml:space="preserve"> FROM Employees WHERE id </w:t>
      </w:r>
      <w:proofErr w:type="gramStart"/>
      <w:r w:rsidRPr="005D2928">
        <w:rPr>
          <w:lang w:val="en-US"/>
        </w:rPr>
        <w:t>= ?;"</w:t>
      </w:r>
      <w:proofErr w:type="gramEnd"/>
      <w:r w:rsidRPr="005D2928">
        <w:rPr>
          <w:lang w:val="en-US"/>
        </w:rPr>
        <w:t>;</w:t>
      </w:r>
    </w:p>
    <w:p w14:paraId="23567E5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(sqlite3_prepare_v2(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sql.c_</w:t>
      </w:r>
      <w:proofErr w:type="gramStart"/>
      <w:r w:rsidRPr="005D2928">
        <w:rPr>
          <w:lang w:val="en-US"/>
        </w:rPr>
        <w:t>str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), -1, &amp;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) == SQLITE_OK) {</w:t>
      </w:r>
    </w:p>
    <w:p w14:paraId="483A2B5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sqlite3_bind_</w:t>
      </w:r>
      <w:proofErr w:type="gramStart"/>
      <w:r w:rsidRPr="005D2928">
        <w:rPr>
          <w:lang w:val="en-US"/>
        </w:rPr>
        <w:t>int(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1, urid);</w:t>
      </w:r>
    </w:p>
    <w:p w14:paraId="7A9EABD5" w14:textId="77777777" w:rsidR="005D2928" w:rsidRPr="005D2928" w:rsidRDefault="005D2928" w:rsidP="005D2928">
      <w:pPr>
        <w:pStyle w:val="CodeStyle"/>
        <w:rPr>
          <w:lang w:val="en-US"/>
        </w:rPr>
      </w:pPr>
    </w:p>
    <w:p w14:paraId="3432FFC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left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10) &lt;&lt; "ID"</w:t>
      </w:r>
    </w:p>
    <w:p w14:paraId="238BDA8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lastRenderedPageBreak/>
        <w:t xml:space="preserve">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30) &lt;&lt; "ФИО"</w:t>
      </w:r>
    </w:p>
    <w:p w14:paraId="474A2C7A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   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setw</w:t>
      </w:r>
      <w:proofErr w:type="spellEnd"/>
      <w:proofErr w:type="gramEnd"/>
      <w:r w:rsidRPr="005D2928">
        <w:t>(15) &lt;&lt; "Отдел"</w:t>
      </w:r>
    </w:p>
    <w:p w14:paraId="03992535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setw</w:t>
      </w:r>
      <w:proofErr w:type="spellEnd"/>
      <w:proofErr w:type="gramEnd"/>
      <w:r w:rsidRPr="005D2928">
        <w:t>(35) &lt;&lt; "Должность"</w:t>
      </w:r>
    </w:p>
    <w:p w14:paraId="25351069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setw</w:t>
      </w:r>
      <w:proofErr w:type="spellEnd"/>
      <w:proofErr w:type="gramEnd"/>
      <w:r w:rsidRPr="005D2928">
        <w:t>(15) &lt;&lt; "Зарплата"</w:t>
      </w:r>
    </w:p>
    <w:p w14:paraId="7FC361C9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setw</w:t>
      </w:r>
      <w:proofErr w:type="spellEnd"/>
      <w:proofErr w:type="gramEnd"/>
      <w:r w:rsidRPr="005D2928">
        <w:t>(15) &lt;&lt; "Нач. отдела?"</w:t>
      </w:r>
    </w:p>
    <w:p w14:paraId="058B4D77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setw</w:t>
      </w:r>
      <w:proofErr w:type="spellEnd"/>
      <w:proofErr w:type="gramEnd"/>
      <w:r w:rsidRPr="005D2928">
        <w:t xml:space="preserve">(15) &lt;&lt; "Ключ доступа"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4C27820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"------------------------------------------------------------------------------------------------------------------------------"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22B34DE9" w14:textId="77777777" w:rsidR="005D2928" w:rsidRPr="005D2928" w:rsidRDefault="005D2928" w:rsidP="005D2928">
      <w:pPr>
        <w:pStyle w:val="CodeStyle"/>
        <w:rPr>
          <w:lang w:val="en-US"/>
        </w:rPr>
      </w:pPr>
    </w:p>
    <w:p w14:paraId="53C0AC8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while (sqlite3_step(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 == SQLITE_ROW) {</w:t>
      </w:r>
    </w:p>
    <w:p w14:paraId="21A86CF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int id = sqlite3_column_</w:t>
      </w:r>
      <w:proofErr w:type="gramStart"/>
      <w:r w:rsidRPr="005D2928">
        <w:rPr>
          <w:lang w:val="en-US"/>
        </w:rPr>
        <w:t>int(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0);</w:t>
      </w:r>
    </w:p>
    <w:p w14:paraId="556863F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const unsigned char* name = sqlite3_column_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1);</w:t>
      </w:r>
    </w:p>
    <w:p w14:paraId="20CF013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const unsigned char* </w:t>
      </w:r>
      <w:proofErr w:type="spellStart"/>
      <w:r w:rsidRPr="005D2928">
        <w:rPr>
          <w:lang w:val="en-US"/>
        </w:rPr>
        <w:t>otdel</w:t>
      </w:r>
      <w:proofErr w:type="spellEnd"/>
      <w:r w:rsidRPr="005D2928">
        <w:rPr>
          <w:lang w:val="en-US"/>
        </w:rPr>
        <w:t xml:space="preserve"> = sqlite3_column_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2);</w:t>
      </w:r>
    </w:p>
    <w:p w14:paraId="406DC38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const unsigned char* position = sqlite3_column_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3);</w:t>
      </w:r>
    </w:p>
    <w:p w14:paraId="4DF35FF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double salary = sqlite3_column_</w:t>
      </w:r>
      <w:proofErr w:type="gramStart"/>
      <w:r w:rsidRPr="005D2928">
        <w:rPr>
          <w:lang w:val="en-US"/>
        </w:rPr>
        <w:t>double(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4);</w:t>
      </w:r>
    </w:p>
    <w:p w14:paraId="0CB4A67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const unsigned char* </w:t>
      </w:r>
      <w:proofErr w:type="spellStart"/>
      <w:r w:rsidRPr="005D2928">
        <w:rPr>
          <w:lang w:val="en-US"/>
        </w:rPr>
        <w:t>isboss</w:t>
      </w:r>
      <w:proofErr w:type="spellEnd"/>
      <w:r w:rsidRPr="005D2928">
        <w:rPr>
          <w:lang w:val="en-US"/>
        </w:rPr>
        <w:t xml:space="preserve"> = sqlite3_column_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5);</w:t>
      </w:r>
    </w:p>
    <w:p w14:paraId="096253F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int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 xml:space="preserve"> = sqlite3_column_</w:t>
      </w:r>
      <w:proofErr w:type="gramStart"/>
      <w:r w:rsidRPr="005D2928">
        <w:rPr>
          <w:lang w:val="en-US"/>
        </w:rPr>
        <w:t>int(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6);</w:t>
      </w:r>
    </w:p>
    <w:p w14:paraId="1C3BB11A" w14:textId="77777777" w:rsidR="005D2928" w:rsidRPr="005D2928" w:rsidRDefault="005D2928" w:rsidP="005D2928">
      <w:pPr>
        <w:pStyle w:val="CodeStyle"/>
        <w:rPr>
          <w:lang w:val="en-US"/>
        </w:rPr>
      </w:pPr>
    </w:p>
    <w:p w14:paraId="3905F6C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5) &lt;&lt; id</w:t>
      </w:r>
    </w:p>
    <w:p w14:paraId="34D9234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30) &lt;&lt; name</w:t>
      </w:r>
    </w:p>
    <w:p w14:paraId="092C609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20) &lt;&lt; </w:t>
      </w:r>
      <w:proofErr w:type="spellStart"/>
      <w:r w:rsidRPr="005D2928">
        <w:rPr>
          <w:lang w:val="en-US"/>
        </w:rPr>
        <w:t>otdel</w:t>
      </w:r>
      <w:proofErr w:type="spellEnd"/>
    </w:p>
    <w:p w14:paraId="068196D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35) &lt;&lt; position</w:t>
      </w:r>
    </w:p>
    <w:p w14:paraId="3484426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15) &lt;&lt; salary</w:t>
      </w:r>
    </w:p>
    <w:p w14:paraId="50F3EE7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15) &lt;&lt; </w:t>
      </w:r>
      <w:proofErr w:type="spellStart"/>
      <w:r w:rsidRPr="005D2928">
        <w:rPr>
          <w:lang w:val="en-US"/>
        </w:rPr>
        <w:t>isboss</w:t>
      </w:r>
      <w:proofErr w:type="spellEnd"/>
    </w:p>
    <w:p w14:paraId="390F1F0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15) &lt;&lt;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 xml:space="preserve">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1426D97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}</w:t>
      </w:r>
    </w:p>
    <w:p w14:paraId="3171765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sqlite3_finalize(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);</w:t>
      </w:r>
    </w:p>
    <w:p w14:paraId="68D66FE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058ED70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}</w:t>
      </w:r>
    </w:p>
    <w:p w14:paraId="53DB8AD8" w14:textId="77777777" w:rsidR="005D2928" w:rsidRPr="005D2928" w:rsidRDefault="005D2928" w:rsidP="005D2928">
      <w:pPr>
        <w:pStyle w:val="CodeStyle"/>
        <w:rPr>
          <w:lang w:val="en-US"/>
        </w:rPr>
      </w:pPr>
    </w:p>
    <w:p w14:paraId="286A6AD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// </w:t>
      </w:r>
      <w:proofErr w:type="spellStart"/>
      <w:r w:rsidRPr="005D2928">
        <w:rPr>
          <w:lang w:val="en-US"/>
        </w:rPr>
        <w:t>Функция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показа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своего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отдела</w:t>
      </w:r>
      <w:proofErr w:type="spellEnd"/>
    </w:p>
    <w:p w14:paraId="15929DC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void </w:t>
      </w:r>
      <w:proofErr w:type="spellStart"/>
      <w:proofErr w:type="gramStart"/>
      <w:r w:rsidRPr="005D2928">
        <w:rPr>
          <w:lang w:val="en-US"/>
        </w:rPr>
        <w:t>ShowUrOtdel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sqlite3* 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string </w:t>
      </w:r>
      <w:proofErr w:type="spellStart"/>
      <w:r w:rsidRPr="005D2928">
        <w:rPr>
          <w:lang w:val="en-US"/>
        </w:rPr>
        <w:t>urotd</w:t>
      </w:r>
      <w:proofErr w:type="spellEnd"/>
      <w:r w:rsidRPr="005D2928">
        <w:rPr>
          <w:lang w:val="en-US"/>
        </w:rPr>
        <w:t>) {</w:t>
      </w:r>
    </w:p>
    <w:p w14:paraId="34BC31BD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=== Список всех сотрудников вашего отдела: " + </w:t>
      </w:r>
      <w:proofErr w:type="spellStart"/>
      <w:r w:rsidRPr="005D2928">
        <w:rPr>
          <w:lang w:val="en-US"/>
        </w:rPr>
        <w:t>urotd</w:t>
      </w:r>
      <w:proofErr w:type="spellEnd"/>
      <w:r w:rsidRPr="005D2928">
        <w:t xml:space="preserve"> + " ==="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32CCF3F5" w14:textId="77777777" w:rsidR="005D2928" w:rsidRPr="005D2928" w:rsidRDefault="005D2928" w:rsidP="005D2928">
      <w:pPr>
        <w:pStyle w:val="CodeStyle"/>
      </w:pPr>
    </w:p>
    <w:p w14:paraId="7BB7BEB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</w:t>
      </w:r>
      <w:r w:rsidRPr="005D2928">
        <w:rPr>
          <w:lang w:val="en-US"/>
        </w:rPr>
        <w:t xml:space="preserve">sqlite3_stmt* 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;</w:t>
      </w:r>
    </w:p>
    <w:p w14:paraId="531D567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string </w:t>
      </w:r>
      <w:proofErr w:type="spellStart"/>
      <w:r w:rsidRPr="005D2928">
        <w:rPr>
          <w:lang w:val="en-US"/>
        </w:rPr>
        <w:t>sql</w:t>
      </w:r>
      <w:proofErr w:type="spellEnd"/>
      <w:r w:rsidRPr="005D2928">
        <w:rPr>
          <w:lang w:val="en-US"/>
        </w:rPr>
        <w:t xml:space="preserve"> = "SELECT id, FIO, position, salary, </w:t>
      </w:r>
      <w:proofErr w:type="spellStart"/>
      <w:r w:rsidRPr="005D2928">
        <w:rPr>
          <w:lang w:val="en-US"/>
        </w:rPr>
        <w:t>EnterKey</w:t>
      </w:r>
      <w:proofErr w:type="spellEnd"/>
      <w:r w:rsidRPr="005D2928">
        <w:rPr>
          <w:lang w:val="en-US"/>
        </w:rPr>
        <w:t xml:space="preserve"> FROM Employees WHERE </w:t>
      </w:r>
      <w:proofErr w:type="spellStart"/>
      <w:r w:rsidRPr="005D2928">
        <w:rPr>
          <w:lang w:val="en-US"/>
        </w:rPr>
        <w:t>otdel</w:t>
      </w:r>
      <w:proofErr w:type="spellEnd"/>
      <w:r w:rsidRPr="005D2928">
        <w:rPr>
          <w:lang w:val="en-US"/>
        </w:rPr>
        <w:t xml:space="preserve"> </w:t>
      </w:r>
      <w:proofErr w:type="gramStart"/>
      <w:r w:rsidRPr="005D2928">
        <w:rPr>
          <w:lang w:val="en-US"/>
        </w:rPr>
        <w:t>= ?</w:t>
      </w:r>
      <w:proofErr w:type="gramEnd"/>
      <w:r w:rsidRPr="005D2928">
        <w:rPr>
          <w:lang w:val="en-US"/>
        </w:rPr>
        <w:t xml:space="preserve"> ORDER BY id;";</w:t>
      </w:r>
    </w:p>
    <w:p w14:paraId="278AEC2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(sqlite3_prepare_v2(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sql.c_</w:t>
      </w:r>
      <w:proofErr w:type="gramStart"/>
      <w:r w:rsidRPr="005D2928">
        <w:rPr>
          <w:lang w:val="en-US"/>
        </w:rPr>
        <w:t>str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), -1, &amp;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) == SQLITE_OK) {</w:t>
      </w:r>
    </w:p>
    <w:p w14:paraId="17931EC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sqlite3_bind_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1, </w:t>
      </w:r>
      <w:proofErr w:type="spellStart"/>
      <w:r w:rsidRPr="005D2928">
        <w:rPr>
          <w:lang w:val="en-US"/>
        </w:rPr>
        <w:t>urotd.c_str</w:t>
      </w:r>
      <w:proofErr w:type="spellEnd"/>
      <w:r w:rsidRPr="005D2928">
        <w:rPr>
          <w:lang w:val="en-US"/>
        </w:rPr>
        <w:t>(), -1, SQLITE_STATIC);</w:t>
      </w:r>
    </w:p>
    <w:p w14:paraId="02100353" w14:textId="77777777" w:rsidR="005D2928" w:rsidRPr="005D2928" w:rsidRDefault="005D2928" w:rsidP="005D2928">
      <w:pPr>
        <w:pStyle w:val="CodeStyle"/>
        <w:rPr>
          <w:lang w:val="en-US"/>
        </w:rPr>
      </w:pPr>
    </w:p>
    <w:p w14:paraId="3B5C2A8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left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10) &lt;&lt; "ID"</w:t>
      </w:r>
    </w:p>
    <w:p w14:paraId="59D7FFF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30) &lt;&lt; "ФИО"</w:t>
      </w:r>
    </w:p>
    <w:p w14:paraId="4E839ACB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   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setw</w:t>
      </w:r>
      <w:proofErr w:type="spellEnd"/>
      <w:proofErr w:type="gramEnd"/>
      <w:r w:rsidRPr="005D2928">
        <w:t>(25) &lt;&lt; "Должность"</w:t>
      </w:r>
    </w:p>
    <w:p w14:paraId="29D64573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setw</w:t>
      </w:r>
      <w:proofErr w:type="spellEnd"/>
      <w:proofErr w:type="gramEnd"/>
      <w:r w:rsidRPr="005D2928">
        <w:t>(15) &lt;&lt; "Зарплата"</w:t>
      </w:r>
    </w:p>
    <w:p w14:paraId="1C330F3E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setw</w:t>
      </w:r>
      <w:proofErr w:type="spellEnd"/>
      <w:proofErr w:type="gramEnd"/>
      <w:r w:rsidRPr="005D2928">
        <w:t xml:space="preserve">(15) &lt;&lt; "Ключ доступа"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6DDC756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"---------------------------------------------------------------------------------------------------------"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3D91770B" w14:textId="77777777" w:rsidR="005D2928" w:rsidRPr="005D2928" w:rsidRDefault="005D2928" w:rsidP="005D2928">
      <w:pPr>
        <w:pStyle w:val="CodeStyle"/>
        <w:rPr>
          <w:lang w:val="en-US"/>
        </w:rPr>
      </w:pPr>
    </w:p>
    <w:p w14:paraId="1090AD8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while (sqlite3_step(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 == SQLITE_ROW) {</w:t>
      </w:r>
    </w:p>
    <w:p w14:paraId="195CCC7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int id = sqlite3_column_</w:t>
      </w:r>
      <w:proofErr w:type="gramStart"/>
      <w:r w:rsidRPr="005D2928">
        <w:rPr>
          <w:lang w:val="en-US"/>
        </w:rPr>
        <w:t>int(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0);</w:t>
      </w:r>
    </w:p>
    <w:p w14:paraId="181B9C5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const unsigned char* name = sqlite3_column_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1);</w:t>
      </w:r>
    </w:p>
    <w:p w14:paraId="764A4DA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const unsigned char* position = sqlite3_column_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2);</w:t>
      </w:r>
    </w:p>
    <w:p w14:paraId="1B9331B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double salary = sqlite3_column_</w:t>
      </w:r>
      <w:proofErr w:type="gramStart"/>
      <w:r w:rsidRPr="005D2928">
        <w:rPr>
          <w:lang w:val="en-US"/>
        </w:rPr>
        <w:t>double(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3);</w:t>
      </w:r>
    </w:p>
    <w:p w14:paraId="78E78FD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int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 xml:space="preserve"> = sqlite3_column_</w:t>
      </w:r>
      <w:proofErr w:type="gramStart"/>
      <w:r w:rsidRPr="005D2928">
        <w:rPr>
          <w:lang w:val="en-US"/>
        </w:rPr>
        <w:t>int(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4);</w:t>
      </w:r>
    </w:p>
    <w:p w14:paraId="66866B85" w14:textId="77777777" w:rsidR="005D2928" w:rsidRPr="005D2928" w:rsidRDefault="005D2928" w:rsidP="005D2928">
      <w:pPr>
        <w:pStyle w:val="CodeStyle"/>
        <w:rPr>
          <w:lang w:val="en-US"/>
        </w:rPr>
      </w:pPr>
    </w:p>
    <w:p w14:paraId="4DD7B88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5) &lt;&lt; id</w:t>
      </w:r>
    </w:p>
    <w:p w14:paraId="67CF5D3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30) &lt;&lt; name</w:t>
      </w:r>
    </w:p>
    <w:p w14:paraId="193749E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lastRenderedPageBreak/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30) &lt;&lt; position</w:t>
      </w:r>
    </w:p>
    <w:p w14:paraId="791B6E6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15) &lt;&lt; salary</w:t>
      </w:r>
    </w:p>
    <w:p w14:paraId="2C680BF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15) &lt;&lt;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 xml:space="preserve">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2E9FB768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</w:t>
      </w:r>
      <w:r w:rsidRPr="005D2928">
        <w:t>}</w:t>
      </w:r>
    </w:p>
    <w:p w14:paraId="404BDEDB" w14:textId="77777777" w:rsidR="005D2928" w:rsidRPr="005D2928" w:rsidRDefault="005D2928" w:rsidP="005D2928">
      <w:pPr>
        <w:pStyle w:val="CodeStyle"/>
      </w:pPr>
      <w:r w:rsidRPr="005D2928">
        <w:t xml:space="preserve">        </w:t>
      </w:r>
      <w:proofErr w:type="spellStart"/>
      <w:r w:rsidRPr="005D2928">
        <w:rPr>
          <w:lang w:val="en-US"/>
        </w:rPr>
        <w:t>sqlite</w:t>
      </w:r>
      <w:proofErr w:type="spellEnd"/>
      <w:r w:rsidRPr="005D2928">
        <w:t>3_</w:t>
      </w:r>
      <w:r w:rsidRPr="005D2928">
        <w:rPr>
          <w:lang w:val="en-US"/>
        </w:rPr>
        <w:t>finalize</w:t>
      </w:r>
      <w:r w:rsidRPr="005D2928">
        <w:t>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t>);</w:t>
      </w:r>
    </w:p>
    <w:p w14:paraId="39B15BBD" w14:textId="77777777" w:rsidR="005D2928" w:rsidRPr="005D2928" w:rsidRDefault="005D2928" w:rsidP="005D2928">
      <w:pPr>
        <w:pStyle w:val="CodeStyle"/>
      </w:pPr>
      <w:r w:rsidRPr="005D2928">
        <w:t xml:space="preserve">    }</w:t>
      </w:r>
    </w:p>
    <w:p w14:paraId="641935E1" w14:textId="77777777" w:rsidR="005D2928" w:rsidRPr="005D2928" w:rsidRDefault="005D2928" w:rsidP="005D2928">
      <w:pPr>
        <w:pStyle w:val="CodeStyle"/>
      </w:pPr>
      <w:r w:rsidRPr="005D2928">
        <w:t>}</w:t>
      </w:r>
    </w:p>
    <w:p w14:paraId="3634D8DF" w14:textId="77777777" w:rsidR="005D2928" w:rsidRPr="005D2928" w:rsidRDefault="005D2928" w:rsidP="005D2928">
      <w:pPr>
        <w:pStyle w:val="CodeStyle"/>
      </w:pPr>
    </w:p>
    <w:p w14:paraId="2470BE93" w14:textId="77777777" w:rsidR="005D2928" w:rsidRPr="005D2928" w:rsidRDefault="005D2928" w:rsidP="005D2928">
      <w:pPr>
        <w:pStyle w:val="CodeStyle"/>
      </w:pPr>
      <w:r w:rsidRPr="005D2928">
        <w:t>// Функция редактирования своего ключа доступа</w:t>
      </w:r>
    </w:p>
    <w:p w14:paraId="144BE5E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void </w:t>
      </w:r>
      <w:proofErr w:type="spellStart"/>
      <w:proofErr w:type="gramStart"/>
      <w:r w:rsidRPr="005D2928">
        <w:rPr>
          <w:lang w:val="en-US"/>
        </w:rPr>
        <w:t>EditEnterKey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sqlite3* 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int </w:t>
      </w:r>
      <w:proofErr w:type="spellStart"/>
      <w:r w:rsidRPr="005D2928">
        <w:rPr>
          <w:lang w:val="en-US"/>
        </w:rPr>
        <w:t>oldkey</w:t>
      </w:r>
      <w:proofErr w:type="spellEnd"/>
      <w:r w:rsidRPr="005D2928">
        <w:rPr>
          <w:lang w:val="en-US"/>
        </w:rPr>
        <w:t>, int id) {</w:t>
      </w:r>
    </w:p>
    <w:p w14:paraId="3EBF4986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int</w:t>
      </w:r>
      <w:r w:rsidRPr="005D2928">
        <w:t xml:space="preserve"> </w:t>
      </w:r>
      <w:proofErr w:type="spellStart"/>
      <w:r w:rsidRPr="005D2928">
        <w:rPr>
          <w:lang w:val="en-US"/>
        </w:rPr>
        <w:t>newkey</w:t>
      </w:r>
      <w:proofErr w:type="spellEnd"/>
      <w:r w:rsidRPr="005D2928">
        <w:t xml:space="preserve">, </w:t>
      </w:r>
      <w:proofErr w:type="spellStart"/>
      <w:r w:rsidRPr="005D2928">
        <w:rPr>
          <w:lang w:val="en-US"/>
        </w:rPr>
        <w:t>uek</w:t>
      </w:r>
      <w:proofErr w:type="spellEnd"/>
      <w:r w:rsidRPr="005D2928">
        <w:t>;</w:t>
      </w:r>
    </w:p>
    <w:p w14:paraId="4B747085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=== Редактирование ключа доступа ==="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4D0D8C29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"Введите текущий ключ доступа: ";</w:t>
      </w:r>
    </w:p>
    <w:p w14:paraId="1BC6E5A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</w:t>
      </w:r>
      <w:proofErr w:type="spellStart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 &gt;&gt; </w:t>
      </w:r>
      <w:proofErr w:type="spellStart"/>
      <w:r w:rsidRPr="005D2928">
        <w:rPr>
          <w:lang w:val="en-US"/>
        </w:rPr>
        <w:t>uek</w:t>
      </w:r>
      <w:proofErr w:type="spellEnd"/>
      <w:r w:rsidRPr="005D2928">
        <w:rPr>
          <w:lang w:val="en-US"/>
        </w:rPr>
        <w:t>;</w:t>
      </w:r>
    </w:p>
    <w:p w14:paraId="3865DD17" w14:textId="77777777" w:rsidR="005D2928" w:rsidRPr="005D2928" w:rsidRDefault="005D2928" w:rsidP="005D2928">
      <w:pPr>
        <w:pStyle w:val="CodeStyle"/>
        <w:rPr>
          <w:lang w:val="en-US"/>
        </w:rPr>
      </w:pPr>
    </w:p>
    <w:p w14:paraId="36DF7A8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(</w:t>
      </w:r>
      <w:proofErr w:type="spellStart"/>
      <w:r w:rsidRPr="005D2928">
        <w:rPr>
          <w:lang w:val="en-US"/>
        </w:rPr>
        <w:t>uek</w:t>
      </w:r>
      <w:proofErr w:type="spellEnd"/>
      <w:r w:rsidRPr="005D2928">
        <w:rPr>
          <w:lang w:val="en-US"/>
        </w:rPr>
        <w:t xml:space="preserve"> == </w:t>
      </w:r>
      <w:proofErr w:type="spellStart"/>
      <w:r w:rsidRPr="005D2928">
        <w:rPr>
          <w:lang w:val="en-US"/>
        </w:rPr>
        <w:t>oldkey</w:t>
      </w:r>
      <w:proofErr w:type="spellEnd"/>
      <w:r w:rsidRPr="005D2928">
        <w:rPr>
          <w:lang w:val="en-US"/>
        </w:rPr>
        <w:t>) {</w:t>
      </w:r>
    </w:p>
    <w:p w14:paraId="366C1EE0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"Введите новый ключ доступа (любое целое число больше 1000): ";</w:t>
      </w:r>
    </w:p>
    <w:p w14:paraId="6CE95A0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</w:t>
      </w:r>
      <w:proofErr w:type="spellStart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 &gt;&gt; </w:t>
      </w:r>
      <w:proofErr w:type="spellStart"/>
      <w:r w:rsidRPr="005D2928">
        <w:rPr>
          <w:lang w:val="en-US"/>
        </w:rPr>
        <w:t>newkey</w:t>
      </w:r>
      <w:proofErr w:type="spellEnd"/>
      <w:r w:rsidRPr="005D2928">
        <w:rPr>
          <w:lang w:val="en-US"/>
        </w:rPr>
        <w:t>;</w:t>
      </w:r>
    </w:p>
    <w:p w14:paraId="4F30AD6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if (</w:t>
      </w:r>
      <w:proofErr w:type="spellStart"/>
      <w:proofErr w:type="gramStart"/>
      <w:r w:rsidRPr="005D2928">
        <w:rPr>
          <w:lang w:val="en-US"/>
        </w:rPr>
        <w:t>cin.good</w:t>
      </w:r>
      <w:proofErr w:type="spellEnd"/>
      <w:proofErr w:type="gramEnd"/>
      <w:r w:rsidRPr="005D2928">
        <w:rPr>
          <w:lang w:val="en-US"/>
        </w:rPr>
        <w:t xml:space="preserve">() &amp;&amp; </w:t>
      </w:r>
      <w:proofErr w:type="spellStart"/>
      <w:r w:rsidRPr="005D2928">
        <w:rPr>
          <w:lang w:val="en-US"/>
        </w:rPr>
        <w:t>newkey</w:t>
      </w:r>
      <w:proofErr w:type="spellEnd"/>
      <w:r w:rsidRPr="005D2928">
        <w:rPr>
          <w:lang w:val="en-US"/>
        </w:rPr>
        <w:t xml:space="preserve"> &gt; 1000) {</w:t>
      </w:r>
    </w:p>
    <w:p w14:paraId="1978BB2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string sql2 = "UPDATE Employees SET </w:t>
      </w:r>
      <w:proofErr w:type="spellStart"/>
      <w:r w:rsidRPr="005D2928">
        <w:rPr>
          <w:lang w:val="en-US"/>
        </w:rPr>
        <w:t>EnterKey</w:t>
      </w:r>
      <w:proofErr w:type="spellEnd"/>
      <w:r w:rsidRPr="005D2928">
        <w:rPr>
          <w:lang w:val="en-US"/>
        </w:rPr>
        <w:t xml:space="preserve"> = " + </w:t>
      </w:r>
      <w:proofErr w:type="spellStart"/>
      <w:r w:rsidRPr="005D2928">
        <w:rPr>
          <w:lang w:val="en-US"/>
        </w:rPr>
        <w:t>to_string</w:t>
      </w:r>
      <w:proofErr w:type="spellEnd"/>
      <w:r w:rsidRPr="005D2928">
        <w:rPr>
          <w:lang w:val="en-US"/>
        </w:rPr>
        <w:t>(</w:t>
      </w:r>
      <w:proofErr w:type="spellStart"/>
      <w:r w:rsidRPr="005D2928">
        <w:rPr>
          <w:lang w:val="en-US"/>
        </w:rPr>
        <w:t>newkey</w:t>
      </w:r>
      <w:proofErr w:type="spellEnd"/>
      <w:r w:rsidRPr="005D2928">
        <w:rPr>
          <w:lang w:val="en-US"/>
        </w:rPr>
        <w:t xml:space="preserve">) + " WHERE id = " + </w:t>
      </w:r>
      <w:proofErr w:type="spellStart"/>
      <w:r w:rsidRPr="005D2928">
        <w:rPr>
          <w:lang w:val="en-US"/>
        </w:rPr>
        <w:t>to_string</w:t>
      </w:r>
      <w:proofErr w:type="spellEnd"/>
      <w:r w:rsidRPr="005D2928">
        <w:rPr>
          <w:lang w:val="en-US"/>
        </w:rPr>
        <w:t>(id) + ";";</w:t>
      </w:r>
    </w:p>
    <w:p w14:paraId="47B0C19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if (</w:t>
      </w:r>
      <w:proofErr w:type="spellStart"/>
      <w:proofErr w:type="gramStart"/>
      <w:r w:rsidRPr="005D2928">
        <w:rPr>
          <w:lang w:val="en-US"/>
        </w:rPr>
        <w:t>executeSQL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, sql2)) {</w:t>
      </w:r>
    </w:p>
    <w:p w14:paraId="6300032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"\</w:t>
      </w:r>
      <w:proofErr w:type="spellStart"/>
      <w:r w:rsidRPr="005D2928">
        <w:rPr>
          <w:lang w:val="en-US"/>
        </w:rPr>
        <w:t>nКлюч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доступа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успешно</w:t>
      </w:r>
      <w:proofErr w:type="spellEnd"/>
      <w:r w:rsidRPr="005D2928">
        <w:rPr>
          <w:lang w:val="en-US"/>
        </w:rPr>
        <w:t xml:space="preserve"> </w:t>
      </w:r>
      <w:proofErr w:type="spellStart"/>
      <w:proofErr w:type="gramStart"/>
      <w:r w:rsidRPr="005D2928">
        <w:rPr>
          <w:lang w:val="en-US"/>
        </w:rPr>
        <w:t>изменён</w:t>
      </w:r>
      <w:proofErr w:type="spellEnd"/>
      <w:r w:rsidRPr="005D2928">
        <w:rPr>
          <w:lang w:val="en-US"/>
        </w:rPr>
        <w:t>!\</w:t>
      </w:r>
      <w:proofErr w:type="gramEnd"/>
      <w:r w:rsidRPr="005D2928">
        <w:rPr>
          <w:lang w:val="en-US"/>
        </w:rPr>
        <w:t>n";</w:t>
      </w:r>
    </w:p>
    <w:p w14:paraId="12855FE3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    </w:t>
      </w:r>
      <w:r w:rsidRPr="005D2928">
        <w:t>}</w:t>
      </w:r>
    </w:p>
    <w:p w14:paraId="21BC38D8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r w:rsidRPr="005D2928">
        <w:rPr>
          <w:lang w:val="en-US"/>
        </w:rPr>
        <w:t>else</w:t>
      </w:r>
      <w:r w:rsidRPr="005D2928">
        <w:t xml:space="preserve"> {</w:t>
      </w:r>
    </w:p>
    <w:p w14:paraId="4CDD84D8" w14:textId="77777777" w:rsidR="005D2928" w:rsidRPr="005D2928" w:rsidRDefault="005D2928" w:rsidP="005D2928">
      <w:pPr>
        <w:pStyle w:val="CodeStyle"/>
      </w:pPr>
      <w:r w:rsidRPr="005D2928"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Ошибка при редактировании ключа </w:t>
      </w:r>
      <w:proofErr w:type="gramStart"/>
      <w:r w:rsidRPr="005D2928">
        <w:t>доступа!\</w:t>
      </w:r>
      <w:proofErr w:type="gramEnd"/>
      <w:r w:rsidRPr="005D2928">
        <w:rPr>
          <w:lang w:val="en-US"/>
        </w:rPr>
        <w:t>n</w:t>
      </w:r>
      <w:r w:rsidRPr="005D2928">
        <w:t>";</w:t>
      </w:r>
    </w:p>
    <w:p w14:paraId="693E2C28" w14:textId="77777777" w:rsidR="005D2928" w:rsidRPr="005D2928" w:rsidRDefault="005D2928" w:rsidP="005D2928">
      <w:pPr>
        <w:pStyle w:val="CodeStyle"/>
      </w:pPr>
      <w:r w:rsidRPr="005D2928">
        <w:t xml:space="preserve">            }</w:t>
      </w:r>
    </w:p>
    <w:p w14:paraId="1130E4A2" w14:textId="77777777" w:rsidR="005D2928" w:rsidRPr="005D2928" w:rsidRDefault="005D2928" w:rsidP="005D2928">
      <w:pPr>
        <w:pStyle w:val="CodeStyle"/>
      </w:pPr>
      <w:r w:rsidRPr="005D2928">
        <w:t xml:space="preserve">        }</w:t>
      </w:r>
    </w:p>
    <w:p w14:paraId="1BBFD61F" w14:textId="77777777" w:rsidR="005D2928" w:rsidRPr="005D2928" w:rsidRDefault="005D2928" w:rsidP="005D2928">
      <w:pPr>
        <w:pStyle w:val="CodeStyle"/>
      </w:pPr>
      <w:r w:rsidRPr="005D2928">
        <w:t xml:space="preserve">        </w:t>
      </w:r>
      <w:r w:rsidRPr="005D2928">
        <w:rPr>
          <w:lang w:val="en-US"/>
        </w:rPr>
        <w:t>else</w:t>
      </w:r>
      <w:r w:rsidRPr="005D2928">
        <w:t xml:space="preserve"> {</w:t>
      </w:r>
    </w:p>
    <w:p w14:paraId="298630BD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Введено неверное </w:t>
      </w:r>
      <w:proofErr w:type="gramStart"/>
      <w:r w:rsidRPr="005D2928">
        <w:t>значение!\</w:t>
      </w:r>
      <w:proofErr w:type="gramEnd"/>
      <w:r w:rsidRPr="005D2928">
        <w:rPr>
          <w:lang w:val="en-US"/>
        </w:rPr>
        <w:t>n</w:t>
      </w:r>
      <w:r w:rsidRPr="005D2928">
        <w:t>";</w:t>
      </w:r>
    </w:p>
    <w:p w14:paraId="1C089575" w14:textId="77777777" w:rsidR="005D2928" w:rsidRPr="005D2928" w:rsidRDefault="005D2928" w:rsidP="005D2928">
      <w:pPr>
        <w:pStyle w:val="CodeStyle"/>
      </w:pPr>
      <w:r w:rsidRPr="005D2928">
        <w:t xml:space="preserve">        }</w:t>
      </w:r>
    </w:p>
    <w:p w14:paraId="105A7855" w14:textId="77777777" w:rsidR="005D2928" w:rsidRPr="005D2928" w:rsidRDefault="005D2928" w:rsidP="005D2928">
      <w:pPr>
        <w:pStyle w:val="CodeStyle"/>
      </w:pPr>
      <w:r w:rsidRPr="005D2928">
        <w:t xml:space="preserve">        </w:t>
      </w:r>
    </w:p>
    <w:p w14:paraId="79C70BA6" w14:textId="77777777" w:rsidR="005D2928" w:rsidRPr="005D2928" w:rsidRDefault="005D2928" w:rsidP="005D2928">
      <w:pPr>
        <w:pStyle w:val="CodeStyle"/>
      </w:pPr>
      <w:r w:rsidRPr="005D2928">
        <w:t xml:space="preserve">    }</w:t>
      </w:r>
    </w:p>
    <w:p w14:paraId="6416D70A" w14:textId="77777777" w:rsidR="005D2928" w:rsidRPr="005D2928" w:rsidRDefault="005D2928" w:rsidP="005D2928">
      <w:pPr>
        <w:pStyle w:val="CodeStyle"/>
      </w:pPr>
      <w:r w:rsidRPr="005D2928">
        <w:t xml:space="preserve">    </w:t>
      </w:r>
      <w:r w:rsidRPr="005D2928">
        <w:rPr>
          <w:lang w:val="en-US"/>
        </w:rPr>
        <w:t>else</w:t>
      </w:r>
      <w:r w:rsidRPr="005D2928">
        <w:t xml:space="preserve"> {</w:t>
      </w:r>
    </w:p>
    <w:p w14:paraId="5B447EA9" w14:textId="77777777" w:rsidR="005D2928" w:rsidRPr="005D2928" w:rsidRDefault="005D2928" w:rsidP="005D2928">
      <w:pPr>
        <w:pStyle w:val="CodeStyle"/>
      </w:pPr>
      <w:r w:rsidRPr="005D2928"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Введён неверный ключ </w:t>
      </w:r>
      <w:proofErr w:type="gramStart"/>
      <w:r w:rsidRPr="005D2928">
        <w:t>доступа!\</w:t>
      </w:r>
      <w:proofErr w:type="gramEnd"/>
      <w:r w:rsidRPr="005D2928">
        <w:rPr>
          <w:lang w:val="en-US"/>
        </w:rPr>
        <w:t>n</w:t>
      </w:r>
      <w:r w:rsidRPr="005D2928">
        <w:t>";</w:t>
      </w:r>
    </w:p>
    <w:p w14:paraId="6DBC060A" w14:textId="77777777" w:rsidR="005D2928" w:rsidRPr="005D2928" w:rsidRDefault="005D2928" w:rsidP="005D2928">
      <w:pPr>
        <w:pStyle w:val="CodeStyle"/>
      </w:pPr>
      <w:r w:rsidRPr="005D2928">
        <w:t xml:space="preserve">    }</w:t>
      </w:r>
    </w:p>
    <w:p w14:paraId="61409602" w14:textId="77777777" w:rsidR="005D2928" w:rsidRPr="005D2928" w:rsidRDefault="005D2928" w:rsidP="005D2928">
      <w:pPr>
        <w:pStyle w:val="CodeStyle"/>
      </w:pPr>
      <w:r w:rsidRPr="005D2928">
        <w:t>}</w:t>
      </w:r>
    </w:p>
    <w:p w14:paraId="05C7A59E" w14:textId="77777777" w:rsidR="005D2928" w:rsidRPr="005D2928" w:rsidRDefault="005D2928" w:rsidP="005D2928">
      <w:pPr>
        <w:pStyle w:val="CodeStyle"/>
      </w:pPr>
    </w:p>
    <w:p w14:paraId="57295E89" w14:textId="77777777" w:rsidR="005D2928" w:rsidRPr="005D2928" w:rsidRDefault="005D2928" w:rsidP="005D2928">
      <w:pPr>
        <w:pStyle w:val="CodeStyle"/>
      </w:pPr>
      <w:r w:rsidRPr="005D2928">
        <w:t>// Функция показа своего начальника (Обычный Работник)</w:t>
      </w:r>
    </w:p>
    <w:p w14:paraId="691C9A3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void </w:t>
      </w:r>
      <w:proofErr w:type="spellStart"/>
      <w:proofErr w:type="gramStart"/>
      <w:r w:rsidRPr="005D2928">
        <w:rPr>
          <w:lang w:val="en-US"/>
        </w:rPr>
        <w:t>ShowUrBoss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sqlite3* 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string </w:t>
      </w:r>
      <w:proofErr w:type="spellStart"/>
      <w:r w:rsidRPr="005D2928">
        <w:rPr>
          <w:lang w:val="en-US"/>
        </w:rPr>
        <w:t>urotd</w:t>
      </w:r>
      <w:proofErr w:type="spellEnd"/>
      <w:r w:rsidRPr="005D2928">
        <w:rPr>
          <w:lang w:val="en-US"/>
        </w:rPr>
        <w:t>) {</w:t>
      </w:r>
    </w:p>
    <w:p w14:paraId="09541D4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string </w:t>
      </w:r>
      <w:proofErr w:type="spellStart"/>
      <w:r w:rsidRPr="005D2928">
        <w:rPr>
          <w:lang w:val="en-US"/>
        </w:rPr>
        <w:t>isb</w:t>
      </w:r>
      <w:proofErr w:type="spellEnd"/>
      <w:r w:rsidRPr="005D2928">
        <w:rPr>
          <w:lang w:val="en-US"/>
        </w:rPr>
        <w:t xml:space="preserve"> = "</w:t>
      </w:r>
      <w:proofErr w:type="spellStart"/>
      <w:r w:rsidRPr="005D2928">
        <w:rPr>
          <w:lang w:val="en-US"/>
        </w:rPr>
        <w:t>да</w:t>
      </w:r>
      <w:proofErr w:type="spellEnd"/>
      <w:r w:rsidRPr="005D2928">
        <w:rPr>
          <w:lang w:val="en-US"/>
        </w:rPr>
        <w:t xml:space="preserve">", </w:t>
      </w:r>
      <w:proofErr w:type="spellStart"/>
      <w:r w:rsidRPr="005D2928">
        <w:rPr>
          <w:lang w:val="en-US"/>
        </w:rPr>
        <w:t>nfio</w:t>
      </w:r>
      <w:proofErr w:type="spellEnd"/>
      <w:r w:rsidRPr="005D2928">
        <w:rPr>
          <w:lang w:val="en-US"/>
        </w:rPr>
        <w:t>;</w:t>
      </w:r>
    </w:p>
    <w:p w14:paraId="7AF3C73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sqlite3_stmt* 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;</w:t>
      </w:r>
    </w:p>
    <w:p w14:paraId="752F73E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string </w:t>
      </w:r>
      <w:proofErr w:type="spellStart"/>
      <w:r w:rsidRPr="005D2928">
        <w:rPr>
          <w:lang w:val="en-US"/>
        </w:rPr>
        <w:t>sql</w:t>
      </w:r>
      <w:proofErr w:type="spellEnd"/>
      <w:r w:rsidRPr="005D2928">
        <w:rPr>
          <w:lang w:val="en-US"/>
        </w:rPr>
        <w:t xml:space="preserve"> = "SELECT FIO FROM Employees WHERE </w:t>
      </w:r>
      <w:proofErr w:type="spellStart"/>
      <w:r w:rsidRPr="005D2928">
        <w:rPr>
          <w:lang w:val="en-US"/>
        </w:rPr>
        <w:t>otdel</w:t>
      </w:r>
      <w:proofErr w:type="spellEnd"/>
      <w:r w:rsidRPr="005D2928">
        <w:rPr>
          <w:lang w:val="en-US"/>
        </w:rPr>
        <w:t xml:space="preserve"> </w:t>
      </w:r>
      <w:proofErr w:type="gramStart"/>
      <w:r w:rsidRPr="005D2928">
        <w:rPr>
          <w:lang w:val="en-US"/>
        </w:rPr>
        <w:t>= ?</w:t>
      </w:r>
      <w:proofErr w:type="gramEnd"/>
      <w:r w:rsidRPr="005D2928">
        <w:rPr>
          <w:lang w:val="en-US"/>
        </w:rPr>
        <w:t xml:space="preserve"> AND </w:t>
      </w:r>
      <w:proofErr w:type="spellStart"/>
      <w:r w:rsidRPr="005D2928">
        <w:rPr>
          <w:lang w:val="en-US"/>
        </w:rPr>
        <w:t>isBoss</w:t>
      </w:r>
      <w:proofErr w:type="spellEnd"/>
      <w:r w:rsidRPr="005D2928">
        <w:rPr>
          <w:lang w:val="en-US"/>
        </w:rPr>
        <w:t xml:space="preserve"> </w:t>
      </w:r>
      <w:proofErr w:type="gramStart"/>
      <w:r w:rsidRPr="005D2928">
        <w:rPr>
          <w:lang w:val="en-US"/>
        </w:rPr>
        <w:t>= ?;"</w:t>
      </w:r>
      <w:proofErr w:type="gramEnd"/>
      <w:r w:rsidRPr="005D2928">
        <w:rPr>
          <w:lang w:val="en-US"/>
        </w:rPr>
        <w:t>;</w:t>
      </w:r>
    </w:p>
    <w:p w14:paraId="387F6C9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(sqlite3_prepare_v2(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sql.c_</w:t>
      </w:r>
      <w:proofErr w:type="gramStart"/>
      <w:r w:rsidRPr="005D2928">
        <w:rPr>
          <w:lang w:val="en-US"/>
        </w:rPr>
        <w:t>str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), -1, &amp;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) == SQLITE_OK) {</w:t>
      </w:r>
    </w:p>
    <w:p w14:paraId="0B74E14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sqlite3_bind_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1, </w:t>
      </w:r>
      <w:proofErr w:type="spellStart"/>
      <w:r w:rsidRPr="005D2928">
        <w:rPr>
          <w:lang w:val="en-US"/>
        </w:rPr>
        <w:t>urotd.c_str</w:t>
      </w:r>
      <w:proofErr w:type="spellEnd"/>
      <w:r w:rsidRPr="005D2928">
        <w:rPr>
          <w:lang w:val="en-US"/>
        </w:rPr>
        <w:t>(), -1, SQLITE_STATIC);</w:t>
      </w:r>
    </w:p>
    <w:p w14:paraId="1DF40CA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sqlite3_bind_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2, </w:t>
      </w:r>
      <w:proofErr w:type="spellStart"/>
      <w:r w:rsidRPr="005D2928">
        <w:rPr>
          <w:lang w:val="en-US"/>
        </w:rPr>
        <w:t>isb.c_str</w:t>
      </w:r>
      <w:proofErr w:type="spellEnd"/>
      <w:r w:rsidRPr="005D2928">
        <w:rPr>
          <w:lang w:val="en-US"/>
        </w:rPr>
        <w:t>(), -1, SQLITE_STATIC);</w:t>
      </w:r>
    </w:p>
    <w:p w14:paraId="3696600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if (sqlite3_step(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 == SQLITE_ROW) {</w:t>
      </w:r>
    </w:p>
    <w:p w14:paraId="41EE9B9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const char* </w:t>
      </w:r>
      <w:proofErr w:type="spellStart"/>
      <w:r w:rsidRPr="005D2928">
        <w:rPr>
          <w:lang w:val="en-US"/>
        </w:rPr>
        <w:t>temp_nfio</w:t>
      </w:r>
      <w:proofErr w:type="spellEnd"/>
      <w:r w:rsidRPr="005D2928">
        <w:rPr>
          <w:lang w:val="en-US"/>
        </w:rPr>
        <w:t xml:space="preserve"> = (const char</w:t>
      </w:r>
      <w:proofErr w:type="gramStart"/>
      <w:r w:rsidRPr="005D2928">
        <w:rPr>
          <w:lang w:val="en-US"/>
        </w:rPr>
        <w:t>*)sqlite</w:t>
      </w:r>
      <w:proofErr w:type="gramEnd"/>
      <w:r w:rsidRPr="005D2928">
        <w:rPr>
          <w:lang w:val="en-US"/>
        </w:rPr>
        <w:t>3_column_text(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0);</w:t>
      </w:r>
    </w:p>
    <w:p w14:paraId="79D4191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if (</w:t>
      </w:r>
      <w:proofErr w:type="spellStart"/>
      <w:r w:rsidRPr="005D2928">
        <w:rPr>
          <w:lang w:val="en-US"/>
        </w:rPr>
        <w:t>temp_</w:t>
      </w:r>
      <w:proofErr w:type="gramStart"/>
      <w:r w:rsidRPr="005D2928">
        <w:rPr>
          <w:lang w:val="en-US"/>
        </w:rPr>
        <w:t>nfio</w:t>
      </w:r>
      <w:proofErr w:type="spellEnd"/>
      <w:r w:rsidRPr="005D2928">
        <w:rPr>
          <w:lang w:val="en-US"/>
        </w:rPr>
        <w:t xml:space="preserve"> !</w:t>
      </w:r>
      <w:proofErr w:type="gramEnd"/>
      <w:r w:rsidRPr="005D2928">
        <w:rPr>
          <w:lang w:val="en-US"/>
        </w:rPr>
        <w:t xml:space="preserve">=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) {</w:t>
      </w:r>
    </w:p>
    <w:p w14:paraId="58D47A4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nfio</w:t>
      </w:r>
      <w:proofErr w:type="spellEnd"/>
      <w:r w:rsidRPr="005D2928">
        <w:rPr>
          <w:lang w:val="en-US"/>
        </w:rPr>
        <w:t xml:space="preserve"> = </w:t>
      </w:r>
      <w:proofErr w:type="spellStart"/>
      <w:r w:rsidRPr="005D2928">
        <w:rPr>
          <w:lang w:val="en-US"/>
        </w:rPr>
        <w:t>temp_nfio</w:t>
      </w:r>
      <w:proofErr w:type="spellEnd"/>
      <w:r w:rsidRPr="005D2928">
        <w:rPr>
          <w:lang w:val="en-US"/>
        </w:rPr>
        <w:t>;</w:t>
      </w:r>
    </w:p>
    <w:p w14:paraId="6A62C7E2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Начальника вашего отдела зовут " &lt;&lt; </w:t>
      </w:r>
      <w:proofErr w:type="spellStart"/>
      <w:r w:rsidRPr="005D2928">
        <w:rPr>
          <w:lang w:val="en-US"/>
        </w:rPr>
        <w:t>nfio</w:t>
      </w:r>
      <w:proofErr w:type="spellEnd"/>
      <w:r w:rsidRPr="005D2928">
        <w:t xml:space="preserve">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6A9B12C0" w14:textId="77777777" w:rsidR="005D2928" w:rsidRPr="005D2928" w:rsidRDefault="005D2928" w:rsidP="005D2928">
      <w:pPr>
        <w:pStyle w:val="CodeStyle"/>
      </w:pPr>
      <w:r w:rsidRPr="005D2928">
        <w:t xml:space="preserve">            }</w:t>
      </w:r>
    </w:p>
    <w:p w14:paraId="5A2B2DEF" w14:textId="77777777" w:rsidR="005D2928" w:rsidRPr="005D2928" w:rsidRDefault="005D2928" w:rsidP="005D2928">
      <w:pPr>
        <w:pStyle w:val="CodeStyle"/>
      </w:pPr>
      <w:r w:rsidRPr="005D2928">
        <w:t xml:space="preserve">        }</w:t>
      </w:r>
    </w:p>
    <w:p w14:paraId="458E1007" w14:textId="77777777" w:rsidR="005D2928" w:rsidRPr="005D2928" w:rsidRDefault="005D2928" w:rsidP="005D2928">
      <w:pPr>
        <w:pStyle w:val="CodeStyle"/>
      </w:pPr>
      <w:r w:rsidRPr="005D2928">
        <w:t xml:space="preserve">        </w:t>
      </w:r>
      <w:proofErr w:type="spellStart"/>
      <w:r w:rsidRPr="005D2928">
        <w:rPr>
          <w:lang w:val="en-US"/>
        </w:rPr>
        <w:t>sqlite</w:t>
      </w:r>
      <w:proofErr w:type="spellEnd"/>
      <w:r w:rsidRPr="005D2928">
        <w:t>3_</w:t>
      </w:r>
      <w:r w:rsidRPr="005D2928">
        <w:rPr>
          <w:lang w:val="en-US"/>
        </w:rPr>
        <w:t>finalize</w:t>
      </w:r>
      <w:r w:rsidRPr="005D2928">
        <w:t>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t>);</w:t>
      </w:r>
    </w:p>
    <w:p w14:paraId="7609AD17" w14:textId="77777777" w:rsidR="005D2928" w:rsidRPr="005D2928" w:rsidRDefault="005D2928" w:rsidP="005D2928">
      <w:pPr>
        <w:pStyle w:val="CodeStyle"/>
      </w:pPr>
      <w:r w:rsidRPr="005D2928">
        <w:t xml:space="preserve">    }</w:t>
      </w:r>
    </w:p>
    <w:p w14:paraId="6C422F4F" w14:textId="77777777" w:rsidR="005D2928" w:rsidRPr="005D2928" w:rsidRDefault="005D2928" w:rsidP="005D2928">
      <w:pPr>
        <w:pStyle w:val="CodeStyle"/>
      </w:pPr>
      <w:r w:rsidRPr="005D2928">
        <w:t>}</w:t>
      </w:r>
    </w:p>
    <w:p w14:paraId="421DCF87" w14:textId="77777777" w:rsidR="005D2928" w:rsidRPr="005D2928" w:rsidRDefault="005D2928" w:rsidP="005D2928">
      <w:pPr>
        <w:pStyle w:val="CodeStyle"/>
      </w:pPr>
    </w:p>
    <w:p w14:paraId="0CAF4231" w14:textId="77777777" w:rsidR="005D2928" w:rsidRPr="005D2928" w:rsidRDefault="005D2928" w:rsidP="005D2928">
      <w:pPr>
        <w:pStyle w:val="CodeStyle"/>
      </w:pPr>
      <w:r w:rsidRPr="005D2928">
        <w:t>// Функция для добавления сотрудника (Директор)</w:t>
      </w:r>
    </w:p>
    <w:p w14:paraId="3A8B049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lastRenderedPageBreak/>
        <w:t xml:space="preserve">void </w:t>
      </w:r>
      <w:proofErr w:type="spellStart"/>
      <w:proofErr w:type="gramStart"/>
      <w:r w:rsidRPr="005D2928">
        <w:rPr>
          <w:lang w:val="en-US"/>
        </w:rPr>
        <w:t>addEmployee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sqlite3* 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) {</w:t>
      </w:r>
    </w:p>
    <w:p w14:paraId="023C67A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</w:t>
      </w:r>
      <w:proofErr w:type="spellStart"/>
      <w:r w:rsidRPr="005D2928">
        <w:rPr>
          <w:lang w:val="en-US"/>
        </w:rPr>
        <w:t>srand</w:t>
      </w:r>
      <w:proofErr w:type="spellEnd"/>
      <w:r w:rsidRPr="005D2928">
        <w:rPr>
          <w:lang w:val="en-US"/>
        </w:rPr>
        <w:t>(time(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));</w:t>
      </w:r>
    </w:p>
    <w:p w14:paraId="6260639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string </w:t>
      </w:r>
      <w:proofErr w:type="spellStart"/>
      <w:r w:rsidRPr="005D2928">
        <w:rPr>
          <w:lang w:val="en-US"/>
        </w:rPr>
        <w:t>fio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otdel</w:t>
      </w:r>
      <w:proofErr w:type="spellEnd"/>
      <w:r w:rsidRPr="005D2928">
        <w:rPr>
          <w:lang w:val="en-US"/>
        </w:rPr>
        <w:t xml:space="preserve">, position, </w:t>
      </w:r>
      <w:proofErr w:type="spellStart"/>
      <w:r w:rsidRPr="005D2928">
        <w:rPr>
          <w:lang w:val="en-US"/>
        </w:rPr>
        <w:t>isboss</w:t>
      </w:r>
      <w:proofErr w:type="spellEnd"/>
      <w:r w:rsidRPr="005D2928">
        <w:rPr>
          <w:lang w:val="en-US"/>
        </w:rPr>
        <w:t>;</w:t>
      </w:r>
    </w:p>
    <w:p w14:paraId="26D9FC2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double salary;</w:t>
      </w:r>
    </w:p>
    <w:p w14:paraId="13ABB35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int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new_id</w:t>
      </w:r>
      <w:proofErr w:type="spellEnd"/>
      <w:r w:rsidRPr="005D2928">
        <w:rPr>
          <w:lang w:val="en-US"/>
        </w:rPr>
        <w:t xml:space="preserve"> = 0;</w:t>
      </w:r>
    </w:p>
    <w:p w14:paraId="3D0C19E0" w14:textId="77777777" w:rsidR="005D2928" w:rsidRPr="005D2928" w:rsidRDefault="005D2928" w:rsidP="005D2928">
      <w:pPr>
        <w:pStyle w:val="CodeStyle"/>
        <w:rPr>
          <w:lang w:val="en-US"/>
        </w:rPr>
      </w:pPr>
    </w:p>
    <w:p w14:paraId="1449773A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=== Добавление нового сотрудника ==="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616F9F2B" w14:textId="77777777" w:rsidR="005D2928" w:rsidRPr="005D2928" w:rsidRDefault="005D2928" w:rsidP="005D2928">
      <w:pPr>
        <w:pStyle w:val="CodeStyle"/>
      </w:pPr>
    </w:p>
    <w:p w14:paraId="123A302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</w:t>
      </w:r>
      <w:r w:rsidRPr="005D2928">
        <w:rPr>
          <w:lang w:val="en-US"/>
        </w:rPr>
        <w:t xml:space="preserve">string </w:t>
      </w:r>
      <w:proofErr w:type="spellStart"/>
      <w:r w:rsidRPr="005D2928">
        <w:rPr>
          <w:lang w:val="en-US"/>
        </w:rPr>
        <w:t>max_id_sql</w:t>
      </w:r>
      <w:proofErr w:type="spellEnd"/>
      <w:r w:rsidRPr="005D2928">
        <w:rPr>
          <w:lang w:val="en-US"/>
        </w:rPr>
        <w:t xml:space="preserve"> = "SELECT </w:t>
      </w:r>
      <w:proofErr w:type="gramStart"/>
      <w:r w:rsidRPr="005D2928">
        <w:rPr>
          <w:lang w:val="en-US"/>
        </w:rPr>
        <w:t>MAX(</w:t>
      </w:r>
      <w:proofErr w:type="gramEnd"/>
      <w:r w:rsidRPr="005D2928">
        <w:rPr>
          <w:lang w:val="en-US"/>
        </w:rPr>
        <w:t>id) FROM Employees;";</w:t>
      </w:r>
    </w:p>
    <w:p w14:paraId="5D571C5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sqlite3_stmt* stmt0;</w:t>
      </w:r>
    </w:p>
    <w:p w14:paraId="71E72851" w14:textId="77777777" w:rsidR="005D2928" w:rsidRPr="005D2928" w:rsidRDefault="005D2928" w:rsidP="005D2928">
      <w:pPr>
        <w:pStyle w:val="CodeStyle"/>
        <w:rPr>
          <w:lang w:val="en-US"/>
        </w:rPr>
      </w:pPr>
    </w:p>
    <w:p w14:paraId="4C02AF2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(sqlite3_prepare_v2(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max_id_sql.c_</w:t>
      </w:r>
      <w:proofErr w:type="gramStart"/>
      <w:r w:rsidRPr="005D2928">
        <w:rPr>
          <w:lang w:val="en-US"/>
        </w:rPr>
        <w:t>str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), -1, &amp;stmt0,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) == SQLITE_OK) {</w:t>
      </w:r>
    </w:p>
    <w:p w14:paraId="1E062B3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if (sqlite3_step(stmt0) == SQLITE_ROW) {</w:t>
      </w:r>
    </w:p>
    <w:p w14:paraId="6DB55BE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</w:t>
      </w:r>
      <w:proofErr w:type="spellStart"/>
      <w:r w:rsidRPr="005D2928">
        <w:rPr>
          <w:lang w:val="en-US"/>
        </w:rPr>
        <w:t>new_id</w:t>
      </w:r>
      <w:proofErr w:type="spellEnd"/>
      <w:r w:rsidRPr="005D2928">
        <w:rPr>
          <w:lang w:val="en-US"/>
        </w:rPr>
        <w:t xml:space="preserve"> = sqlite3_column_</w:t>
      </w:r>
      <w:proofErr w:type="gramStart"/>
      <w:r w:rsidRPr="005D2928">
        <w:rPr>
          <w:lang w:val="en-US"/>
        </w:rPr>
        <w:t>int(</w:t>
      </w:r>
      <w:proofErr w:type="gramEnd"/>
      <w:r w:rsidRPr="005D2928">
        <w:rPr>
          <w:lang w:val="en-US"/>
        </w:rPr>
        <w:t>stmt0, 0) + 1;</w:t>
      </w:r>
    </w:p>
    <w:p w14:paraId="6192EB0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}</w:t>
      </w:r>
    </w:p>
    <w:p w14:paraId="5C505EF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sqlite3_finalize(stmt0);</w:t>
      </w:r>
    </w:p>
    <w:p w14:paraId="1257EC4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520FD1EE" w14:textId="77777777" w:rsidR="005D2928" w:rsidRPr="005D2928" w:rsidRDefault="005D2928" w:rsidP="005D2928">
      <w:pPr>
        <w:pStyle w:val="CodeStyle"/>
        <w:rPr>
          <w:lang w:val="en-US"/>
        </w:rPr>
      </w:pPr>
    </w:p>
    <w:p w14:paraId="43F5808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</w:t>
      </w:r>
      <w:proofErr w:type="spellStart"/>
      <w:r w:rsidRPr="005D2928">
        <w:rPr>
          <w:lang w:val="en-US"/>
        </w:rPr>
        <w:t>Введите</w:t>
      </w:r>
      <w:proofErr w:type="spellEnd"/>
      <w:r w:rsidRPr="005D2928">
        <w:rPr>
          <w:lang w:val="en-US"/>
        </w:rPr>
        <w:t xml:space="preserve"> ФИО </w:t>
      </w:r>
      <w:proofErr w:type="spellStart"/>
      <w:r w:rsidRPr="005D2928">
        <w:rPr>
          <w:lang w:val="en-US"/>
        </w:rPr>
        <w:t>сотрудника</w:t>
      </w:r>
      <w:proofErr w:type="spellEnd"/>
      <w:r w:rsidRPr="005D2928">
        <w:rPr>
          <w:lang w:val="en-US"/>
        </w:rPr>
        <w:t>: ";</w:t>
      </w:r>
    </w:p>
    <w:p w14:paraId="3C4FEE6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</w:t>
      </w:r>
      <w:proofErr w:type="spellStart"/>
      <w:proofErr w:type="gramStart"/>
      <w:r w:rsidRPr="005D2928">
        <w:rPr>
          <w:lang w:val="en-US"/>
        </w:rPr>
        <w:t>cin.ignore</w:t>
      </w:r>
      <w:proofErr w:type="spellEnd"/>
      <w:proofErr w:type="gramEnd"/>
      <w:r w:rsidRPr="005D2928">
        <w:rPr>
          <w:lang w:val="en-US"/>
        </w:rPr>
        <w:t>();</w:t>
      </w:r>
    </w:p>
    <w:p w14:paraId="6179532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</w:t>
      </w:r>
      <w:proofErr w:type="spellStart"/>
      <w:proofErr w:type="gramStart"/>
      <w:r w:rsidRPr="005D2928">
        <w:rPr>
          <w:lang w:val="en-US"/>
        </w:rPr>
        <w:t>getline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fio</w:t>
      </w:r>
      <w:proofErr w:type="spellEnd"/>
      <w:r w:rsidRPr="005D2928">
        <w:rPr>
          <w:lang w:val="en-US"/>
        </w:rPr>
        <w:t>);</w:t>
      </w:r>
    </w:p>
    <w:p w14:paraId="06773345" w14:textId="77777777" w:rsidR="005D2928" w:rsidRPr="005D2928" w:rsidRDefault="005D2928" w:rsidP="005D2928">
      <w:pPr>
        <w:pStyle w:val="CodeStyle"/>
        <w:rPr>
          <w:lang w:val="en-US"/>
        </w:rPr>
      </w:pPr>
    </w:p>
    <w:p w14:paraId="25F69178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"Введите отдел, куда будет назначен сотрудник: ";</w:t>
      </w:r>
    </w:p>
    <w:p w14:paraId="7F37734B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proofErr w:type="gramStart"/>
      <w:r w:rsidRPr="005D2928">
        <w:rPr>
          <w:lang w:val="en-US"/>
        </w:rPr>
        <w:t>getline</w:t>
      </w:r>
      <w:proofErr w:type="spellEnd"/>
      <w:r w:rsidRPr="005D2928">
        <w:t>(</w:t>
      </w:r>
      <w:proofErr w:type="spellStart"/>
      <w:proofErr w:type="gramEnd"/>
      <w:r w:rsidRPr="005D2928">
        <w:rPr>
          <w:lang w:val="en-US"/>
        </w:rPr>
        <w:t>cin</w:t>
      </w:r>
      <w:proofErr w:type="spellEnd"/>
      <w:r w:rsidRPr="005D2928">
        <w:t xml:space="preserve">, </w:t>
      </w:r>
      <w:proofErr w:type="spellStart"/>
      <w:r w:rsidRPr="005D2928">
        <w:rPr>
          <w:lang w:val="en-US"/>
        </w:rPr>
        <w:t>otdel</w:t>
      </w:r>
      <w:proofErr w:type="spellEnd"/>
      <w:r w:rsidRPr="005D2928">
        <w:t>);</w:t>
      </w:r>
    </w:p>
    <w:p w14:paraId="0D4F0820" w14:textId="77777777" w:rsidR="005D2928" w:rsidRPr="005D2928" w:rsidRDefault="005D2928" w:rsidP="005D2928">
      <w:pPr>
        <w:pStyle w:val="CodeStyle"/>
      </w:pPr>
    </w:p>
    <w:p w14:paraId="2BF75B1D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"Введите должность сотрудника: ";</w:t>
      </w:r>
    </w:p>
    <w:p w14:paraId="4B6F36CF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proofErr w:type="gramStart"/>
      <w:r w:rsidRPr="005D2928">
        <w:rPr>
          <w:lang w:val="en-US"/>
        </w:rPr>
        <w:t>getline</w:t>
      </w:r>
      <w:proofErr w:type="spellEnd"/>
      <w:r w:rsidRPr="005D2928">
        <w:t>(</w:t>
      </w:r>
      <w:proofErr w:type="spellStart"/>
      <w:proofErr w:type="gramEnd"/>
      <w:r w:rsidRPr="005D2928">
        <w:rPr>
          <w:lang w:val="en-US"/>
        </w:rPr>
        <w:t>cin</w:t>
      </w:r>
      <w:proofErr w:type="spellEnd"/>
      <w:r w:rsidRPr="005D2928">
        <w:t xml:space="preserve">, </w:t>
      </w:r>
      <w:r w:rsidRPr="005D2928">
        <w:rPr>
          <w:lang w:val="en-US"/>
        </w:rPr>
        <w:t>position</w:t>
      </w:r>
      <w:r w:rsidRPr="005D2928">
        <w:t>);</w:t>
      </w:r>
    </w:p>
    <w:p w14:paraId="049683C9" w14:textId="77777777" w:rsidR="005D2928" w:rsidRPr="005D2928" w:rsidRDefault="005D2928" w:rsidP="005D2928">
      <w:pPr>
        <w:pStyle w:val="CodeStyle"/>
      </w:pPr>
    </w:p>
    <w:p w14:paraId="1D4A6EAB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"Введите зарплату сотрудника (тыс. руб./мес.): ";</w:t>
      </w:r>
    </w:p>
    <w:p w14:paraId="4B8455E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</w:t>
      </w:r>
      <w:proofErr w:type="spellStart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 &gt;&gt; salary;</w:t>
      </w:r>
    </w:p>
    <w:p w14:paraId="2EDFAF0C" w14:textId="77777777" w:rsidR="005D2928" w:rsidRPr="00AA2D02" w:rsidRDefault="005D2928" w:rsidP="005D2928">
      <w:pPr>
        <w:pStyle w:val="CodeStyle"/>
      </w:pPr>
      <w:r w:rsidRPr="005D2928">
        <w:rPr>
          <w:lang w:val="en-US"/>
        </w:rPr>
        <w:t xml:space="preserve">    if</w:t>
      </w:r>
      <w:r w:rsidRPr="00AA2D02">
        <w:t xml:space="preserve"> (</w:t>
      </w:r>
      <w:proofErr w:type="spellStart"/>
      <w:proofErr w:type="gramStart"/>
      <w:r w:rsidRPr="005D2928">
        <w:rPr>
          <w:lang w:val="en-US"/>
        </w:rPr>
        <w:t>cin</w:t>
      </w:r>
      <w:proofErr w:type="spellEnd"/>
      <w:r w:rsidRPr="00AA2D02">
        <w:t>.</w:t>
      </w:r>
      <w:r w:rsidRPr="005D2928">
        <w:rPr>
          <w:lang w:val="en-US"/>
        </w:rPr>
        <w:t>good</w:t>
      </w:r>
      <w:proofErr w:type="gramEnd"/>
      <w:r w:rsidRPr="00AA2D02">
        <w:t>()) {</w:t>
      </w:r>
    </w:p>
    <w:p w14:paraId="564B2112" w14:textId="77777777" w:rsidR="005D2928" w:rsidRPr="00AA2D02" w:rsidRDefault="005D2928" w:rsidP="005D2928">
      <w:pPr>
        <w:pStyle w:val="CodeStyle"/>
      </w:pPr>
    </w:p>
    <w:p w14:paraId="1B4094D8" w14:textId="77777777" w:rsidR="005D2928" w:rsidRPr="005D2928" w:rsidRDefault="005D2928" w:rsidP="005D2928">
      <w:pPr>
        <w:pStyle w:val="CodeStyle"/>
      </w:pPr>
      <w:r w:rsidRPr="00AA2D02"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"Будет ли сотрудник начальником отдела? (да/</w:t>
      </w:r>
      <w:proofErr w:type="gramStart"/>
      <w:r w:rsidRPr="005D2928">
        <w:t>нет)(</w:t>
      </w:r>
      <w:proofErr w:type="gramEnd"/>
      <w:r w:rsidRPr="005D2928">
        <w:t>*любые другие введённые значения будут восприняты как 'нет'): ";</w:t>
      </w:r>
    </w:p>
    <w:p w14:paraId="179AEC2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</w:t>
      </w:r>
      <w:proofErr w:type="spellStart"/>
      <w:proofErr w:type="gramStart"/>
      <w:r w:rsidRPr="005D2928">
        <w:rPr>
          <w:lang w:val="en-US"/>
        </w:rPr>
        <w:t>cin.ignore</w:t>
      </w:r>
      <w:proofErr w:type="spellEnd"/>
      <w:proofErr w:type="gramEnd"/>
      <w:r w:rsidRPr="005D2928">
        <w:rPr>
          <w:lang w:val="en-US"/>
        </w:rPr>
        <w:t>();</w:t>
      </w:r>
    </w:p>
    <w:p w14:paraId="2D61504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</w:t>
      </w:r>
      <w:proofErr w:type="spellStart"/>
      <w:proofErr w:type="gramStart"/>
      <w:r w:rsidRPr="005D2928">
        <w:rPr>
          <w:lang w:val="en-US"/>
        </w:rPr>
        <w:t>getline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isboss</w:t>
      </w:r>
      <w:proofErr w:type="spellEnd"/>
      <w:r w:rsidRPr="005D2928">
        <w:rPr>
          <w:lang w:val="en-US"/>
        </w:rPr>
        <w:t>);</w:t>
      </w:r>
    </w:p>
    <w:p w14:paraId="0952A18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if (</w:t>
      </w:r>
      <w:proofErr w:type="spellStart"/>
      <w:proofErr w:type="gramStart"/>
      <w:r w:rsidRPr="005D2928">
        <w:rPr>
          <w:lang w:val="en-US"/>
        </w:rPr>
        <w:t>isboss</w:t>
      </w:r>
      <w:proofErr w:type="spellEnd"/>
      <w:r w:rsidRPr="005D2928">
        <w:rPr>
          <w:lang w:val="en-US"/>
        </w:rPr>
        <w:t xml:space="preserve"> !</w:t>
      </w:r>
      <w:proofErr w:type="gramEnd"/>
      <w:r w:rsidRPr="005D2928">
        <w:rPr>
          <w:lang w:val="en-US"/>
        </w:rPr>
        <w:t>= "</w:t>
      </w:r>
      <w:proofErr w:type="spellStart"/>
      <w:r w:rsidRPr="005D2928">
        <w:rPr>
          <w:lang w:val="en-US"/>
        </w:rPr>
        <w:t>да</w:t>
      </w:r>
      <w:proofErr w:type="spellEnd"/>
      <w:r w:rsidRPr="005D2928">
        <w:rPr>
          <w:lang w:val="en-US"/>
        </w:rPr>
        <w:t xml:space="preserve">" &amp;&amp; </w:t>
      </w:r>
      <w:proofErr w:type="spellStart"/>
      <w:r w:rsidRPr="005D2928">
        <w:rPr>
          <w:lang w:val="en-US"/>
        </w:rPr>
        <w:t>isboss</w:t>
      </w:r>
      <w:proofErr w:type="spellEnd"/>
      <w:r w:rsidRPr="005D2928">
        <w:rPr>
          <w:lang w:val="en-US"/>
        </w:rPr>
        <w:t xml:space="preserve"> != "</w:t>
      </w:r>
      <w:proofErr w:type="spellStart"/>
      <w:r w:rsidRPr="005D2928">
        <w:rPr>
          <w:lang w:val="en-US"/>
        </w:rPr>
        <w:t>нет</w:t>
      </w:r>
      <w:proofErr w:type="spellEnd"/>
      <w:r w:rsidRPr="005D2928">
        <w:rPr>
          <w:lang w:val="en-US"/>
        </w:rPr>
        <w:t>") {</w:t>
      </w:r>
    </w:p>
    <w:p w14:paraId="420B355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</w:t>
      </w:r>
      <w:proofErr w:type="spellStart"/>
      <w:r w:rsidRPr="005D2928">
        <w:rPr>
          <w:lang w:val="en-US"/>
        </w:rPr>
        <w:t>isboss</w:t>
      </w:r>
      <w:proofErr w:type="spellEnd"/>
      <w:r w:rsidRPr="005D2928">
        <w:rPr>
          <w:lang w:val="en-US"/>
        </w:rPr>
        <w:t xml:space="preserve"> = "</w:t>
      </w:r>
      <w:proofErr w:type="spellStart"/>
      <w:r w:rsidRPr="005D2928">
        <w:rPr>
          <w:lang w:val="en-US"/>
        </w:rPr>
        <w:t>нет</w:t>
      </w:r>
      <w:proofErr w:type="spellEnd"/>
      <w:r w:rsidRPr="005D2928">
        <w:rPr>
          <w:lang w:val="en-US"/>
        </w:rPr>
        <w:t>";</w:t>
      </w:r>
    </w:p>
    <w:p w14:paraId="430A5C7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}</w:t>
      </w:r>
    </w:p>
    <w:p w14:paraId="7F8B1A59" w14:textId="77777777" w:rsidR="005D2928" w:rsidRPr="005D2928" w:rsidRDefault="005D2928" w:rsidP="005D2928">
      <w:pPr>
        <w:pStyle w:val="CodeStyle"/>
        <w:rPr>
          <w:lang w:val="en-US"/>
        </w:rPr>
      </w:pPr>
    </w:p>
    <w:p w14:paraId="167EBA9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 xml:space="preserve"> = </w:t>
      </w:r>
      <w:proofErr w:type="gramStart"/>
      <w:r w:rsidRPr="005D2928">
        <w:rPr>
          <w:lang w:val="en-US"/>
        </w:rPr>
        <w:t>rand(</w:t>
      </w:r>
      <w:proofErr w:type="gramEnd"/>
      <w:r w:rsidRPr="005D2928">
        <w:rPr>
          <w:lang w:val="en-US"/>
        </w:rPr>
        <w:t>) % (100000 - 1000 + 1) + 1000;</w:t>
      </w:r>
    </w:p>
    <w:p w14:paraId="16C9599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</w:t>
      </w:r>
      <w:proofErr w:type="spellStart"/>
      <w:r w:rsidRPr="005D2928">
        <w:rPr>
          <w:lang w:val="en-US"/>
        </w:rPr>
        <w:t>Ключ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сотрудника</w:t>
      </w:r>
      <w:proofErr w:type="spellEnd"/>
      <w:r w:rsidRPr="005D2928">
        <w:rPr>
          <w:lang w:val="en-US"/>
        </w:rPr>
        <w:t xml:space="preserve">: " &lt;&lt;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 xml:space="preserve">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457E15A6" w14:textId="77777777" w:rsidR="005D2928" w:rsidRPr="005D2928" w:rsidRDefault="005D2928" w:rsidP="005D2928">
      <w:pPr>
        <w:pStyle w:val="CodeStyle"/>
        <w:rPr>
          <w:lang w:val="en-US"/>
        </w:rPr>
      </w:pPr>
    </w:p>
    <w:p w14:paraId="1111527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sqlite3_stmt* 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;</w:t>
      </w:r>
    </w:p>
    <w:p w14:paraId="6094FB1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string </w:t>
      </w:r>
      <w:proofErr w:type="spellStart"/>
      <w:r w:rsidRPr="005D2928">
        <w:rPr>
          <w:lang w:val="en-US"/>
        </w:rPr>
        <w:t>sql</w:t>
      </w:r>
      <w:proofErr w:type="spellEnd"/>
      <w:r w:rsidRPr="005D2928">
        <w:rPr>
          <w:lang w:val="en-US"/>
        </w:rPr>
        <w:t xml:space="preserve"> = "INSERT INTO Employees (id, FIO, </w:t>
      </w:r>
      <w:proofErr w:type="spellStart"/>
      <w:r w:rsidRPr="005D2928">
        <w:rPr>
          <w:lang w:val="en-US"/>
        </w:rPr>
        <w:t>otdel</w:t>
      </w:r>
      <w:proofErr w:type="spellEnd"/>
      <w:r w:rsidRPr="005D2928">
        <w:rPr>
          <w:lang w:val="en-US"/>
        </w:rPr>
        <w:t xml:space="preserve">, position, salary, </w:t>
      </w:r>
      <w:proofErr w:type="spellStart"/>
      <w:r w:rsidRPr="005D2928">
        <w:rPr>
          <w:lang w:val="en-US"/>
        </w:rPr>
        <w:t>isBoss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EnterKey</w:t>
      </w:r>
      <w:proofErr w:type="spellEnd"/>
      <w:r w:rsidRPr="005D2928">
        <w:rPr>
          <w:lang w:val="en-US"/>
        </w:rPr>
        <w:t xml:space="preserve">) VALUES </w:t>
      </w:r>
      <w:proofErr w:type="gramStart"/>
      <w:r w:rsidRPr="005D2928">
        <w:rPr>
          <w:lang w:val="en-US"/>
        </w:rPr>
        <w:t>(?,</w:t>
      </w:r>
      <w:proofErr w:type="gramEnd"/>
      <w:r w:rsidRPr="005D2928">
        <w:rPr>
          <w:lang w:val="en-US"/>
        </w:rPr>
        <w:t xml:space="preserve"> ?, ?, ?, ?, ?, ?);";</w:t>
      </w:r>
    </w:p>
    <w:p w14:paraId="4E72729B" w14:textId="77777777" w:rsidR="005D2928" w:rsidRPr="005D2928" w:rsidRDefault="005D2928" w:rsidP="005D2928">
      <w:pPr>
        <w:pStyle w:val="CodeStyle"/>
        <w:rPr>
          <w:lang w:val="en-US"/>
        </w:rPr>
      </w:pPr>
    </w:p>
    <w:p w14:paraId="17A393C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if (sqlite3_prepare_v2(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sql.c_</w:t>
      </w:r>
      <w:proofErr w:type="gramStart"/>
      <w:r w:rsidRPr="005D2928">
        <w:rPr>
          <w:lang w:val="en-US"/>
        </w:rPr>
        <w:t>str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), -1, &amp;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) == SQLITE_OK) {</w:t>
      </w:r>
    </w:p>
    <w:p w14:paraId="796A041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sqlite3_bind_</w:t>
      </w:r>
      <w:proofErr w:type="gramStart"/>
      <w:r w:rsidRPr="005D2928">
        <w:rPr>
          <w:lang w:val="en-US"/>
        </w:rPr>
        <w:t>double(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1, </w:t>
      </w:r>
      <w:proofErr w:type="spellStart"/>
      <w:r w:rsidRPr="005D2928">
        <w:rPr>
          <w:lang w:val="en-US"/>
        </w:rPr>
        <w:t>new_id</w:t>
      </w:r>
      <w:proofErr w:type="spellEnd"/>
      <w:r w:rsidRPr="005D2928">
        <w:rPr>
          <w:lang w:val="en-US"/>
        </w:rPr>
        <w:t>);</w:t>
      </w:r>
    </w:p>
    <w:p w14:paraId="732C311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sqlite3_bind_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2, </w:t>
      </w:r>
      <w:proofErr w:type="spellStart"/>
      <w:r w:rsidRPr="005D2928">
        <w:rPr>
          <w:lang w:val="en-US"/>
        </w:rPr>
        <w:t>fio.c_str</w:t>
      </w:r>
      <w:proofErr w:type="spellEnd"/>
      <w:r w:rsidRPr="005D2928">
        <w:rPr>
          <w:lang w:val="en-US"/>
        </w:rPr>
        <w:t>(), -1, SQLITE_STATIC);</w:t>
      </w:r>
    </w:p>
    <w:p w14:paraId="0164ED1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sqlite3_bind_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3, </w:t>
      </w:r>
      <w:proofErr w:type="spellStart"/>
      <w:r w:rsidRPr="005D2928">
        <w:rPr>
          <w:lang w:val="en-US"/>
        </w:rPr>
        <w:t>otdel.c_str</w:t>
      </w:r>
      <w:proofErr w:type="spellEnd"/>
      <w:r w:rsidRPr="005D2928">
        <w:rPr>
          <w:lang w:val="en-US"/>
        </w:rPr>
        <w:t>(), -1, SQLITE_STATIC);</w:t>
      </w:r>
    </w:p>
    <w:p w14:paraId="17E8772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sqlite3_bind_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4, </w:t>
      </w:r>
      <w:proofErr w:type="spellStart"/>
      <w:r w:rsidRPr="005D2928">
        <w:rPr>
          <w:lang w:val="en-US"/>
        </w:rPr>
        <w:t>position.c_str</w:t>
      </w:r>
      <w:proofErr w:type="spellEnd"/>
      <w:r w:rsidRPr="005D2928">
        <w:rPr>
          <w:lang w:val="en-US"/>
        </w:rPr>
        <w:t>(), -1, SQLITE_STATIC);</w:t>
      </w:r>
    </w:p>
    <w:p w14:paraId="4C30E1C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sqlite3_bind_</w:t>
      </w:r>
      <w:proofErr w:type="gramStart"/>
      <w:r w:rsidRPr="005D2928">
        <w:rPr>
          <w:lang w:val="en-US"/>
        </w:rPr>
        <w:t>double(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5, salary);</w:t>
      </w:r>
    </w:p>
    <w:p w14:paraId="0A533C6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sqlite3_bind_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6, </w:t>
      </w:r>
      <w:proofErr w:type="spellStart"/>
      <w:r w:rsidRPr="005D2928">
        <w:rPr>
          <w:lang w:val="en-US"/>
        </w:rPr>
        <w:t>isboss.c_str</w:t>
      </w:r>
      <w:proofErr w:type="spellEnd"/>
      <w:r w:rsidRPr="005D2928">
        <w:rPr>
          <w:lang w:val="en-US"/>
        </w:rPr>
        <w:t>(), -1, SQLITE_STATIC);</w:t>
      </w:r>
    </w:p>
    <w:p w14:paraId="3640B26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sqlite3_bind_</w:t>
      </w:r>
      <w:proofErr w:type="gramStart"/>
      <w:r w:rsidRPr="005D2928">
        <w:rPr>
          <w:lang w:val="en-US"/>
        </w:rPr>
        <w:t>int(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7,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>);</w:t>
      </w:r>
    </w:p>
    <w:p w14:paraId="6B09E13A" w14:textId="77777777" w:rsidR="005D2928" w:rsidRPr="005D2928" w:rsidRDefault="005D2928" w:rsidP="005D2928">
      <w:pPr>
        <w:pStyle w:val="CodeStyle"/>
        <w:rPr>
          <w:lang w:val="en-US"/>
        </w:rPr>
      </w:pPr>
    </w:p>
    <w:p w14:paraId="751261E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lastRenderedPageBreak/>
        <w:t xml:space="preserve">            if (sqlite3_step(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 == SQLITE_DONE) {</w:t>
      </w:r>
    </w:p>
    <w:p w14:paraId="5D42FA97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"Сотрудник успешно добавлен!"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6D944FB0" w14:textId="77777777" w:rsidR="005D2928" w:rsidRPr="005D2928" w:rsidRDefault="005D2928" w:rsidP="005D2928">
      <w:pPr>
        <w:pStyle w:val="CodeStyle"/>
      </w:pPr>
      <w:r w:rsidRPr="005D2928">
        <w:t xml:space="preserve">            }</w:t>
      </w:r>
    </w:p>
    <w:p w14:paraId="6DC21529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r w:rsidRPr="005D2928">
        <w:rPr>
          <w:lang w:val="en-US"/>
        </w:rPr>
        <w:t>else</w:t>
      </w:r>
      <w:r w:rsidRPr="005D2928">
        <w:t xml:space="preserve"> {</w:t>
      </w:r>
    </w:p>
    <w:p w14:paraId="49B2BA6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"Ошибка при добавлении сотрудника!" </w:t>
      </w:r>
      <w:r w:rsidRPr="005D2928">
        <w:rPr>
          <w:lang w:val="en-US"/>
        </w:rPr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68A6130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4633E46E" w14:textId="77777777" w:rsidR="005D2928" w:rsidRPr="005D2928" w:rsidRDefault="005D2928" w:rsidP="005D2928">
      <w:pPr>
        <w:pStyle w:val="CodeStyle"/>
        <w:rPr>
          <w:lang w:val="en-US"/>
        </w:rPr>
      </w:pPr>
    </w:p>
    <w:p w14:paraId="4FCF2C5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sqlite3_finalize(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);</w:t>
      </w:r>
    </w:p>
    <w:p w14:paraId="59E52AB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}</w:t>
      </w:r>
    </w:p>
    <w:p w14:paraId="47A5C81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3DFADB8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else {</w:t>
      </w:r>
    </w:p>
    <w:p w14:paraId="5BC3849B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Введено неверное </w:t>
      </w:r>
      <w:proofErr w:type="gramStart"/>
      <w:r w:rsidRPr="005D2928">
        <w:t>значение!\</w:t>
      </w:r>
      <w:proofErr w:type="gramEnd"/>
      <w:r w:rsidRPr="005D2928">
        <w:rPr>
          <w:lang w:val="en-US"/>
        </w:rPr>
        <w:t>n</w:t>
      </w:r>
      <w:r w:rsidRPr="005D2928">
        <w:t>";</w:t>
      </w:r>
    </w:p>
    <w:p w14:paraId="76C3169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</w:t>
      </w:r>
      <w:proofErr w:type="spellStart"/>
      <w:proofErr w:type="gramStart"/>
      <w:r w:rsidRPr="005D2928">
        <w:rPr>
          <w:lang w:val="en-US"/>
        </w:rPr>
        <w:t>cin.clear</w:t>
      </w:r>
      <w:proofErr w:type="spellEnd"/>
      <w:proofErr w:type="gramEnd"/>
      <w:r w:rsidRPr="005D2928">
        <w:rPr>
          <w:lang w:val="en-US"/>
        </w:rPr>
        <w:t>();</w:t>
      </w:r>
    </w:p>
    <w:p w14:paraId="3547328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</w:t>
      </w:r>
      <w:proofErr w:type="spellStart"/>
      <w:proofErr w:type="gramStart"/>
      <w:r w:rsidRPr="005D2928">
        <w:rPr>
          <w:lang w:val="en-US"/>
        </w:rPr>
        <w:t>cin.ignore</w:t>
      </w:r>
      <w:proofErr w:type="spellEnd"/>
      <w:proofErr w:type="gramEnd"/>
      <w:r w:rsidRPr="005D2928">
        <w:rPr>
          <w:lang w:val="en-US"/>
        </w:rPr>
        <w:t>(10000, '\n');</w:t>
      </w:r>
    </w:p>
    <w:p w14:paraId="0769D5B0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</w:t>
      </w:r>
      <w:r w:rsidRPr="005D2928">
        <w:t>}</w:t>
      </w:r>
    </w:p>
    <w:p w14:paraId="02376B5A" w14:textId="77777777" w:rsidR="005D2928" w:rsidRPr="005D2928" w:rsidRDefault="005D2928" w:rsidP="005D2928">
      <w:pPr>
        <w:pStyle w:val="CodeStyle"/>
      </w:pPr>
      <w:r w:rsidRPr="005D2928">
        <w:t>}</w:t>
      </w:r>
    </w:p>
    <w:p w14:paraId="231E07D5" w14:textId="77777777" w:rsidR="005D2928" w:rsidRPr="005D2928" w:rsidRDefault="005D2928" w:rsidP="005D2928">
      <w:pPr>
        <w:pStyle w:val="CodeStyle"/>
      </w:pPr>
    </w:p>
    <w:p w14:paraId="521F2955" w14:textId="77777777" w:rsidR="005D2928" w:rsidRPr="005D2928" w:rsidRDefault="005D2928" w:rsidP="005D2928">
      <w:pPr>
        <w:pStyle w:val="CodeStyle"/>
      </w:pPr>
      <w:r w:rsidRPr="005D2928">
        <w:t>// Функция для удаления сотрудника (Директор)</w:t>
      </w:r>
    </w:p>
    <w:p w14:paraId="1081802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void </w:t>
      </w:r>
      <w:proofErr w:type="spellStart"/>
      <w:proofErr w:type="gramStart"/>
      <w:r w:rsidRPr="005D2928">
        <w:rPr>
          <w:lang w:val="en-US"/>
        </w:rPr>
        <w:t>deleteEmployee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sqlite3* 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) {</w:t>
      </w:r>
    </w:p>
    <w:p w14:paraId="531DABE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int id;</w:t>
      </w:r>
    </w:p>
    <w:p w14:paraId="3457EFE5" w14:textId="77777777" w:rsidR="005D2928" w:rsidRPr="005D2928" w:rsidRDefault="005D2928" w:rsidP="005D2928">
      <w:pPr>
        <w:pStyle w:val="CodeStyle"/>
        <w:rPr>
          <w:lang w:val="en-US"/>
        </w:rPr>
      </w:pPr>
    </w:p>
    <w:p w14:paraId="2C9AE229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=== Удаление сотрудника ==="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4CE2FAB0" w14:textId="77777777" w:rsidR="005D2928" w:rsidRPr="005D2928" w:rsidRDefault="005D2928" w:rsidP="005D2928">
      <w:pPr>
        <w:pStyle w:val="CodeStyle"/>
      </w:pPr>
    </w:p>
    <w:p w14:paraId="3AB809D4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"Введите </w:t>
      </w:r>
      <w:r w:rsidRPr="005D2928">
        <w:rPr>
          <w:lang w:val="en-US"/>
        </w:rPr>
        <w:t>ID</w:t>
      </w:r>
      <w:r w:rsidRPr="005D2928">
        <w:t xml:space="preserve"> сотрудника для удаления: ";</w:t>
      </w:r>
    </w:p>
    <w:p w14:paraId="415DE65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</w:t>
      </w:r>
      <w:proofErr w:type="spellStart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 &gt;&gt; id;</w:t>
      </w:r>
    </w:p>
    <w:p w14:paraId="4A59F5F6" w14:textId="77777777" w:rsidR="005D2928" w:rsidRPr="005D2928" w:rsidRDefault="005D2928" w:rsidP="005D2928">
      <w:pPr>
        <w:pStyle w:val="CodeStyle"/>
        <w:rPr>
          <w:lang w:val="en-US"/>
        </w:rPr>
      </w:pPr>
    </w:p>
    <w:p w14:paraId="783DC93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string </w:t>
      </w:r>
      <w:proofErr w:type="spellStart"/>
      <w:r w:rsidRPr="005D2928">
        <w:rPr>
          <w:lang w:val="en-US"/>
        </w:rPr>
        <w:t>deleteEmployee</w:t>
      </w:r>
      <w:proofErr w:type="spellEnd"/>
      <w:r w:rsidRPr="005D2928">
        <w:rPr>
          <w:lang w:val="en-US"/>
        </w:rPr>
        <w:t xml:space="preserve"> = "DELETE FROM Employees WHERE id = " + </w:t>
      </w:r>
      <w:proofErr w:type="spellStart"/>
      <w:r w:rsidRPr="005D2928">
        <w:rPr>
          <w:lang w:val="en-US"/>
        </w:rPr>
        <w:t>to_string</w:t>
      </w:r>
      <w:proofErr w:type="spellEnd"/>
      <w:r w:rsidRPr="005D2928">
        <w:rPr>
          <w:lang w:val="en-US"/>
        </w:rPr>
        <w:t>(id) + ";";</w:t>
      </w:r>
    </w:p>
    <w:p w14:paraId="755D1D91" w14:textId="77777777" w:rsidR="005D2928" w:rsidRPr="005D2928" w:rsidRDefault="005D2928" w:rsidP="005D2928">
      <w:pPr>
        <w:pStyle w:val="CodeStyle"/>
        <w:rPr>
          <w:lang w:val="en-US"/>
        </w:rPr>
      </w:pPr>
    </w:p>
    <w:p w14:paraId="104434B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(</w:t>
      </w:r>
      <w:proofErr w:type="spellStart"/>
      <w:proofErr w:type="gramStart"/>
      <w:r w:rsidRPr="005D2928">
        <w:rPr>
          <w:lang w:val="en-US"/>
        </w:rPr>
        <w:t>executeSQL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deleteEmployee</w:t>
      </w:r>
      <w:proofErr w:type="spellEnd"/>
      <w:r w:rsidRPr="005D2928">
        <w:rPr>
          <w:lang w:val="en-US"/>
        </w:rPr>
        <w:t>)) {</w:t>
      </w:r>
    </w:p>
    <w:p w14:paraId="23A83A9C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</w:t>
      </w:r>
      <w:proofErr w:type="spellStart"/>
      <w:r w:rsidRPr="005D2928">
        <w:rPr>
          <w:lang w:val="en-US"/>
        </w:rPr>
        <w:t>Сотрудник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удалён</w:t>
      </w:r>
      <w:proofErr w:type="spellEnd"/>
      <w:r w:rsidRPr="005D2928">
        <w:rPr>
          <w:lang w:val="en-US"/>
        </w:rPr>
        <w:t xml:space="preserve">!"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07DD477F" w14:textId="77777777" w:rsidR="005D2928" w:rsidRPr="005D2928" w:rsidRDefault="005D2928" w:rsidP="005D2928">
      <w:pPr>
        <w:pStyle w:val="CodeStyle"/>
      </w:pPr>
      <w:r w:rsidRPr="005D2928">
        <w:t xml:space="preserve">    }</w:t>
      </w:r>
    </w:p>
    <w:p w14:paraId="4F0C77ED" w14:textId="77777777" w:rsidR="005D2928" w:rsidRPr="005D2928" w:rsidRDefault="005D2928" w:rsidP="005D2928">
      <w:pPr>
        <w:pStyle w:val="CodeStyle"/>
      </w:pPr>
      <w:r w:rsidRPr="005D2928">
        <w:t>}</w:t>
      </w:r>
    </w:p>
    <w:p w14:paraId="2C61A00E" w14:textId="77777777" w:rsidR="005D2928" w:rsidRPr="005D2928" w:rsidRDefault="005D2928" w:rsidP="005D2928">
      <w:pPr>
        <w:pStyle w:val="CodeStyle"/>
      </w:pPr>
    </w:p>
    <w:p w14:paraId="38461493" w14:textId="77777777" w:rsidR="005D2928" w:rsidRPr="005D2928" w:rsidRDefault="005D2928" w:rsidP="005D2928">
      <w:pPr>
        <w:pStyle w:val="CodeStyle"/>
      </w:pPr>
      <w:r w:rsidRPr="005D2928">
        <w:t>// Функция для показа всех сотрудников (Директор)</w:t>
      </w:r>
    </w:p>
    <w:p w14:paraId="73901CEC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>void</w:t>
      </w:r>
      <w:r w:rsidRPr="005D2928">
        <w:t xml:space="preserve"> </w:t>
      </w:r>
      <w:proofErr w:type="spellStart"/>
      <w:proofErr w:type="gramStart"/>
      <w:r w:rsidRPr="005D2928">
        <w:rPr>
          <w:lang w:val="en-US"/>
        </w:rPr>
        <w:t>showAllEmployees</w:t>
      </w:r>
      <w:proofErr w:type="spellEnd"/>
      <w:r w:rsidRPr="005D2928">
        <w:t>(</w:t>
      </w:r>
      <w:proofErr w:type="spellStart"/>
      <w:proofErr w:type="gramEnd"/>
      <w:r w:rsidRPr="005D2928">
        <w:rPr>
          <w:lang w:val="en-US"/>
        </w:rPr>
        <w:t>sqlite</w:t>
      </w:r>
      <w:proofErr w:type="spellEnd"/>
      <w:r w:rsidRPr="005D2928">
        <w:t xml:space="preserve">3* </w:t>
      </w:r>
      <w:proofErr w:type="spellStart"/>
      <w:r w:rsidRPr="005D2928">
        <w:rPr>
          <w:lang w:val="en-US"/>
        </w:rPr>
        <w:t>db</w:t>
      </w:r>
      <w:proofErr w:type="spellEnd"/>
      <w:r w:rsidRPr="005D2928">
        <w:t>) {</w:t>
      </w:r>
    </w:p>
    <w:p w14:paraId="7AB27B8C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=== Список всех сотрудников ==="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2C3AA6C4" w14:textId="77777777" w:rsidR="005D2928" w:rsidRPr="005D2928" w:rsidRDefault="005D2928" w:rsidP="005D2928">
      <w:pPr>
        <w:pStyle w:val="CodeStyle"/>
      </w:pPr>
    </w:p>
    <w:p w14:paraId="611C7F3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</w:t>
      </w:r>
      <w:r w:rsidRPr="005D2928">
        <w:rPr>
          <w:lang w:val="en-US"/>
        </w:rPr>
        <w:t xml:space="preserve">sqlite3_stmt* 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;</w:t>
      </w:r>
    </w:p>
    <w:p w14:paraId="1D4A901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string </w:t>
      </w:r>
      <w:proofErr w:type="spellStart"/>
      <w:r w:rsidRPr="005D2928">
        <w:rPr>
          <w:lang w:val="en-US"/>
        </w:rPr>
        <w:t>sql</w:t>
      </w:r>
      <w:proofErr w:type="spellEnd"/>
      <w:r w:rsidRPr="005D2928">
        <w:rPr>
          <w:lang w:val="en-US"/>
        </w:rPr>
        <w:t xml:space="preserve"> = "SELECT id, FIO, </w:t>
      </w:r>
      <w:proofErr w:type="spellStart"/>
      <w:r w:rsidRPr="005D2928">
        <w:rPr>
          <w:lang w:val="en-US"/>
        </w:rPr>
        <w:t>otdel</w:t>
      </w:r>
      <w:proofErr w:type="spellEnd"/>
      <w:r w:rsidRPr="005D2928">
        <w:rPr>
          <w:lang w:val="en-US"/>
        </w:rPr>
        <w:t xml:space="preserve">, position, salary, </w:t>
      </w:r>
      <w:proofErr w:type="spellStart"/>
      <w:r w:rsidRPr="005D2928">
        <w:rPr>
          <w:lang w:val="en-US"/>
        </w:rPr>
        <w:t>isBoss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EnterKey</w:t>
      </w:r>
      <w:proofErr w:type="spellEnd"/>
      <w:r w:rsidRPr="005D2928">
        <w:rPr>
          <w:lang w:val="en-US"/>
        </w:rPr>
        <w:t xml:space="preserve"> FROM Employees ORDER BY id;";</w:t>
      </w:r>
    </w:p>
    <w:p w14:paraId="5087AEE2" w14:textId="77777777" w:rsidR="005D2928" w:rsidRPr="005D2928" w:rsidRDefault="005D2928" w:rsidP="005D2928">
      <w:pPr>
        <w:pStyle w:val="CodeStyle"/>
        <w:rPr>
          <w:lang w:val="en-US"/>
        </w:rPr>
      </w:pPr>
    </w:p>
    <w:p w14:paraId="004CE1B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(sqlite3_prepare_v2(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sql.c_</w:t>
      </w:r>
      <w:proofErr w:type="gramStart"/>
      <w:r w:rsidRPr="005D2928">
        <w:rPr>
          <w:lang w:val="en-US"/>
        </w:rPr>
        <w:t>str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), -1, &amp;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) == SQLITE_OK) {</w:t>
      </w:r>
    </w:p>
    <w:p w14:paraId="207C7D4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left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10) &lt;&lt; "ID"</w:t>
      </w:r>
    </w:p>
    <w:p w14:paraId="62DFDFE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30) &lt;&lt; "ФИО"</w:t>
      </w:r>
    </w:p>
    <w:p w14:paraId="419E26A5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   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setw</w:t>
      </w:r>
      <w:proofErr w:type="spellEnd"/>
      <w:proofErr w:type="gramEnd"/>
      <w:r w:rsidRPr="005D2928">
        <w:t>(15) &lt;&lt; "Отдел"</w:t>
      </w:r>
    </w:p>
    <w:p w14:paraId="6B3D4D79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setw</w:t>
      </w:r>
      <w:proofErr w:type="spellEnd"/>
      <w:proofErr w:type="gramEnd"/>
      <w:r w:rsidRPr="005D2928">
        <w:t>(35) &lt;&lt; "Должность"</w:t>
      </w:r>
    </w:p>
    <w:p w14:paraId="29D20A61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setw</w:t>
      </w:r>
      <w:proofErr w:type="spellEnd"/>
      <w:proofErr w:type="gramEnd"/>
      <w:r w:rsidRPr="005D2928">
        <w:t>(15) &lt;&lt; "Зарплата"</w:t>
      </w:r>
    </w:p>
    <w:p w14:paraId="79E4E29B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setw</w:t>
      </w:r>
      <w:proofErr w:type="spellEnd"/>
      <w:proofErr w:type="gramEnd"/>
      <w:r w:rsidRPr="005D2928">
        <w:t>(15) &lt;&lt; "Нач. отдела?"</w:t>
      </w:r>
    </w:p>
    <w:p w14:paraId="5CD65D6D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setw</w:t>
      </w:r>
      <w:proofErr w:type="spellEnd"/>
      <w:proofErr w:type="gramEnd"/>
      <w:r w:rsidRPr="005D2928">
        <w:t xml:space="preserve">(15) &lt;&lt; "Ключ доступа"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26CB080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"------------------------------------------------------------------------------------------------------------------------------"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55FF9775" w14:textId="77777777" w:rsidR="005D2928" w:rsidRPr="005D2928" w:rsidRDefault="005D2928" w:rsidP="005D2928">
      <w:pPr>
        <w:pStyle w:val="CodeStyle"/>
        <w:rPr>
          <w:lang w:val="en-US"/>
        </w:rPr>
      </w:pPr>
    </w:p>
    <w:p w14:paraId="4962561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while (sqlite3_step(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 == SQLITE_ROW) {</w:t>
      </w:r>
    </w:p>
    <w:p w14:paraId="5C8CBFF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int id = sqlite3_column_</w:t>
      </w:r>
      <w:proofErr w:type="gramStart"/>
      <w:r w:rsidRPr="005D2928">
        <w:rPr>
          <w:lang w:val="en-US"/>
        </w:rPr>
        <w:t>int(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0);</w:t>
      </w:r>
    </w:p>
    <w:p w14:paraId="1EAD2EE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const unsigned char* name = sqlite3_column_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1);</w:t>
      </w:r>
    </w:p>
    <w:p w14:paraId="74EC913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const unsigned char* </w:t>
      </w:r>
      <w:proofErr w:type="spellStart"/>
      <w:r w:rsidRPr="005D2928">
        <w:rPr>
          <w:lang w:val="en-US"/>
        </w:rPr>
        <w:t>otdel</w:t>
      </w:r>
      <w:proofErr w:type="spellEnd"/>
      <w:r w:rsidRPr="005D2928">
        <w:rPr>
          <w:lang w:val="en-US"/>
        </w:rPr>
        <w:t xml:space="preserve"> = sqlite3_column_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2);</w:t>
      </w:r>
    </w:p>
    <w:p w14:paraId="328C6B5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const unsigned char* position = sqlite3_column_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3);</w:t>
      </w:r>
    </w:p>
    <w:p w14:paraId="4FFD9EA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lastRenderedPageBreak/>
        <w:t xml:space="preserve">            double salary = sqlite3_column_</w:t>
      </w:r>
      <w:proofErr w:type="gramStart"/>
      <w:r w:rsidRPr="005D2928">
        <w:rPr>
          <w:lang w:val="en-US"/>
        </w:rPr>
        <w:t>double(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4);</w:t>
      </w:r>
    </w:p>
    <w:p w14:paraId="4FBD18A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const unsigned char* </w:t>
      </w:r>
      <w:proofErr w:type="spellStart"/>
      <w:r w:rsidRPr="005D2928">
        <w:rPr>
          <w:lang w:val="en-US"/>
        </w:rPr>
        <w:t>isboss</w:t>
      </w:r>
      <w:proofErr w:type="spellEnd"/>
      <w:r w:rsidRPr="005D2928">
        <w:rPr>
          <w:lang w:val="en-US"/>
        </w:rPr>
        <w:t xml:space="preserve"> = sqlite3_column_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5);</w:t>
      </w:r>
    </w:p>
    <w:p w14:paraId="2468B02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int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 xml:space="preserve"> = sqlite3_column_</w:t>
      </w:r>
      <w:proofErr w:type="gramStart"/>
      <w:r w:rsidRPr="005D2928">
        <w:rPr>
          <w:lang w:val="en-US"/>
        </w:rPr>
        <w:t>int(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6);</w:t>
      </w:r>
    </w:p>
    <w:p w14:paraId="5F3A2241" w14:textId="77777777" w:rsidR="005D2928" w:rsidRPr="005D2928" w:rsidRDefault="005D2928" w:rsidP="005D2928">
      <w:pPr>
        <w:pStyle w:val="CodeStyle"/>
        <w:rPr>
          <w:lang w:val="en-US"/>
        </w:rPr>
      </w:pPr>
    </w:p>
    <w:p w14:paraId="5440F4E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5) &lt;&lt; id</w:t>
      </w:r>
    </w:p>
    <w:p w14:paraId="5AFFFAD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30) &lt;&lt; name</w:t>
      </w:r>
    </w:p>
    <w:p w14:paraId="2947CBE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20) &lt;&lt; </w:t>
      </w:r>
      <w:proofErr w:type="spellStart"/>
      <w:r w:rsidRPr="005D2928">
        <w:rPr>
          <w:lang w:val="en-US"/>
        </w:rPr>
        <w:t>otdel</w:t>
      </w:r>
      <w:proofErr w:type="spellEnd"/>
    </w:p>
    <w:p w14:paraId="4266FC3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35) &lt;&lt; position</w:t>
      </w:r>
    </w:p>
    <w:p w14:paraId="03E5CD6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15) &lt;&lt; salary</w:t>
      </w:r>
    </w:p>
    <w:p w14:paraId="2204B31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15) &lt;&lt; </w:t>
      </w:r>
      <w:proofErr w:type="spellStart"/>
      <w:r w:rsidRPr="005D2928">
        <w:rPr>
          <w:lang w:val="en-US"/>
        </w:rPr>
        <w:t>isboss</w:t>
      </w:r>
      <w:proofErr w:type="spellEnd"/>
    </w:p>
    <w:p w14:paraId="295763A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15) &lt;&lt;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 xml:space="preserve">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1897DA6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}</w:t>
      </w:r>
    </w:p>
    <w:p w14:paraId="14A1C915" w14:textId="77777777" w:rsidR="005D2928" w:rsidRPr="005D2928" w:rsidRDefault="005D2928" w:rsidP="005D2928">
      <w:pPr>
        <w:pStyle w:val="CodeStyle"/>
        <w:rPr>
          <w:lang w:val="en-US"/>
        </w:rPr>
      </w:pPr>
    </w:p>
    <w:p w14:paraId="1DABD83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sqlite3_finalize(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);</w:t>
      </w:r>
    </w:p>
    <w:p w14:paraId="64916DB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3A2A31B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}</w:t>
      </w:r>
    </w:p>
    <w:p w14:paraId="7FC1EA1B" w14:textId="77777777" w:rsidR="005D2928" w:rsidRPr="005D2928" w:rsidRDefault="005D2928" w:rsidP="005D2928">
      <w:pPr>
        <w:pStyle w:val="CodeStyle"/>
        <w:rPr>
          <w:lang w:val="en-US"/>
        </w:rPr>
      </w:pPr>
    </w:p>
    <w:p w14:paraId="4D3F099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// </w:t>
      </w:r>
      <w:proofErr w:type="spellStart"/>
      <w:r w:rsidRPr="005D2928">
        <w:rPr>
          <w:lang w:val="en-US"/>
        </w:rPr>
        <w:t>Функция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редактирования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данных</w:t>
      </w:r>
      <w:proofErr w:type="spellEnd"/>
      <w:r w:rsidRPr="005D2928">
        <w:rPr>
          <w:lang w:val="en-US"/>
        </w:rPr>
        <w:t xml:space="preserve"> (</w:t>
      </w:r>
      <w:proofErr w:type="spellStart"/>
      <w:r w:rsidRPr="005D2928">
        <w:rPr>
          <w:lang w:val="en-US"/>
        </w:rPr>
        <w:t>Директор</w:t>
      </w:r>
      <w:proofErr w:type="spellEnd"/>
      <w:r w:rsidRPr="005D2928">
        <w:rPr>
          <w:lang w:val="en-US"/>
        </w:rPr>
        <w:t>)</w:t>
      </w:r>
    </w:p>
    <w:p w14:paraId="065FC26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void </w:t>
      </w:r>
      <w:proofErr w:type="spellStart"/>
      <w:proofErr w:type="gramStart"/>
      <w:r w:rsidRPr="005D2928">
        <w:rPr>
          <w:lang w:val="en-US"/>
        </w:rPr>
        <w:t>editdatafunc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sqlite3* 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string column, string </w:t>
      </w:r>
      <w:proofErr w:type="spellStart"/>
      <w:r w:rsidRPr="005D2928">
        <w:rPr>
          <w:lang w:val="en-US"/>
        </w:rPr>
        <w:t>newdata</w:t>
      </w:r>
      <w:proofErr w:type="spellEnd"/>
      <w:r w:rsidRPr="005D2928">
        <w:rPr>
          <w:lang w:val="en-US"/>
        </w:rPr>
        <w:t>, int id) {</w:t>
      </w:r>
    </w:p>
    <w:p w14:paraId="22B15CA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string sql2 = "UPDATE Employees SET '" + column + "' = '" + </w:t>
      </w:r>
      <w:proofErr w:type="spellStart"/>
      <w:r w:rsidRPr="005D2928">
        <w:rPr>
          <w:lang w:val="en-US"/>
        </w:rPr>
        <w:t>newdata</w:t>
      </w:r>
      <w:proofErr w:type="spellEnd"/>
      <w:r w:rsidRPr="005D2928">
        <w:rPr>
          <w:lang w:val="en-US"/>
        </w:rPr>
        <w:t xml:space="preserve"> + "' WHERE id = " + </w:t>
      </w:r>
      <w:proofErr w:type="spellStart"/>
      <w:r w:rsidRPr="005D2928">
        <w:rPr>
          <w:lang w:val="en-US"/>
        </w:rPr>
        <w:t>to_string</w:t>
      </w:r>
      <w:proofErr w:type="spellEnd"/>
      <w:r w:rsidRPr="005D2928">
        <w:rPr>
          <w:lang w:val="en-US"/>
        </w:rPr>
        <w:t>(id) + ";";</w:t>
      </w:r>
    </w:p>
    <w:p w14:paraId="093D5DB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(</w:t>
      </w:r>
      <w:proofErr w:type="spellStart"/>
      <w:proofErr w:type="gramStart"/>
      <w:r w:rsidRPr="005D2928">
        <w:rPr>
          <w:lang w:val="en-US"/>
        </w:rPr>
        <w:t>executeSQL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, sql2)) {</w:t>
      </w:r>
    </w:p>
    <w:p w14:paraId="1240516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"\</w:t>
      </w:r>
      <w:proofErr w:type="spellStart"/>
      <w:r w:rsidRPr="005D2928">
        <w:rPr>
          <w:lang w:val="en-US"/>
        </w:rPr>
        <w:t>nДанные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успешно</w:t>
      </w:r>
      <w:proofErr w:type="spellEnd"/>
      <w:r w:rsidRPr="005D2928">
        <w:rPr>
          <w:lang w:val="en-US"/>
        </w:rPr>
        <w:t xml:space="preserve"> </w:t>
      </w:r>
      <w:proofErr w:type="spellStart"/>
      <w:proofErr w:type="gramStart"/>
      <w:r w:rsidRPr="005D2928">
        <w:rPr>
          <w:lang w:val="en-US"/>
        </w:rPr>
        <w:t>изменены</w:t>
      </w:r>
      <w:proofErr w:type="spellEnd"/>
      <w:r w:rsidRPr="005D2928">
        <w:rPr>
          <w:lang w:val="en-US"/>
        </w:rPr>
        <w:t>!\</w:t>
      </w:r>
      <w:proofErr w:type="gramEnd"/>
      <w:r w:rsidRPr="005D2928">
        <w:rPr>
          <w:lang w:val="en-US"/>
        </w:rPr>
        <w:t>n";</w:t>
      </w:r>
    </w:p>
    <w:p w14:paraId="487EB64D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</w:t>
      </w:r>
      <w:r w:rsidRPr="005D2928">
        <w:t>}</w:t>
      </w:r>
    </w:p>
    <w:p w14:paraId="40248D6D" w14:textId="77777777" w:rsidR="005D2928" w:rsidRPr="005D2928" w:rsidRDefault="005D2928" w:rsidP="005D2928">
      <w:pPr>
        <w:pStyle w:val="CodeStyle"/>
      </w:pPr>
      <w:r w:rsidRPr="005D2928">
        <w:t xml:space="preserve">    </w:t>
      </w:r>
      <w:r w:rsidRPr="005D2928">
        <w:rPr>
          <w:lang w:val="en-US"/>
        </w:rPr>
        <w:t>else</w:t>
      </w:r>
      <w:r w:rsidRPr="005D2928">
        <w:t xml:space="preserve"> {</w:t>
      </w:r>
    </w:p>
    <w:p w14:paraId="55526630" w14:textId="77777777" w:rsidR="005D2928" w:rsidRPr="005D2928" w:rsidRDefault="005D2928" w:rsidP="005D2928">
      <w:pPr>
        <w:pStyle w:val="CodeStyle"/>
      </w:pPr>
      <w:r w:rsidRPr="005D2928"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Ошибка при редактировании </w:t>
      </w:r>
      <w:proofErr w:type="gramStart"/>
      <w:r w:rsidRPr="005D2928">
        <w:t>данных!\</w:t>
      </w:r>
      <w:proofErr w:type="gramEnd"/>
      <w:r w:rsidRPr="005D2928">
        <w:rPr>
          <w:lang w:val="en-US"/>
        </w:rPr>
        <w:t>n</w:t>
      </w:r>
      <w:r w:rsidRPr="005D2928">
        <w:t>";</w:t>
      </w:r>
    </w:p>
    <w:p w14:paraId="5527263D" w14:textId="77777777" w:rsidR="005D2928" w:rsidRPr="005D2928" w:rsidRDefault="005D2928" w:rsidP="005D2928">
      <w:pPr>
        <w:pStyle w:val="CodeStyle"/>
      </w:pPr>
      <w:r w:rsidRPr="005D2928">
        <w:t xml:space="preserve">    }</w:t>
      </w:r>
    </w:p>
    <w:p w14:paraId="59F2D417" w14:textId="77777777" w:rsidR="005D2928" w:rsidRPr="005D2928" w:rsidRDefault="005D2928" w:rsidP="005D2928">
      <w:pPr>
        <w:pStyle w:val="CodeStyle"/>
      </w:pPr>
      <w:r w:rsidRPr="005D2928">
        <w:t>}</w:t>
      </w:r>
    </w:p>
    <w:p w14:paraId="53BF5FB4" w14:textId="77777777" w:rsidR="005D2928" w:rsidRPr="005D2928" w:rsidRDefault="005D2928" w:rsidP="005D2928">
      <w:pPr>
        <w:pStyle w:val="CodeStyle"/>
      </w:pPr>
    </w:p>
    <w:p w14:paraId="6FC76510" w14:textId="77777777" w:rsidR="005D2928" w:rsidRPr="005D2928" w:rsidRDefault="005D2928" w:rsidP="005D2928">
      <w:pPr>
        <w:pStyle w:val="CodeStyle"/>
      </w:pPr>
      <w:r w:rsidRPr="005D2928">
        <w:t xml:space="preserve">// Функция редактирования данных. </w:t>
      </w:r>
      <w:proofErr w:type="spellStart"/>
      <w:r w:rsidRPr="005D2928">
        <w:t>Менюшка</w:t>
      </w:r>
      <w:proofErr w:type="spellEnd"/>
      <w:r w:rsidRPr="005D2928">
        <w:t>. (Директор)</w:t>
      </w:r>
    </w:p>
    <w:p w14:paraId="4F7D0D8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void </w:t>
      </w:r>
      <w:proofErr w:type="spellStart"/>
      <w:proofErr w:type="gramStart"/>
      <w:r w:rsidRPr="005D2928">
        <w:rPr>
          <w:lang w:val="en-US"/>
        </w:rPr>
        <w:t>EditData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sqlite3* 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) {</w:t>
      </w:r>
    </w:p>
    <w:p w14:paraId="0B7BB68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int id, choice;</w:t>
      </w:r>
    </w:p>
    <w:p w14:paraId="24170AE7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=== Редактирование данных сотрудника ==="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230A04EE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"Введите </w:t>
      </w:r>
      <w:r w:rsidRPr="005D2928">
        <w:rPr>
          <w:lang w:val="en-US"/>
        </w:rPr>
        <w:t>ID</w:t>
      </w:r>
      <w:r w:rsidRPr="005D2928">
        <w:t xml:space="preserve"> сотрудника для изменения его данных: ";</w:t>
      </w:r>
    </w:p>
    <w:p w14:paraId="526BDD1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</w:t>
      </w:r>
      <w:proofErr w:type="spellStart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 &gt;&gt; id;</w:t>
      </w:r>
    </w:p>
    <w:p w14:paraId="0F0E0298" w14:textId="77777777" w:rsidR="005D2928" w:rsidRPr="005D2928" w:rsidRDefault="005D2928" w:rsidP="005D2928">
      <w:pPr>
        <w:pStyle w:val="CodeStyle"/>
        <w:rPr>
          <w:lang w:val="en-US"/>
        </w:rPr>
      </w:pPr>
    </w:p>
    <w:p w14:paraId="2786340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string </w:t>
      </w:r>
      <w:proofErr w:type="spellStart"/>
      <w:r w:rsidRPr="005D2928">
        <w:rPr>
          <w:lang w:val="en-US"/>
        </w:rPr>
        <w:t>sql</w:t>
      </w:r>
      <w:proofErr w:type="spellEnd"/>
      <w:r w:rsidRPr="005D2928">
        <w:rPr>
          <w:lang w:val="en-US"/>
        </w:rPr>
        <w:t xml:space="preserve"> = "SELECT salary FROM Employees WHERE id = " + </w:t>
      </w:r>
      <w:proofErr w:type="spellStart"/>
      <w:r w:rsidRPr="005D2928">
        <w:rPr>
          <w:lang w:val="en-US"/>
        </w:rPr>
        <w:t>to_string</w:t>
      </w:r>
      <w:proofErr w:type="spellEnd"/>
      <w:r w:rsidRPr="005D2928">
        <w:rPr>
          <w:lang w:val="en-US"/>
        </w:rPr>
        <w:t>(id) + ";";</w:t>
      </w:r>
    </w:p>
    <w:p w14:paraId="6286838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sqlite3_stmt* 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;</w:t>
      </w:r>
    </w:p>
    <w:p w14:paraId="5D6F9D9D" w14:textId="77777777" w:rsidR="005D2928" w:rsidRPr="005D2928" w:rsidRDefault="005D2928" w:rsidP="005D2928">
      <w:pPr>
        <w:pStyle w:val="CodeStyle"/>
        <w:rPr>
          <w:lang w:val="en-US"/>
        </w:rPr>
      </w:pPr>
    </w:p>
    <w:p w14:paraId="1DFE814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(sqlite3_prepare_v2(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sql.c_</w:t>
      </w:r>
      <w:proofErr w:type="gramStart"/>
      <w:r w:rsidRPr="005D2928">
        <w:rPr>
          <w:lang w:val="en-US"/>
        </w:rPr>
        <w:t>str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), -1, &amp;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) == SQLITE_OK) {</w:t>
      </w:r>
    </w:p>
    <w:p w14:paraId="47B15FB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if (sqlite3_step(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 == SQLITE_ROW) {</w:t>
      </w:r>
    </w:p>
    <w:p w14:paraId="7AB11BA2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    </w:t>
      </w:r>
      <w:proofErr w:type="spellStart"/>
      <w:proofErr w:type="gramStart"/>
      <w:r w:rsidRPr="005D2928">
        <w:rPr>
          <w:lang w:val="en-US"/>
        </w:rPr>
        <w:t>ShowU</w:t>
      </w:r>
      <w:proofErr w:type="spellEnd"/>
      <w:r w:rsidRPr="005D2928"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t xml:space="preserve">, </w:t>
      </w:r>
      <w:r w:rsidRPr="005D2928">
        <w:rPr>
          <w:lang w:val="en-US"/>
        </w:rPr>
        <w:t>id</w:t>
      </w:r>
      <w:r w:rsidRPr="005D2928">
        <w:t>);</w:t>
      </w:r>
    </w:p>
    <w:p w14:paraId="777E0C3C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=== РЕДАКТИРОВАНИЕ ДАННЫХ ==="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39A859B3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"1. Изменить ФИО"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0A860445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"2. Изменить отдел"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525E6F2E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"3. Изменить должность"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0BDC26AF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"4. Изменить зарплату"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17C4BB6D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"5. Изменить статус начальника"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715712BF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"6. Изменить ключ доступа"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34771489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"Выберите поле для редактирования: ";</w:t>
      </w:r>
    </w:p>
    <w:p w14:paraId="575B9C0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    </w:t>
      </w:r>
      <w:proofErr w:type="spellStart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 &gt;&gt; choice;</w:t>
      </w:r>
    </w:p>
    <w:p w14:paraId="707D33E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</w:t>
      </w:r>
      <w:proofErr w:type="spellStart"/>
      <w:proofErr w:type="gramStart"/>
      <w:r w:rsidRPr="005D2928">
        <w:rPr>
          <w:lang w:val="en-US"/>
        </w:rPr>
        <w:t>cin.ignore</w:t>
      </w:r>
      <w:proofErr w:type="spellEnd"/>
      <w:proofErr w:type="gramEnd"/>
      <w:r w:rsidRPr="005D2928">
        <w:rPr>
          <w:lang w:val="en-US"/>
        </w:rPr>
        <w:t>(10000, '\n');</w:t>
      </w:r>
    </w:p>
    <w:p w14:paraId="0E3CCE5B" w14:textId="77777777" w:rsidR="005D2928" w:rsidRPr="005D2928" w:rsidRDefault="005D2928" w:rsidP="005D2928">
      <w:pPr>
        <w:pStyle w:val="CodeStyle"/>
        <w:rPr>
          <w:lang w:val="en-US"/>
        </w:rPr>
      </w:pPr>
    </w:p>
    <w:p w14:paraId="4DC53DC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switch (choice) {</w:t>
      </w:r>
    </w:p>
    <w:p w14:paraId="22DF77B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1: {</w:t>
      </w:r>
    </w:p>
    <w:p w14:paraId="71FFCC4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string </w:t>
      </w:r>
      <w:proofErr w:type="spellStart"/>
      <w:r w:rsidRPr="005D2928">
        <w:rPr>
          <w:lang w:val="en-US"/>
        </w:rPr>
        <w:t>newfio</w:t>
      </w:r>
      <w:proofErr w:type="spellEnd"/>
      <w:r w:rsidRPr="005D2928">
        <w:rPr>
          <w:lang w:val="en-US"/>
        </w:rPr>
        <w:t>;</w:t>
      </w:r>
    </w:p>
    <w:p w14:paraId="7D4D30E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</w:t>
      </w:r>
      <w:proofErr w:type="spellStart"/>
      <w:r w:rsidRPr="005D2928">
        <w:rPr>
          <w:lang w:val="en-US"/>
        </w:rPr>
        <w:t>Введите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новое</w:t>
      </w:r>
      <w:proofErr w:type="spellEnd"/>
      <w:r w:rsidRPr="005D2928">
        <w:rPr>
          <w:lang w:val="en-US"/>
        </w:rPr>
        <w:t xml:space="preserve"> ФИО: ";</w:t>
      </w:r>
    </w:p>
    <w:p w14:paraId="155A489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lastRenderedPageBreak/>
        <w:t xml:space="preserve">                </w:t>
      </w:r>
      <w:proofErr w:type="spellStart"/>
      <w:proofErr w:type="gramStart"/>
      <w:r w:rsidRPr="005D2928">
        <w:rPr>
          <w:lang w:val="en-US"/>
        </w:rPr>
        <w:t>getline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newfio</w:t>
      </w:r>
      <w:proofErr w:type="spellEnd"/>
      <w:r w:rsidRPr="005D2928">
        <w:rPr>
          <w:lang w:val="en-US"/>
        </w:rPr>
        <w:t>);</w:t>
      </w:r>
    </w:p>
    <w:p w14:paraId="439EA82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editdatafunc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"FIO", </w:t>
      </w:r>
      <w:proofErr w:type="spellStart"/>
      <w:r w:rsidRPr="005D2928">
        <w:rPr>
          <w:lang w:val="en-US"/>
        </w:rPr>
        <w:t>newfio</w:t>
      </w:r>
      <w:proofErr w:type="spellEnd"/>
      <w:r w:rsidRPr="005D2928">
        <w:rPr>
          <w:lang w:val="en-US"/>
        </w:rPr>
        <w:t>, id);</w:t>
      </w:r>
    </w:p>
    <w:p w14:paraId="38A508C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2E4F824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3B44D30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2: {</w:t>
      </w:r>
    </w:p>
    <w:p w14:paraId="5A607E1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string </w:t>
      </w:r>
      <w:proofErr w:type="spellStart"/>
      <w:r w:rsidRPr="005D2928">
        <w:rPr>
          <w:lang w:val="en-US"/>
        </w:rPr>
        <w:t>newot</w:t>
      </w:r>
      <w:proofErr w:type="spellEnd"/>
      <w:r w:rsidRPr="005D2928">
        <w:rPr>
          <w:lang w:val="en-US"/>
        </w:rPr>
        <w:t>;</w:t>
      </w:r>
    </w:p>
    <w:p w14:paraId="42D254A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</w:t>
      </w:r>
      <w:proofErr w:type="spellStart"/>
      <w:r w:rsidRPr="005D2928">
        <w:rPr>
          <w:lang w:val="en-US"/>
        </w:rPr>
        <w:t>Введите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новый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отдел</w:t>
      </w:r>
      <w:proofErr w:type="spellEnd"/>
      <w:r w:rsidRPr="005D2928">
        <w:rPr>
          <w:lang w:val="en-US"/>
        </w:rPr>
        <w:t>: ";</w:t>
      </w:r>
    </w:p>
    <w:p w14:paraId="1A06872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getline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newot</w:t>
      </w:r>
      <w:proofErr w:type="spellEnd"/>
      <w:r w:rsidRPr="005D2928">
        <w:rPr>
          <w:lang w:val="en-US"/>
        </w:rPr>
        <w:t>);</w:t>
      </w:r>
    </w:p>
    <w:p w14:paraId="077AA52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editdatafunc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, "</w:t>
      </w:r>
      <w:proofErr w:type="spellStart"/>
      <w:r w:rsidRPr="005D2928">
        <w:rPr>
          <w:lang w:val="en-US"/>
        </w:rPr>
        <w:t>otdel</w:t>
      </w:r>
      <w:proofErr w:type="spellEnd"/>
      <w:r w:rsidRPr="005D2928">
        <w:rPr>
          <w:lang w:val="en-US"/>
        </w:rPr>
        <w:t xml:space="preserve">", </w:t>
      </w:r>
      <w:proofErr w:type="spellStart"/>
      <w:r w:rsidRPr="005D2928">
        <w:rPr>
          <w:lang w:val="en-US"/>
        </w:rPr>
        <w:t>newot</w:t>
      </w:r>
      <w:proofErr w:type="spellEnd"/>
      <w:r w:rsidRPr="005D2928">
        <w:rPr>
          <w:lang w:val="en-US"/>
        </w:rPr>
        <w:t>, id);</w:t>
      </w:r>
    </w:p>
    <w:p w14:paraId="071E8A6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39B17FD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6981574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3: {</w:t>
      </w:r>
    </w:p>
    <w:p w14:paraId="21FF382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string </w:t>
      </w:r>
      <w:proofErr w:type="spellStart"/>
      <w:r w:rsidRPr="005D2928">
        <w:rPr>
          <w:lang w:val="en-US"/>
        </w:rPr>
        <w:t>newpos</w:t>
      </w:r>
      <w:proofErr w:type="spellEnd"/>
      <w:r w:rsidRPr="005D2928">
        <w:rPr>
          <w:lang w:val="en-US"/>
        </w:rPr>
        <w:t>;</w:t>
      </w:r>
    </w:p>
    <w:p w14:paraId="5719404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</w:t>
      </w:r>
      <w:proofErr w:type="spellStart"/>
      <w:r w:rsidRPr="005D2928">
        <w:rPr>
          <w:lang w:val="en-US"/>
        </w:rPr>
        <w:t>Введите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новую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должность</w:t>
      </w:r>
      <w:proofErr w:type="spellEnd"/>
      <w:r w:rsidRPr="005D2928">
        <w:rPr>
          <w:lang w:val="en-US"/>
        </w:rPr>
        <w:t>: ";</w:t>
      </w:r>
    </w:p>
    <w:p w14:paraId="7EC49C8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getline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newpos</w:t>
      </w:r>
      <w:proofErr w:type="spellEnd"/>
      <w:r w:rsidRPr="005D2928">
        <w:rPr>
          <w:lang w:val="en-US"/>
        </w:rPr>
        <w:t>);</w:t>
      </w:r>
    </w:p>
    <w:p w14:paraId="57B660C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editdatafunc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"position", </w:t>
      </w:r>
      <w:proofErr w:type="spellStart"/>
      <w:r w:rsidRPr="005D2928">
        <w:rPr>
          <w:lang w:val="en-US"/>
        </w:rPr>
        <w:t>newpos</w:t>
      </w:r>
      <w:proofErr w:type="spellEnd"/>
      <w:r w:rsidRPr="005D2928">
        <w:rPr>
          <w:lang w:val="en-US"/>
        </w:rPr>
        <w:t>, id);</w:t>
      </w:r>
    </w:p>
    <w:p w14:paraId="0AAB9BD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74876AD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0A1B8A9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4: {</w:t>
      </w:r>
    </w:p>
    <w:p w14:paraId="5DA152E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string </w:t>
      </w:r>
      <w:proofErr w:type="spellStart"/>
      <w:r w:rsidRPr="005D2928">
        <w:rPr>
          <w:lang w:val="en-US"/>
        </w:rPr>
        <w:t>newsal</w:t>
      </w:r>
      <w:proofErr w:type="spellEnd"/>
      <w:r w:rsidRPr="005D2928">
        <w:rPr>
          <w:lang w:val="en-US"/>
        </w:rPr>
        <w:t>;</w:t>
      </w:r>
    </w:p>
    <w:p w14:paraId="10F6EFD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</w:t>
      </w:r>
      <w:proofErr w:type="spellStart"/>
      <w:r w:rsidRPr="005D2928">
        <w:rPr>
          <w:lang w:val="en-US"/>
        </w:rPr>
        <w:t>Введите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новую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зарплату</w:t>
      </w:r>
      <w:proofErr w:type="spellEnd"/>
      <w:r w:rsidRPr="005D2928">
        <w:rPr>
          <w:lang w:val="en-US"/>
        </w:rPr>
        <w:t>: ";</w:t>
      </w:r>
    </w:p>
    <w:p w14:paraId="6C5AF4B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getline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newsal</w:t>
      </w:r>
      <w:proofErr w:type="spellEnd"/>
      <w:r w:rsidRPr="005D2928">
        <w:rPr>
          <w:lang w:val="en-US"/>
        </w:rPr>
        <w:t>);</w:t>
      </w:r>
    </w:p>
    <w:p w14:paraId="786B483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editdatafunc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"salary", </w:t>
      </w:r>
      <w:proofErr w:type="spellStart"/>
      <w:r w:rsidRPr="005D2928">
        <w:rPr>
          <w:lang w:val="en-US"/>
        </w:rPr>
        <w:t>newsal</w:t>
      </w:r>
      <w:proofErr w:type="spellEnd"/>
      <w:r w:rsidRPr="005D2928">
        <w:rPr>
          <w:lang w:val="en-US"/>
        </w:rPr>
        <w:t>, id);</w:t>
      </w:r>
    </w:p>
    <w:p w14:paraId="46BDDB6A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        break</w:t>
      </w:r>
      <w:r w:rsidRPr="005D2928">
        <w:t>;</w:t>
      </w:r>
    </w:p>
    <w:p w14:paraId="7C975A54" w14:textId="77777777" w:rsidR="005D2928" w:rsidRPr="005D2928" w:rsidRDefault="005D2928" w:rsidP="005D2928">
      <w:pPr>
        <w:pStyle w:val="CodeStyle"/>
      </w:pPr>
      <w:r w:rsidRPr="005D2928">
        <w:t xml:space="preserve">            }</w:t>
      </w:r>
    </w:p>
    <w:p w14:paraId="55714D23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r w:rsidRPr="005D2928">
        <w:rPr>
          <w:lang w:val="en-US"/>
        </w:rPr>
        <w:t>case</w:t>
      </w:r>
      <w:r w:rsidRPr="005D2928">
        <w:t xml:space="preserve"> 5: {</w:t>
      </w:r>
    </w:p>
    <w:p w14:paraId="76A92508" w14:textId="77777777" w:rsidR="005D2928" w:rsidRPr="005D2928" w:rsidRDefault="005D2928" w:rsidP="005D2928">
      <w:pPr>
        <w:pStyle w:val="CodeStyle"/>
      </w:pPr>
      <w:r w:rsidRPr="005D2928">
        <w:t xml:space="preserve">                </w:t>
      </w:r>
      <w:r w:rsidRPr="005D2928">
        <w:rPr>
          <w:lang w:val="en-US"/>
        </w:rPr>
        <w:t>string</w:t>
      </w:r>
      <w:r w:rsidRPr="005D2928">
        <w:t xml:space="preserve"> </w:t>
      </w:r>
      <w:proofErr w:type="spellStart"/>
      <w:r w:rsidRPr="005D2928">
        <w:rPr>
          <w:lang w:val="en-US"/>
        </w:rPr>
        <w:t>newisb</w:t>
      </w:r>
      <w:proofErr w:type="spellEnd"/>
      <w:r w:rsidRPr="005D2928">
        <w:t>;</w:t>
      </w:r>
    </w:p>
    <w:p w14:paraId="51FEA4A2" w14:textId="77777777" w:rsidR="005D2928" w:rsidRPr="005D2928" w:rsidRDefault="005D2928" w:rsidP="005D2928">
      <w:pPr>
        <w:pStyle w:val="CodeStyle"/>
      </w:pPr>
      <w:r w:rsidRPr="005D2928"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"Введите новый статус начальника(да/нет): ";</w:t>
      </w:r>
    </w:p>
    <w:p w14:paraId="30FEB71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        </w:t>
      </w:r>
      <w:proofErr w:type="spellStart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 &gt;&gt; </w:t>
      </w:r>
      <w:proofErr w:type="spellStart"/>
      <w:r w:rsidRPr="005D2928">
        <w:rPr>
          <w:lang w:val="en-US"/>
        </w:rPr>
        <w:t>newisb</w:t>
      </w:r>
      <w:proofErr w:type="spellEnd"/>
      <w:r w:rsidRPr="005D2928">
        <w:rPr>
          <w:lang w:val="en-US"/>
        </w:rPr>
        <w:t>;</w:t>
      </w:r>
    </w:p>
    <w:p w14:paraId="36C2B7D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editdatafunc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, "</w:t>
      </w:r>
      <w:proofErr w:type="spellStart"/>
      <w:r w:rsidRPr="005D2928">
        <w:rPr>
          <w:lang w:val="en-US"/>
        </w:rPr>
        <w:t>isBoss</w:t>
      </w:r>
      <w:proofErr w:type="spellEnd"/>
      <w:r w:rsidRPr="005D2928">
        <w:rPr>
          <w:lang w:val="en-US"/>
        </w:rPr>
        <w:t xml:space="preserve">", </w:t>
      </w:r>
      <w:proofErr w:type="spellStart"/>
      <w:r w:rsidRPr="005D2928">
        <w:rPr>
          <w:lang w:val="en-US"/>
        </w:rPr>
        <w:t>newisb</w:t>
      </w:r>
      <w:proofErr w:type="spellEnd"/>
      <w:r w:rsidRPr="005D2928">
        <w:rPr>
          <w:lang w:val="en-US"/>
        </w:rPr>
        <w:t>, id);</w:t>
      </w:r>
    </w:p>
    <w:p w14:paraId="6713555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6BBE118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75B3F60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6: {</w:t>
      </w:r>
    </w:p>
    <w:p w14:paraId="13F195F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string </w:t>
      </w:r>
      <w:proofErr w:type="spellStart"/>
      <w:r w:rsidRPr="005D2928">
        <w:rPr>
          <w:lang w:val="en-US"/>
        </w:rPr>
        <w:t>newenk</w:t>
      </w:r>
      <w:proofErr w:type="spellEnd"/>
      <w:r w:rsidRPr="005D2928">
        <w:rPr>
          <w:lang w:val="en-US"/>
        </w:rPr>
        <w:t>;</w:t>
      </w:r>
    </w:p>
    <w:p w14:paraId="3612626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</w:t>
      </w:r>
      <w:proofErr w:type="spellStart"/>
      <w:r w:rsidRPr="005D2928">
        <w:rPr>
          <w:lang w:val="en-US"/>
        </w:rPr>
        <w:t>Введите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новый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ключ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доступа</w:t>
      </w:r>
      <w:proofErr w:type="spellEnd"/>
      <w:r w:rsidRPr="005D2928">
        <w:rPr>
          <w:lang w:val="en-US"/>
        </w:rPr>
        <w:t>: ";</w:t>
      </w:r>
    </w:p>
    <w:p w14:paraId="7A56863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 &gt;&gt; </w:t>
      </w:r>
      <w:proofErr w:type="spellStart"/>
      <w:r w:rsidRPr="005D2928">
        <w:rPr>
          <w:lang w:val="en-US"/>
        </w:rPr>
        <w:t>newenk</w:t>
      </w:r>
      <w:proofErr w:type="spellEnd"/>
      <w:r w:rsidRPr="005D2928">
        <w:rPr>
          <w:lang w:val="en-US"/>
        </w:rPr>
        <w:t>;</w:t>
      </w:r>
    </w:p>
    <w:p w14:paraId="6468335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editdatafunc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, "</w:t>
      </w:r>
      <w:proofErr w:type="spellStart"/>
      <w:r w:rsidRPr="005D2928">
        <w:rPr>
          <w:lang w:val="en-US"/>
        </w:rPr>
        <w:t>EnterKey</w:t>
      </w:r>
      <w:proofErr w:type="spellEnd"/>
      <w:r w:rsidRPr="005D2928">
        <w:rPr>
          <w:lang w:val="en-US"/>
        </w:rPr>
        <w:t xml:space="preserve">", </w:t>
      </w:r>
      <w:proofErr w:type="spellStart"/>
      <w:r w:rsidRPr="005D2928">
        <w:rPr>
          <w:lang w:val="en-US"/>
        </w:rPr>
        <w:t>newenk</w:t>
      </w:r>
      <w:proofErr w:type="spellEnd"/>
      <w:r w:rsidRPr="005D2928">
        <w:rPr>
          <w:lang w:val="en-US"/>
        </w:rPr>
        <w:t>, id);</w:t>
      </w:r>
    </w:p>
    <w:p w14:paraId="0C875DF7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        break</w:t>
      </w:r>
      <w:r w:rsidRPr="005D2928">
        <w:t>;</w:t>
      </w:r>
    </w:p>
    <w:p w14:paraId="402C84C7" w14:textId="77777777" w:rsidR="005D2928" w:rsidRPr="005D2928" w:rsidRDefault="005D2928" w:rsidP="005D2928">
      <w:pPr>
        <w:pStyle w:val="CodeStyle"/>
      </w:pPr>
      <w:r w:rsidRPr="005D2928">
        <w:t xml:space="preserve">            }</w:t>
      </w:r>
    </w:p>
    <w:p w14:paraId="06EE9B0A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r w:rsidRPr="005D2928">
        <w:rPr>
          <w:lang w:val="en-US"/>
        </w:rPr>
        <w:t>case</w:t>
      </w:r>
      <w:r w:rsidRPr="005D2928">
        <w:t xml:space="preserve"> 0:</w:t>
      </w:r>
    </w:p>
    <w:p w14:paraId="0ABE92D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"Возврат в главное меню..." </w:t>
      </w:r>
      <w:r w:rsidRPr="005D2928">
        <w:rPr>
          <w:lang w:val="en-US"/>
        </w:rPr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4C13410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19B19E7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default:</w:t>
      </w:r>
    </w:p>
    <w:p w14:paraId="4E19835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</w:t>
      </w:r>
      <w:proofErr w:type="spellStart"/>
      <w:r w:rsidRPr="005D2928">
        <w:rPr>
          <w:lang w:val="en-US"/>
        </w:rPr>
        <w:t>Неверный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выбор</w:t>
      </w:r>
      <w:proofErr w:type="spellEnd"/>
      <w:r w:rsidRPr="005D2928">
        <w:rPr>
          <w:lang w:val="en-US"/>
        </w:rPr>
        <w:t xml:space="preserve">!"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43D166D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5363411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}</w:t>
      </w:r>
    </w:p>
    <w:p w14:paraId="21C3DF6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else {</w:t>
      </w:r>
    </w:p>
    <w:p w14:paraId="725F1F8D" w14:textId="77777777" w:rsidR="005D2928" w:rsidRPr="00AA2D02" w:rsidRDefault="005D2928" w:rsidP="005D2928">
      <w:pPr>
        <w:pStyle w:val="CodeStyle"/>
      </w:pPr>
      <w:r w:rsidRPr="005D2928">
        <w:rPr>
          <w:lang w:val="en-US"/>
        </w:rPr>
        <w:t xml:space="preserve">            </w:t>
      </w:r>
      <w:proofErr w:type="spellStart"/>
      <w:r w:rsidRPr="005D2928">
        <w:rPr>
          <w:lang w:val="en-US"/>
        </w:rPr>
        <w:t>cout</w:t>
      </w:r>
      <w:proofErr w:type="spellEnd"/>
      <w:r w:rsidRPr="00AA2D02">
        <w:t xml:space="preserve"> &lt;&lt; "\</w:t>
      </w:r>
      <w:r w:rsidRPr="005D2928">
        <w:rPr>
          <w:lang w:val="en-US"/>
        </w:rPr>
        <w:t>n</w:t>
      </w:r>
      <w:r w:rsidRPr="00AA2D02">
        <w:t xml:space="preserve">Ошибка: неверный </w:t>
      </w:r>
      <w:proofErr w:type="gramStart"/>
      <w:r w:rsidRPr="005D2928">
        <w:rPr>
          <w:lang w:val="en-US"/>
        </w:rPr>
        <w:t>id</w:t>
      </w:r>
      <w:r w:rsidRPr="00AA2D02">
        <w:t>!\</w:t>
      </w:r>
      <w:proofErr w:type="gramEnd"/>
      <w:r w:rsidRPr="005D2928">
        <w:rPr>
          <w:lang w:val="en-US"/>
        </w:rPr>
        <w:t>n</w:t>
      </w:r>
      <w:r w:rsidRPr="00AA2D02">
        <w:t>";</w:t>
      </w:r>
    </w:p>
    <w:p w14:paraId="464A64F3" w14:textId="77777777" w:rsidR="005D2928" w:rsidRPr="005D2928" w:rsidRDefault="005D2928" w:rsidP="005D2928">
      <w:pPr>
        <w:pStyle w:val="CodeStyle"/>
      </w:pPr>
      <w:r w:rsidRPr="00AA2D02">
        <w:t xml:space="preserve">        </w:t>
      </w:r>
      <w:r w:rsidRPr="005D2928">
        <w:t>}</w:t>
      </w:r>
    </w:p>
    <w:p w14:paraId="2F0F9A84" w14:textId="77777777" w:rsidR="005D2928" w:rsidRPr="005D2928" w:rsidRDefault="005D2928" w:rsidP="005D2928">
      <w:pPr>
        <w:pStyle w:val="CodeStyle"/>
      </w:pPr>
      <w:r w:rsidRPr="005D2928">
        <w:t xml:space="preserve">        </w:t>
      </w:r>
      <w:proofErr w:type="spellStart"/>
      <w:r w:rsidRPr="005D2928">
        <w:rPr>
          <w:lang w:val="en-US"/>
        </w:rPr>
        <w:t>sqlite</w:t>
      </w:r>
      <w:proofErr w:type="spellEnd"/>
      <w:r w:rsidRPr="005D2928">
        <w:t>3_</w:t>
      </w:r>
      <w:r w:rsidRPr="005D2928">
        <w:rPr>
          <w:lang w:val="en-US"/>
        </w:rPr>
        <w:t>finalize</w:t>
      </w:r>
      <w:r w:rsidRPr="005D2928">
        <w:t>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t>);</w:t>
      </w:r>
    </w:p>
    <w:p w14:paraId="04A78470" w14:textId="77777777" w:rsidR="005D2928" w:rsidRPr="005D2928" w:rsidRDefault="005D2928" w:rsidP="005D2928">
      <w:pPr>
        <w:pStyle w:val="CodeStyle"/>
      </w:pPr>
      <w:r w:rsidRPr="005D2928">
        <w:t xml:space="preserve">    }</w:t>
      </w:r>
    </w:p>
    <w:p w14:paraId="29905EEE" w14:textId="77777777" w:rsidR="005D2928" w:rsidRPr="005D2928" w:rsidRDefault="005D2928" w:rsidP="005D2928">
      <w:pPr>
        <w:pStyle w:val="CodeStyle"/>
      </w:pPr>
      <w:r w:rsidRPr="005D2928">
        <w:t>}</w:t>
      </w:r>
    </w:p>
    <w:p w14:paraId="2296AAAD" w14:textId="77777777" w:rsidR="005D2928" w:rsidRPr="005D2928" w:rsidRDefault="005D2928" w:rsidP="005D2928">
      <w:pPr>
        <w:pStyle w:val="CodeStyle"/>
      </w:pPr>
    </w:p>
    <w:p w14:paraId="091E7D00" w14:textId="77777777" w:rsidR="005D2928" w:rsidRPr="005D2928" w:rsidRDefault="005D2928" w:rsidP="005D2928">
      <w:pPr>
        <w:pStyle w:val="CodeStyle"/>
      </w:pPr>
      <w:r w:rsidRPr="005D2928">
        <w:t>// Функция для показа всех сотрудников (Бухгалтер)</w:t>
      </w:r>
    </w:p>
    <w:p w14:paraId="71AE2DC8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>void</w:t>
      </w:r>
      <w:r w:rsidRPr="005D2928">
        <w:t xml:space="preserve"> </w:t>
      </w:r>
      <w:proofErr w:type="spellStart"/>
      <w:proofErr w:type="gramStart"/>
      <w:r w:rsidRPr="005D2928">
        <w:rPr>
          <w:lang w:val="en-US"/>
        </w:rPr>
        <w:t>showAllEmployeesBuh</w:t>
      </w:r>
      <w:proofErr w:type="spellEnd"/>
      <w:r w:rsidRPr="005D2928">
        <w:t>(</w:t>
      </w:r>
      <w:proofErr w:type="spellStart"/>
      <w:proofErr w:type="gramEnd"/>
      <w:r w:rsidRPr="005D2928">
        <w:rPr>
          <w:lang w:val="en-US"/>
        </w:rPr>
        <w:t>sqlite</w:t>
      </w:r>
      <w:proofErr w:type="spellEnd"/>
      <w:r w:rsidRPr="005D2928">
        <w:t xml:space="preserve">3* </w:t>
      </w:r>
      <w:proofErr w:type="spellStart"/>
      <w:r w:rsidRPr="005D2928">
        <w:rPr>
          <w:lang w:val="en-US"/>
        </w:rPr>
        <w:t>db</w:t>
      </w:r>
      <w:proofErr w:type="spellEnd"/>
      <w:r w:rsidRPr="005D2928">
        <w:t>) {</w:t>
      </w:r>
    </w:p>
    <w:p w14:paraId="421F481E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=== Список всех сотрудников ==="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451E877B" w14:textId="77777777" w:rsidR="005D2928" w:rsidRPr="005D2928" w:rsidRDefault="005D2928" w:rsidP="005D2928">
      <w:pPr>
        <w:pStyle w:val="CodeStyle"/>
      </w:pPr>
    </w:p>
    <w:p w14:paraId="3F4058B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</w:t>
      </w:r>
      <w:r w:rsidRPr="005D2928">
        <w:rPr>
          <w:lang w:val="en-US"/>
        </w:rPr>
        <w:t xml:space="preserve">sqlite3_stmt* 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;</w:t>
      </w:r>
    </w:p>
    <w:p w14:paraId="2297646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lastRenderedPageBreak/>
        <w:t xml:space="preserve">    string </w:t>
      </w:r>
      <w:proofErr w:type="spellStart"/>
      <w:r w:rsidRPr="005D2928">
        <w:rPr>
          <w:lang w:val="en-US"/>
        </w:rPr>
        <w:t>sql</w:t>
      </w:r>
      <w:proofErr w:type="spellEnd"/>
      <w:r w:rsidRPr="005D2928">
        <w:rPr>
          <w:lang w:val="en-US"/>
        </w:rPr>
        <w:t xml:space="preserve"> = "SELECT id, FIO, </w:t>
      </w:r>
      <w:proofErr w:type="spellStart"/>
      <w:r w:rsidRPr="005D2928">
        <w:rPr>
          <w:lang w:val="en-US"/>
        </w:rPr>
        <w:t>otdel</w:t>
      </w:r>
      <w:proofErr w:type="spellEnd"/>
      <w:r w:rsidRPr="005D2928">
        <w:rPr>
          <w:lang w:val="en-US"/>
        </w:rPr>
        <w:t xml:space="preserve">, position, salary, </w:t>
      </w:r>
      <w:proofErr w:type="spellStart"/>
      <w:r w:rsidRPr="005D2928">
        <w:rPr>
          <w:lang w:val="en-US"/>
        </w:rPr>
        <w:t>isBoss</w:t>
      </w:r>
      <w:proofErr w:type="spellEnd"/>
      <w:r w:rsidRPr="005D2928">
        <w:rPr>
          <w:lang w:val="en-US"/>
        </w:rPr>
        <w:t xml:space="preserve"> FROM Employees ORDER BY id;";</w:t>
      </w:r>
    </w:p>
    <w:p w14:paraId="24F4998B" w14:textId="77777777" w:rsidR="005D2928" w:rsidRPr="005D2928" w:rsidRDefault="005D2928" w:rsidP="005D2928">
      <w:pPr>
        <w:pStyle w:val="CodeStyle"/>
        <w:rPr>
          <w:lang w:val="en-US"/>
        </w:rPr>
      </w:pPr>
    </w:p>
    <w:p w14:paraId="56B32B3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(sqlite3_prepare_v2(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sql.c_</w:t>
      </w:r>
      <w:proofErr w:type="gramStart"/>
      <w:r w:rsidRPr="005D2928">
        <w:rPr>
          <w:lang w:val="en-US"/>
        </w:rPr>
        <w:t>str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), -1, &amp;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) == SQLITE_OK) {</w:t>
      </w:r>
    </w:p>
    <w:p w14:paraId="328D758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left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10) &lt;&lt; "ID"</w:t>
      </w:r>
    </w:p>
    <w:p w14:paraId="77E3B89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30) &lt;&lt; "ФИО"</w:t>
      </w:r>
    </w:p>
    <w:p w14:paraId="762DDAFC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   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setw</w:t>
      </w:r>
      <w:proofErr w:type="spellEnd"/>
      <w:proofErr w:type="gramEnd"/>
      <w:r w:rsidRPr="005D2928">
        <w:t>(15) &lt;&lt; "Отдел"</w:t>
      </w:r>
    </w:p>
    <w:p w14:paraId="5836FD3E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setw</w:t>
      </w:r>
      <w:proofErr w:type="spellEnd"/>
      <w:proofErr w:type="gramEnd"/>
      <w:r w:rsidRPr="005D2928">
        <w:t>(30) &lt;&lt; "Должность"</w:t>
      </w:r>
    </w:p>
    <w:p w14:paraId="509E0B90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setw</w:t>
      </w:r>
      <w:proofErr w:type="spellEnd"/>
      <w:proofErr w:type="gramEnd"/>
      <w:r w:rsidRPr="005D2928">
        <w:t>(15) &lt;&lt; "Зарплата"</w:t>
      </w:r>
    </w:p>
    <w:p w14:paraId="5A2E7D8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    </w:t>
      </w:r>
      <w:r w:rsidRPr="005D2928">
        <w:rPr>
          <w:lang w:val="en-US"/>
        </w:rPr>
        <w:t xml:space="preserve">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15) &lt;&lt; "</w:t>
      </w:r>
      <w:proofErr w:type="spellStart"/>
      <w:r w:rsidRPr="005D2928">
        <w:rPr>
          <w:lang w:val="en-US"/>
        </w:rPr>
        <w:t>Нач</w:t>
      </w:r>
      <w:proofErr w:type="spellEnd"/>
      <w:r w:rsidRPr="005D2928">
        <w:rPr>
          <w:lang w:val="en-US"/>
        </w:rPr>
        <w:t xml:space="preserve">. </w:t>
      </w:r>
      <w:proofErr w:type="spellStart"/>
      <w:r w:rsidRPr="005D2928">
        <w:rPr>
          <w:lang w:val="en-US"/>
        </w:rPr>
        <w:t>отдела</w:t>
      </w:r>
      <w:proofErr w:type="spellEnd"/>
      <w:r w:rsidRPr="005D2928">
        <w:rPr>
          <w:lang w:val="en-US"/>
        </w:rPr>
        <w:t xml:space="preserve">?"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4493C68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"-----------------------------------------------------------------------------------------------------------------"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7433A18C" w14:textId="77777777" w:rsidR="005D2928" w:rsidRPr="005D2928" w:rsidRDefault="005D2928" w:rsidP="005D2928">
      <w:pPr>
        <w:pStyle w:val="CodeStyle"/>
        <w:rPr>
          <w:lang w:val="en-US"/>
        </w:rPr>
      </w:pPr>
    </w:p>
    <w:p w14:paraId="7BC971C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while (sqlite3_step(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 == SQLITE_ROW) {</w:t>
      </w:r>
    </w:p>
    <w:p w14:paraId="7A1E5A6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int id = sqlite3_column_</w:t>
      </w:r>
      <w:proofErr w:type="gramStart"/>
      <w:r w:rsidRPr="005D2928">
        <w:rPr>
          <w:lang w:val="en-US"/>
        </w:rPr>
        <w:t>int(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0);</w:t>
      </w:r>
    </w:p>
    <w:p w14:paraId="797FC29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const unsigned char* name = sqlite3_column_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1);</w:t>
      </w:r>
    </w:p>
    <w:p w14:paraId="35580CB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const unsigned char* </w:t>
      </w:r>
      <w:proofErr w:type="spellStart"/>
      <w:r w:rsidRPr="005D2928">
        <w:rPr>
          <w:lang w:val="en-US"/>
        </w:rPr>
        <w:t>otdel</w:t>
      </w:r>
      <w:proofErr w:type="spellEnd"/>
      <w:r w:rsidRPr="005D2928">
        <w:rPr>
          <w:lang w:val="en-US"/>
        </w:rPr>
        <w:t xml:space="preserve"> = sqlite3_column_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2);</w:t>
      </w:r>
    </w:p>
    <w:p w14:paraId="0DECB2C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const unsigned char* position = sqlite3_column_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3);</w:t>
      </w:r>
    </w:p>
    <w:p w14:paraId="4C94590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double salary = sqlite3_column_</w:t>
      </w:r>
      <w:proofErr w:type="gramStart"/>
      <w:r w:rsidRPr="005D2928">
        <w:rPr>
          <w:lang w:val="en-US"/>
        </w:rPr>
        <w:t>double(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4);</w:t>
      </w:r>
    </w:p>
    <w:p w14:paraId="7227893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const unsigned char* </w:t>
      </w:r>
      <w:proofErr w:type="spellStart"/>
      <w:r w:rsidRPr="005D2928">
        <w:rPr>
          <w:lang w:val="en-US"/>
        </w:rPr>
        <w:t>isboss</w:t>
      </w:r>
      <w:proofErr w:type="spellEnd"/>
      <w:r w:rsidRPr="005D2928">
        <w:rPr>
          <w:lang w:val="en-US"/>
        </w:rPr>
        <w:t xml:space="preserve"> = sqlite3_column_</w:t>
      </w:r>
      <w:proofErr w:type="gramStart"/>
      <w:r w:rsidRPr="005D2928">
        <w:rPr>
          <w:lang w:val="en-US"/>
        </w:rPr>
        <w:t>text(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5);</w:t>
      </w:r>
    </w:p>
    <w:p w14:paraId="71C763CF" w14:textId="77777777" w:rsidR="005D2928" w:rsidRPr="005D2928" w:rsidRDefault="005D2928" w:rsidP="005D2928">
      <w:pPr>
        <w:pStyle w:val="CodeStyle"/>
        <w:rPr>
          <w:lang w:val="en-US"/>
        </w:rPr>
      </w:pPr>
    </w:p>
    <w:p w14:paraId="094CE6D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5) &lt;&lt; id</w:t>
      </w:r>
    </w:p>
    <w:p w14:paraId="663FF26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30) &lt;&lt; name</w:t>
      </w:r>
    </w:p>
    <w:p w14:paraId="3E43841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20) &lt;&lt; </w:t>
      </w:r>
      <w:proofErr w:type="spellStart"/>
      <w:r w:rsidRPr="005D2928">
        <w:rPr>
          <w:lang w:val="en-US"/>
        </w:rPr>
        <w:t>otdel</w:t>
      </w:r>
      <w:proofErr w:type="spellEnd"/>
    </w:p>
    <w:p w14:paraId="3F2FD11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30) &lt;&lt; position</w:t>
      </w:r>
    </w:p>
    <w:p w14:paraId="2875D5B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15) &lt;&lt; salary</w:t>
      </w:r>
    </w:p>
    <w:p w14:paraId="4B94D6A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&lt;&lt; </w:t>
      </w:r>
      <w:proofErr w:type="spellStart"/>
      <w:proofErr w:type="gramStart"/>
      <w:r w:rsidRPr="005D2928">
        <w:rPr>
          <w:lang w:val="en-US"/>
        </w:rPr>
        <w:t>setw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15) &lt;&lt; </w:t>
      </w:r>
      <w:proofErr w:type="spellStart"/>
      <w:r w:rsidRPr="005D2928">
        <w:rPr>
          <w:lang w:val="en-US"/>
        </w:rPr>
        <w:t>isboss</w:t>
      </w:r>
      <w:proofErr w:type="spellEnd"/>
      <w:r w:rsidRPr="005D2928">
        <w:rPr>
          <w:lang w:val="en-US"/>
        </w:rPr>
        <w:t xml:space="preserve">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27FC74BB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</w:t>
      </w:r>
      <w:r w:rsidRPr="005D2928">
        <w:t>}</w:t>
      </w:r>
    </w:p>
    <w:p w14:paraId="1B16E129" w14:textId="77777777" w:rsidR="005D2928" w:rsidRPr="005D2928" w:rsidRDefault="005D2928" w:rsidP="005D2928">
      <w:pPr>
        <w:pStyle w:val="CodeStyle"/>
      </w:pPr>
      <w:r w:rsidRPr="005D2928">
        <w:t xml:space="preserve">        </w:t>
      </w:r>
      <w:proofErr w:type="spellStart"/>
      <w:r w:rsidRPr="005D2928">
        <w:rPr>
          <w:lang w:val="en-US"/>
        </w:rPr>
        <w:t>sqlite</w:t>
      </w:r>
      <w:proofErr w:type="spellEnd"/>
      <w:r w:rsidRPr="005D2928">
        <w:t>3_</w:t>
      </w:r>
      <w:r w:rsidRPr="005D2928">
        <w:rPr>
          <w:lang w:val="en-US"/>
        </w:rPr>
        <w:t>finalize</w:t>
      </w:r>
      <w:r w:rsidRPr="005D2928">
        <w:t>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t>);</w:t>
      </w:r>
    </w:p>
    <w:p w14:paraId="57C89059" w14:textId="77777777" w:rsidR="005D2928" w:rsidRPr="005D2928" w:rsidRDefault="005D2928" w:rsidP="005D2928">
      <w:pPr>
        <w:pStyle w:val="CodeStyle"/>
      </w:pPr>
      <w:r w:rsidRPr="005D2928">
        <w:t xml:space="preserve">    }</w:t>
      </w:r>
    </w:p>
    <w:p w14:paraId="445697D9" w14:textId="77777777" w:rsidR="005D2928" w:rsidRPr="005D2928" w:rsidRDefault="005D2928" w:rsidP="005D2928">
      <w:pPr>
        <w:pStyle w:val="CodeStyle"/>
      </w:pPr>
      <w:r w:rsidRPr="005D2928">
        <w:t>}</w:t>
      </w:r>
    </w:p>
    <w:p w14:paraId="490C40CA" w14:textId="77777777" w:rsidR="005D2928" w:rsidRPr="005D2928" w:rsidRDefault="005D2928" w:rsidP="005D2928">
      <w:pPr>
        <w:pStyle w:val="CodeStyle"/>
      </w:pPr>
    </w:p>
    <w:p w14:paraId="761E60DE" w14:textId="77777777" w:rsidR="005D2928" w:rsidRPr="005D2928" w:rsidRDefault="005D2928" w:rsidP="005D2928">
      <w:pPr>
        <w:pStyle w:val="CodeStyle"/>
      </w:pPr>
      <w:r w:rsidRPr="005D2928">
        <w:t>// Функция редактирования зарплаты (</w:t>
      </w:r>
      <w:proofErr w:type="spellStart"/>
      <w:r w:rsidRPr="005D2928">
        <w:t>Бухгатлтер</w:t>
      </w:r>
      <w:proofErr w:type="spellEnd"/>
      <w:r w:rsidRPr="005D2928">
        <w:t>)</w:t>
      </w:r>
    </w:p>
    <w:p w14:paraId="06771C8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void </w:t>
      </w:r>
      <w:proofErr w:type="spellStart"/>
      <w:proofErr w:type="gramStart"/>
      <w:r w:rsidRPr="005D2928">
        <w:rPr>
          <w:lang w:val="en-US"/>
        </w:rPr>
        <w:t>EditSalary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sqlite3* 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) {</w:t>
      </w:r>
    </w:p>
    <w:p w14:paraId="228E7F3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int id;</w:t>
      </w:r>
    </w:p>
    <w:p w14:paraId="4FB3842C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double</w:t>
      </w:r>
      <w:r w:rsidRPr="005D2928">
        <w:t xml:space="preserve"> </w:t>
      </w:r>
      <w:proofErr w:type="spellStart"/>
      <w:r w:rsidRPr="005D2928">
        <w:rPr>
          <w:lang w:val="en-US"/>
        </w:rPr>
        <w:t>newsal</w:t>
      </w:r>
      <w:proofErr w:type="spellEnd"/>
      <w:r w:rsidRPr="005D2928">
        <w:t>;</w:t>
      </w:r>
    </w:p>
    <w:p w14:paraId="34E27D5A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=== Редактирование зарплаты сотрудника ==="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6FEFB8B7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"Введите </w:t>
      </w:r>
      <w:r w:rsidRPr="005D2928">
        <w:rPr>
          <w:lang w:val="en-US"/>
        </w:rPr>
        <w:t>ID</w:t>
      </w:r>
      <w:r w:rsidRPr="005D2928">
        <w:t xml:space="preserve"> сотрудника для изменения его зарплаты: ";</w:t>
      </w:r>
    </w:p>
    <w:p w14:paraId="5A8E283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</w:t>
      </w:r>
      <w:proofErr w:type="spellStart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 &gt;&gt; id;</w:t>
      </w:r>
    </w:p>
    <w:p w14:paraId="1AA97078" w14:textId="77777777" w:rsidR="005D2928" w:rsidRPr="005D2928" w:rsidRDefault="005D2928" w:rsidP="005D2928">
      <w:pPr>
        <w:pStyle w:val="CodeStyle"/>
        <w:rPr>
          <w:lang w:val="en-US"/>
        </w:rPr>
      </w:pPr>
    </w:p>
    <w:p w14:paraId="714C5EB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string </w:t>
      </w:r>
      <w:proofErr w:type="spellStart"/>
      <w:r w:rsidRPr="005D2928">
        <w:rPr>
          <w:lang w:val="en-US"/>
        </w:rPr>
        <w:t>sql</w:t>
      </w:r>
      <w:proofErr w:type="spellEnd"/>
      <w:r w:rsidRPr="005D2928">
        <w:rPr>
          <w:lang w:val="en-US"/>
        </w:rPr>
        <w:t xml:space="preserve"> = "SELECT salary FROM Employees WHERE id = " + </w:t>
      </w:r>
      <w:proofErr w:type="spellStart"/>
      <w:r w:rsidRPr="005D2928">
        <w:rPr>
          <w:lang w:val="en-US"/>
        </w:rPr>
        <w:t>to_string</w:t>
      </w:r>
      <w:proofErr w:type="spellEnd"/>
      <w:r w:rsidRPr="005D2928">
        <w:rPr>
          <w:lang w:val="en-US"/>
        </w:rPr>
        <w:t>(id) + ";";</w:t>
      </w:r>
    </w:p>
    <w:p w14:paraId="19D9A7D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sqlite3_stmt* 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;</w:t>
      </w:r>
    </w:p>
    <w:p w14:paraId="4E096AA1" w14:textId="77777777" w:rsidR="005D2928" w:rsidRPr="005D2928" w:rsidRDefault="005D2928" w:rsidP="005D2928">
      <w:pPr>
        <w:pStyle w:val="CodeStyle"/>
        <w:rPr>
          <w:lang w:val="en-US"/>
        </w:rPr>
      </w:pPr>
    </w:p>
    <w:p w14:paraId="5A4C75C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(sqlite3_prepare_v2(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sql.c_</w:t>
      </w:r>
      <w:proofErr w:type="gramStart"/>
      <w:r w:rsidRPr="005D2928">
        <w:rPr>
          <w:lang w:val="en-US"/>
        </w:rPr>
        <w:t>str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), -1, &amp;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) == SQLITE_OK) {</w:t>
      </w:r>
    </w:p>
    <w:p w14:paraId="42505F7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if (sqlite3_step(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 == SQLITE_ROW) {</w:t>
      </w:r>
    </w:p>
    <w:p w14:paraId="206A3257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"Введите новую зарплату сотрудника: ";</w:t>
      </w:r>
    </w:p>
    <w:p w14:paraId="251A079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    </w:t>
      </w:r>
      <w:proofErr w:type="spellStart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 &gt;&gt; </w:t>
      </w:r>
      <w:proofErr w:type="spellStart"/>
      <w:r w:rsidRPr="005D2928">
        <w:rPr>
          <w:lang w:val="en-US"/>
        </w:rPr>
        <w:t>newsal</w:t>
      </w:r>
      <w:proofErr w:type="spellEnd"/>
      <w:r w:rsidRPr="005D2928">
        <w:rPr>
          <w:lang w:val="en-US"/>
        </w:rPr>
        <w:t>;</w:t>
      </w:r>
    </w:p>
    <w:p w14:paraId="72A26A2C" w14:textId="77777777" w:rsidR="005D2928" w:rsidRPr="005D2928" w:rsidRDefault="005D2928" w:rsidP="005D2928">
      <w:pPr>
        <w:pStyle w:val="CodeStyle"/>
        <w:rPr>
          <w:lang w:val="en-US"/>
        </w:rPr>
      </w:pPr>
    </w:p>
    <w:p w14:paraId="5BD001E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string sql2 = "UPDATE Employees SET salary = " + </w:t>
      </w:r>
      <w:proofErr w:type="spellStart"/>
      <w:r w:rsidRPr="005D2928">
        <w:rPr>
          <w:lang w:val="en-US"/>
        </w:rPr>
        <w:t>to_string</w:t>
      </w:r>
      <w:proofErr w:type="spellEnd"/>
      <w:r w:rsidRPr="005D2928">
        <w:rPr>
          <w:lang w:val="en-US"/>
        </w:rPr>
        <w:t>(</w:t>
      </w:r>
      <w:proofErr w:type="spellStart"/>
      <w:r w:rsidRPr="005D2928">
        <w:rPr>
          <w:lang w:val="en-US"/>
        </w:rPr>
        <w:t>newsal</w:t>
      </w:r>
      <w:proofErr w:type="spellEnd"/>
      <w:r w:rsidRPr="005D2928">
        <w:rPr>
          <w:lang w:val="en-US"/>
        </w:rPr>
        <w:t xml:space="preserve">) + " WHERE id = " + </w:t>
      </w:r>
      <w:proofErr w:type="spellStart"/>
      <w:r w:rsidRPr="005D2928">
        <w:rPr>
          <w:lang w:val="en-US"/>
        </w:rPr>
        <w:t>to_string</w:t>
      </w:r>
      <w:proofErr w:type="spellEnd"/>
      <w:r w:rsidRPr="005D2928">
        <w:rPr>
          <w:lang w:val="en-US"/>
        </w:rPr>
        <w:t>(id) + ";";</w:t>
      </w:r>
    </w:p>
    <w:p w14:paraId="55E61F1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if (</w:t>
      </w:r>
      <w:proofErr w:type="spellStart"/>
      <w:proofErr w:type="gramStart"/>
      <w:r w:rsidRPr="005D2928">
        <w:rPr>
          <w:lang w:val="en-US"/>
        </w:rPr>
        <w:t>executeSQL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, sql2)) {</w:t>
      </w:r>
    </w:p>
    <w:p w14:paraId="784367D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"\</w:t>
      </w:r>
      <w:proofErr w:type="spellStart"/>
      <w:r w:rsidRPr="005D2928">
        <w:rPr>
          <w:lang w:val="en-US"/>
        </w:rPr>
        <w:t>nЗарплата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успешно</w:t>
      </w:r>
      <w:proofErr w:type="spellEnd"/>
      <w:r w:rsidRPr="005D2928">
        <w:rPr>
          <w:lang w:val="en-US"/>
        </w:rPr>
        <w:t xml:space="preserve"> </w:t>
      </w:r>
      <w:proofErr w:type="spellStart"/>
      <w:proofErr w:type="gramStart"/>
      <w:r w:rsidRPr="005D2928">
        <w:rPr>
          <w:lang w:val="en-US"/>
        </w:rPr>
        <w:t>изменена</w:t>
      </w:r>
      <w:proofErr w:type="spellEnd"/>
      <w:r w:rsidRPr="005D2928">
        <w:rPr>
          <w:lang w:val="en-US"/>
        </w:rPr>
        <w:t>!\</w:t>
      </w:r>
      <w:proofErr w:type="gramEnd"/>
      <w:r w:rsidRPr="005D2928">
        <w:rPr>
          <w:lang w:val="en-US"/>
        </w:rPr>
        <w:t>n";</w:t>
      </w:r>
    </w:p>
    <w:p w14:paraId="4CF426BB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    </w:t>
      </w:r>
      <w:r w:rsidRPr="005D2928">
        <w:t>}</w:t>
      </w:r>
    </w:p>
    <w:p w14:paraId="4D7EBC9C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r w:rsidRPr="005D2928">
        <w:rPr>
          <w:lang w:val="en-US"/>
        </w:rPr>
        <w:t>else</w:t>
      </w:r>
      <w:r w:rsidRPr="005D2928">
        <w:t xml:space="preserve"> {</w:t>
      </w:r>
    </w:p>
    <w:p w14:paraId="12167D00" w14:textId="77777777" w:rsidR="005D2928" w:rsidRPr="005D2928" w:rsidRDefault="005D2928" w:rsidP="005D2928">
      <w:pPr>
        <w:pStyle w:val="CodeStyle"/>
      </w:pPr>
      <w:r w:rsidRPr="005D2928"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Ошибка при редактировании </w:t>
      </w:r>
      <w:proofErr w:type="gramStart"/>
      <w:r w:rsidRPr="005D2928">
        <w:t>зарплаты!\</w:t>
      </w:r>
      <w:proofErr w:type="gramEnd"/>
      <w:r w:rsidRPr="005D2928">
        <w:rPr>
          <w:lang w:val="en-US"/>
        </w:rPr>
        <w:t>n</w:t>
      </w:r>
      <w:r w:rsidRPr="005D2928">
        <w:t>";</w:t>
      </w:r>
    </w:p>
    <w:p w14:paraId="03C611B1" w14:textId="77777777" w:rsidR="005D2928" w:rsidRPr="005D2928" w:rsidRDefault="005D2928" w:rsidP="005D2928">
      <w:pPr>
        <w:pStyle w:val="CodeStyle"/>
      </w:pPr>
      <w:r w:rsidRPr="005D2928">
        <w:t xml:space="preserve">            }</w:t>
      </w:r>
    </w:p>
    <w:p w14:paraId="60A1589D" w14:textId="77777777" w:rsidR="005D2928" w:rsidRPr="005D2928" w:rsidRDefault="005D2928" w:rsidP="005D2928">
      <w:pPr>
        <w:pStyle w:val="CodeStyle"/>
      </w:pPr>
      <w:r w:rsidRPr="005D2928">
        <w:t xml:space="preserve">        }</w:t>
      </w:r>
    </w:p>
    <w:p w14:paraId="28D16A69" w14:textId="77777777" w:rsidR="005D2928" w:rsidRPr="005D2928" w:rsidRDefault="005D2928" w:rsidP="005D2928">
      <w:pPr>
        <w:pStyle w:val="CodeStyle"/>
      </w:pPr>
      <w:r w:rsidRPr="005D2928">
        <w:lastRenderedPageBreak/>
        <w:t xml:space="preserve">        </w:t>
      </w:r>
      <w:r w:rsidRPr="005D2928">
        <w:rPr>
          <w:lang w:val="en-US"/>
        </w:rPr>
        <w:t>else</w:t>
      </w:r>
      <w:r w:rsidRPr="005D2928">
        <w:t xml:space="preserve"> {</w:t>
      </w:r>
    </w:p>
    <w:p w14:paraId="04EBFCCA" w14:textId="77777777" w:rsidR="005D2928" w:rsidRPr="005D2928" w:rsidRDefault="005D2928" w:rsidP="005D2928">
      <w:pPr>
        <w:pStyle w:val="CodeStyle"/>
      </w:pPr>
      <w:r w:rsidRPr="005D2928">
        <w:t xml:space="preserve">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Ошибка: неверный </w:t>
      </w:r>
      <w:proofErr w:type="gramStart"/>
      <w:r w:rsidRPr="005D2928">
        <w:rPr>
          <w:lang w:val="en-US"/>
        </w:rPr>
        <w:t>id</w:t>
      </w:r>
      <w:r w:rsidRPr="005D2928">
        <w:t>!\</w:t>
      </w:r>
      <w:proofErr w:type="gramEnd"/>
      <w:r w:rsidRPr="005D2928">
        <w:rPr>
          <w:lang w:val="en-US"/>
        </w:rPr>
        <w:t>n</w:t>
      </w:r>
      <w:r w:rsidRPr="005D2928">
        <w:t>";</w:t>
      </w:r>
    </w:p>
    <w:p w14:paraId="6C4D7F29" w14:textId="77777777" w:rsidR="005D2928" w:rsidRPr="005D2928" w:rsidRDefault="005D2928" w:rsidP="005D2928">
      <w:pPr>
        <w:pStyle w:val="CodeStyle"/>
      </w:pPr>
      <w:r w:rsidRPr="005D2928">
        <w:t xml:space="preserve">        }</w:t>
      </w:r>
    </w:p>
    <w:p w14:paraId="7414476B" w14:textId="77777777" w:rsidR="005D2928" w:rsidRPr="005D2928" w:rsidRDefault="005D2928" w:rsidP="005D2928">
      <w:pPr>
        <w:pStyle w:val="CodeStyle"/>
      </w:pPr>
      <w:r w:rsidRPr="005D2928">
        <w:t xml:space="preserve">        </w:t>
      </w:r>
      <w:proofErr w:type="spellStart"/>
      <w:r w:rsidRPr="005D2928">
        <w:rPr>
          <w:lang w:val="en-US"/>
        </w:rPr>
        <w:t>sqlite</w:t>
      </w:r>
      <w:proofErr w:type="spellEnd"/>
      <w:r w:rsidRPr="005D2928">
        <w:t>3_</w:t>
      </w:r>
      <w:r w:rsidRPr="005D2928">
        <w:rPr>
          <w:lang w:val="en-US"/>
        </w:rPr>
        <w:t>finalize</w:t>
      </w:r>
      <w:r w:rsidRPr="005D2928">
        <w:t>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t>);</w:t>
      </w:r>
    </w:p>
    <w:p w14:paraId="4904DA11" w14:textId="77777777" w:rsidR="005D2928" w:rsidRPr="005D2928" w:rsidRDefault="005D2928" w:rsidP="005D2928">
      <w:pPr>
        <w:pStyle w:val="CodeStyle"/>
      </w:pPr>
      <w:r w:rsidRPr="005D2928">
        <w:t xml:space="preserve">    }</w:t>
      </w:r>
    </w:p>
    <w:p w14:paraId="5A2EA44D" w14:textId="77777777" w:rsidR="005D2928" w:rsidRPr="005D2928" w:rsidRDefault="005D2928" w:rsidP="005D2928">
      <w:pPr>
        <w:pStyle w:val="CodeStyle"/>
      </w:pPr>
      <w:r w:rsidRPr="005D2928">
        <w:t>}</w:t>
      </w:r>
    </w:p>
    <w:p w14:paraId="4A620DEA" w14:textId="77777777" w:rsidR="005D2928" w:rsidRPr="005D2928" w:rsidRDefault="005D2928" w:rsidP="005D2928">
      <w:pPr>
        <w:pStyle w:val="CodeStyle"/>
      </w:pPr>
    </w:p>
    <w:p w14:paraId="2EBCB216" w14:textId="77777777" w:rsidR="005D2928" w:rsidRPr="005D2928" w:rsidRDefault="005D2928" w:rsidP="005D2928">
      <w:pPr>
        <w:pStyle w:val="CodeStyle"/>
      </w:pPr>
      <w:r w:rsidRPr="005D2928">
        <w:t>// Главное меню Обычного Работника</w:t>
      </w:r>
    </w:p>
    <w:p w14:paraId="1808B4EF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>void</w:t>
      </w:r>
      <w:r w:rsidRPr="005D2928">
        <w:t xml:space="preserve"> </w:t>
      </w:r>
      <w:proofErr w:type="spellStart"/>
      <w:proofErr w:type="gramStart"/>
      <w:r w:rsidRPr="005D2928">
        <w:rPr>
          <w:lang w:val="en-US"/>
        </w:rPr>
        <w:t>showMenuEmpl</w:t>
      </w:r>
      <w:proofErr w:type="spellEnd"/>
      <w:r w:rsidRPr="005D2928">
        <w:t>(</w:t>
      </w:r>
      <w:proofErr w:type="gramEnd"/>
      <w:r w:rsidRPr="005D2928">
        <w:t>) {</w:t>
      </w:r>
    </w:p>
    <w:p w14:paraId="2111FE7B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========== СИСТЕМА УПРАВЛЕНИЯ СОТРУДНИКАМИ =========="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4A5C7D5D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"1. Показать свои данные"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594239F7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"2. Показать начальника своего отдела"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5CB6A91F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"3. Редактировать свой ключ доступа"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6682F5C8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"4. Выход"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491BEC99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"Выберите действие: ";</w:t>
      </w:r>
    </w:p>
    <w:p w14:paraId="4F50757C" w14:textId="77777777" w:rsidR="005D2928" w:rsidRPr="005D2928" w:rsidRDefault="005D2928" w:rsidP="005D2928">
      <w:pPr>
        <w:pStyle w:val="CodeStyle"/>
      </w:pPr>
      <w:r w:rsidRPr="005D2928">
        <w:t>}</w:t>
      </w:r>
    </w:p>
    <w:p w14:paraId="5CB7EFF6" w14:textId="77777777" w:rsidR="005D2928" w:rsidRPr="005D2928" w:rsidRDefault="005D2928" w:rsidP="005D2928">
      <w:pPr>
        <w:pStyle w:val="CodeStyle"/>
      </w:pPr>
    </w:p>
    <w:p w14:paraId="177D8903" w14:textId="77777777" w:rsidR="005D2928" w:rsidRPr="005D2928" w:rsidRDefault="005D2928" w:rsidP="005D2928">
      <w:pPr>
        <w:pStyle w:val="CodeStyle"/>
      </w:pPr>
      <w:r w:rsidRPr="005D2928">
        <w:t xml:space="preserve">// Главное меню </w:t>
      </w:r>
      <w:proofErr w:type="spellStart"/>
      <w:r w:rsidRPr="005D2928">
        <w:t>Начальнка</w:t>
      </w:r>
      <w:proofErr w:type="spellEnd"/>
      <w:r w:rsidRPr="005D2928">
        <w:t xml:space="preserve"> Отдела</w:t>
      </w:r>
    </w:p>
    <w:p w14:paraId="45FDE6FF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>void</w:t>
      </w:r>
      <w:r w:rsidRPr="005D2928">
        <w:t xml:space="preserve"> </w:t>
      </w:r>
      <w:proofErr w:type="spellStart"/>
      <w:proofErr w:type="gramStart"/>
      <w:r w:rsidRPr="005D2928">
        <w:rPr>
          <w:lang w:val="en-US"/>
        </w:rPr>
        <w:t>showMenuBossEmpl</w:t>
      </w:r>
      <w:proofErr w:type="spellEnd"/>
      <w:r w:rsidRPr="005D2928">
        <w:t>(</w:t>
      </w:r>
      <w:proofErr w:type="gramEnd"/>
      <w:r w:rsidRPr="005D2928">
        <w:t>) {</w:t>
      </w:r>
    </w:p>
    <w:p w14:paraId="3893933D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========== СИСТЕМА УПРАВЛЕНИЯ СОТРУДНИКАМИ =========="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10845365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"1. Показать свои данные"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3F800110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"2. Показать сотрудников своего отдела"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2CB5A592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"3. Редактировать свой ключ доступа"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4F9D94F3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"4. Выход"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6B680FFB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"Выберите действие: ";</w:t>
      </w:r>
    </w:p>
    <w:p w14:paraId="123A0AFF" w14:textId="77777777" w:rsidR="005D2928" w:rsidRPr="005D2928" w:rsidRDefault="005D2928" w:rsidP="005D2928">
      <w:pPr>
        <w:pStyle w:val="CodeStyle"/>
      </w:pPr>
      <w:r w:rsidRPr="005D2928">
        <w:t>}</w:t>
      </w:r>
    </w:p>
    <w:p w14:paraId="57C48106" w14:textId="77777777" w:rsidR="005D2928" w:rsidRPr="005D2928" w:rsidRDefault="005D2928" w:rsidP="005D2928">
      <w:pPr>
        <w:pStyle w:val="CodeStyle"/>
      </w:pPr>
    </w:p>
    <w:p w14:paraId="28969959" w14:textId="77777777" w:rsidR="005D2928" w:rsidRPr="005D2928" w:rsidRDefault="005D2928" w:rsidP="005D2928">
      <w:pPr>
        <w:pStyle w:val="CodeStyle"/>
      </w:pPr>
      <w:r w:rsidRPr="005D2928">
        <w:t>// Главное меню Бухгалтера</w:t>
      </w:r>
    </w:p>
    <w:p w14:paraId="3485C0D4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>void</w:t>
      </w:r>
      <w:r w:rsidRPr="005D2928">
        <w:t xml:space="preserve"> </w:t>
      </w:r>
      <w:proofErr w:type="spellStart"/>
      <w:proofErr w:type="gramStart"/>
      <w:r w:rsidRPr="005D2928">
        <w:rPr>
          <w:lang w:val="en-US"/>
        </w:rPr>
        <w:t>showMenuBuh</w:t>
      </w:r>
      <w:proofErr w:type="spellEnd"/>
      <w:r w:rsidRPr="005D2928">
        <w:t>(</w:t>
      </w:r>
      <w:proofErr w:type="gramEnd"/>
      <w:r w:rsidRPr="005D2928">
        <w:t>) {</w:t>
      </w:r>
    </w:p>
    <w:p w14:paraId="0A434229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========== СИСТЕМА УПРАВЛЕНИЯ СОТРУДНИКАМИ =========="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514DDAC3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"1. Показать свои данные"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32CE49B3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"2. Показать начальника своего отдела"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2EEE3038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"3. Редактировать свой ключ доступа"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02BCA62B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"4. Показать всех сотрудников"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1A3F8096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"5. Редактировать зарплату сотрудника (по </w:t>
      </w:r>
      <w:r w:rsidRPr="005D2928">
        <w:rPr>
          <w:lang w:val="en-US"/>
        </w:rPr>
        <w:t>id</w:t>
      </w:r>
      <w:r w:rsidRPr="005D2928">
        <w:t xml:space="preserve">)"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1134C07B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"6. Выход"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2FC8EBD4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"Выберите действие: ";</w:t>
      </w:r>
    </w:p>
    <w:p w14:paraId="4A0BDFE2" w14:textId="77777777" w:rsidR="005D2928" w:rsidRPr="005D2928" w:rsidRDefault="005D2928" w:rsidP="005D2928">
      <w:pPr>
        <w:pStyle w:val="CodeStyle"/>
      </w:pPr>
      <w:r w:rsidRPr="005D2928">
        <w:t>}</w:t>
      </w:r>
    </w:p>
    <w:p w14:paraId="4498BFF6" w14:textId="77777777" w:rsidR="005D2928" w:rsidRPr="005D2928" w:rsidRDefault="005D2928" w:rsidP="005D2928">
      <w:pPr>
        <w:pStyle w:val="CodeStyle"/>
      </w:pPr>
    </w:p>
    <w:p w14:paraId="3309188F" w14:textId="77777777" w:rsidR="005D2928" w:rsidRPr="005D2928" w:rsidRDefault="005D2928" w:rsidP="005D2928">
      <w:pPr>
        <w:pStyle w:val="CodeStyle"/>
      </w:pPr>
      <w:r w:rsidRPr="005D2928">
        <w:t>// Главное меню Главного Бухгалтера</w:t>
      </w:r>
    </w:p>
    <w:p w14:paraId="7EFFF7C4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>void</w:t>
      </w:r>
      <w:r w:rsidRPr="005D2928">
        <w:t xml:space="preserve"> </w:t>
      </w:r>
      <w:proofErr w:type="spellStart"/>
      <w:proofErr w:type="gramStart"/>
      <w:r w:rsidRPr="005D2928">
        <w:rPr>
          <w:lang w:val="en-US"/>
        </w:rPr>
        <w:t>showMenuGlBuh</w:t>
      </w:r>
      <w:proofErr w:type="spellEnd"/>
      <w:r w:rsidRPr="005D2928">
        <w:t>(</w:t>
      </w:r>
      <w:proofErr w:type="gramEnd"/>
      <w:r w:rsidRPr="005D2928">
        <w:t>) {</w:t>
      </w:r>
    </w:p>
    <w:p w14:paraId="3CD127E5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========== СИСТЕМА УПРАВЛЕНИЯ СОТРУДНИКАМИ =========="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3EF44240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"1. Показать свои данные"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3B9E64B9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"2. Показать всех бухгалтеров"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468ACE05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"3. Редактировать свой ключ доступа"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560E743A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"4. Показать всех сотрудников"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038DA9D1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"5. Редактировать зарплату сотрудника (по </w:t>
      </w:r>
      <w:r w:rsidRPr="005D2928">
        <w:rPr>
          <w:lang w:val="en-US"/>
        </w:rPr>
        <w:t>id</w:t>
      </w:r>
      <w:r w:rsidRPr="005D2928">
        <w:t xml:space="preserve">)"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6CB87B1C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"6. Выход"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7C57C63F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"Выберите действие: ";</w:t>
      </w:r>
    </w:p>
    <w:p w14:paraId="4E5D6070" w14:textId="77777777" w:rsidR="005D2928" w:rsidRPr="005D2928" w:rsidRDefault="005D2928" w:rsidP="005D2928">
      <w:pPr>
        <w:pStyle w:val="CodeStyle"/>
      </w:pPr>
      <w:r w:rsidRPr="005D2928">
        <w:t>}</w:t>
      </w:r>
    </w:p>
    <w:p w14:paraId="6F4984C6" w14:textId="77777777" w:rsidR="005D2928" w:rsidRPr="005D2928" w:rsidRDefault="005D2928" w:rsidP="005D2928">
      <w:pPr>
        <w:pStyle w:val="CodeStyle"/>
      </w:pPr>
    </w:p>
    <w:p w14:paraId="727782D5" w14:textId="77777777" w:rsidR="005D2928" w:rsidRPr="005D2928" w:rsidRDefault="005D2928" w:rsidP="005D2928">
      <w:pPr>
        <w:pStyle w:val="CodeStyle"/>
      </w:pPr>
      <w:r w:rsidRPr="005D2928">
        <w:t>// Главное меню Директора</w:t>
      </w:r>
    </w:p>
    <w:p w14:paraId="6DE31C96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>void</w:t>
      </w:r>
      <w:r w:rsidRPr="005D2928">
        <w:t xml:space="preserve"> </w:t>
      </w:r>
      <w:proofErr w:type="spellStart"/>
      <w:proofErr w:type="gramStart"/>
      <w:r w:rsidRPr="005D2928">
        <w:rPr>
          <w:lang w:val="en-US"/>
        </w:rPr>
        <w:t>showMenuBoss</w:t>
      </w:r>
      <w:proofErr w:type="spellEnd"/>
      <w:r w:rsidRPr="005D2928">
        <w:t>(</w:t>
      </w:r>
      <w:proofErr w:type="gramEnd"/>
      <w:r w:rsidRPr="005D2928">
        <w:t>) {</w:t>
      </w:r>
    </w:p>
    <w:p w14:paraId="3CCCA665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========== СИСТЕМА УПРАВЛЕНИЯ СОТРУДНИКАМИ =========="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12184CEE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"1. Показать свои данные"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494C10F0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"2. Показать сотрудников своего отдела"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0632B629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"3. Редактировать свой ключ доступа"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6282F6BE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"4. Показать всех сотрудников"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5540CB89" w14:textId="77777777" w:rsidR="005D2928" w:rsidRPr="005D2928" w:rsidRDefault="005D2928" w:rsidP="005D2928">
      <w:pPr>
        <w:pStyle w:val="CodeStyle"/>
      </w:pPr>
      <w:r w:rsidRPr="005D2928">
        <w:lastRenderedPageBreak/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"5. Добавить сотрудника"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31CD31EB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"6. Удалить сотрудника"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2800D479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"7. Редактировать данные сотрудника (по </w:t>
      </w:r>
      <w:r w:rsidRPr="005D2928">
        <w:rPr>
          <w:lang w:val="en-US"/>
        </w:rPr>
        <w:t>id</w:t>
      </w:r>
      <w:r w:rsidRPr="005D2928">
        <w:t xml:space="preserve">)"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42E3E01A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"8. Выгрузить отчёт о данных сотрудников (</w:t>
      </w:r>
      <w:proofErr w:type="gramStart"/>
      <w:r w:rsidRPr="005D2928">
        <w:rPr>
          <w:lang w:val="en-US"/>
        </w:rPr>
        <w:t>JSON</w:t>
      </w:r>
      <w:r w:rsidRPr="005D2928">
        <w:t>,</w:t>
      </w:r>
      <w:r w:rsidRPr="005D2928">
        <w:rPr>
          <w:lang w:val="en-US"/>
        </w:rPr>
        <w:t>CSV</w:t>
      </w:r>
      <w:proofErr w:type="gramEnd"/>
      <w:r w:rsidRPr="005D2928">
        <w:t>,</w:t>
      </w:r>
      <w:r w:rsidRPr="005D2928">
        <w:rPr>
          <w:lang w:val="en-US"/>
        </w:rPr>
        <w:t>XML</w:t>
      </w:r>
      <w:r w:rsidRPr="005D2928">
        <w:t>,</w:t>
      </w:r>
      <w:r w:rsidRPr="005D2928">
        <w:rPr>
          <w:lang w:val="en-US"/>
        </w:rPr>
        <w:t>YAML</w:t>
      </w:r>
      <w:r w:rsidRPr="005D2928">
        <w:t xml:space="preserve">)"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3B191D7D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"9. Выход"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4D8D084B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"Выберите действие: ";</w:t>
      </w:r>
    </w:p>
    <w:p w14:paraId="368414D1" w14:textId="77777777" w:rsidR="005D2928" w:rsidRPr="005D2928" w:rsidRDefault="005D2928" w:rsidP="005D2928">
      <w:pPr>
        <w:pStyle w:val="CodeStyle"/>
      </w:pPr>
      <w:r w:rsidRPr="005D2928">
        <w:t>}</w:t>
      </w:r>
    </w:p>
    <w:p w14:paraId="041F5B2A" w14:textId="77777777" w:rsidR="005D2928" w:rsidRPr="005D2928" w:rsidRDefault="005D2928" w:rsidP="005D2928">
      <w:pPr>
        <w:pStyle w:val="CodeStyle"/>
      </w:pPr>
    </w:p>
    <w:p w14:paraId="41F90771" w14:textId="77777777" w:rsidR="005D2928" w:rsidRPr="005D2928" w:rsidRDefault="005D2928" w:rsidP="005D2928">
      <w:pPr>
        <w:pStyle w:val="CodeStyle"/>
      </w:pPr>
      <w:r w:rsidRPr="005D2928">
        <w:t>// Система авторизации</w:t>
      </w:r>
    </w:p>
    <w:p w14:paraId="099F41D6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>int</w:t>
      </w:r>
      <w:r w:rsidRPr="005D2928">
        <w:t xml:space="preserve"> </w:t>
      </w:r>
      <w:proofErr w:type="spellStart"/>
      <w:r w:rsidRPr="005D2928">
        <w:rPr>
          <w:lang w:val="en-US"/>
        </w:rPr>
        <w:t>tpid</w:t>
      </w:r>
      <w:proofErr w:type="spellEnd"/>
      <w:r w:rsidRPr="005D2928">
        <w:t xml:space="preserve"> = 0;</w:t>
      </w:r>
    </w:p>
    <w:p w14:paraId="3DAD62AB" w14:textId="77777777" w:rsidR="005D2928" w:rsidRPr="005D2928" w:rsidRDefault="005D2928" w:rsidP="005D2928">
      <w:pPr>
        <w:pStyle w:val="CodeStyle"/>
      </w:pPr>
    </w:p>
    <w:p w14:paraId="3FAF0F3D" w14:textId="77777777" w:rsidR="005D2928" w:rsidRPr="00AA2D02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int</w:t>
      </w:r>
      <w:r w:rsidRPr="00AA2D02">
        <w:rPr>
          <w:lang w:val="en-US"/>
        </w:rPr>
        <w:t xml:space="preserve"> </w:t>
      </w:r>
      <w:proofErr w:type="spellStart"/>
      <w:proofErr w:type="gramStart"/>
      <w:r w:rsidRPr="005D2928">
        <w:rPr>
          <w:lang w:val="en-US"/>
        </w:rPr>
        <w:t>LogIn</w:t>
      </w:r>
      <w:proofErr w:type="spellEnd"/>
      <w:r w:rsidRPr="00AA2D02">
        <w:rPr>
          <w:lang w:val="en-US"/>
        </w:rPr>
        <w:t>(</w:t>
      </w:r>
      <w:proofErr w:type="gramEnd"/>
      <w:r w:rsidRPr="005D2928">
        <w:rPr>
          <w:lang w:val="en-US"/>
        </w:rPr>
        <w:t>sqlite</w:t>
      </w:r>
      <w:r w:rsidRPr="00AA2D02">
        <w:rPr>
          <w:lang w:val="en-US"/>
        </w:rPr>
        <w:t xml:space="preserve">3* </w:t>
      </w:r>
      <w:proofErr w:type="spellStart"/>
      <w:r w:rsidRPr="005D2928">
        <w:rPr>
          <w:lang w:val="en-US"/>
        </w:rPr>
        <w:t>db</w:t>
      </w:r>
      <w:proofErr w:type="spellEnd"/>
      <w:r w:rsidRPr="00AA2D02">
        <w:rPr>
          <w:lang w:val="en-US"/>
        </w:rPr>
        <w:t xml:space="preserve">, </w:t>
      </w:r>
      <w:r w:rsidRPr="005D2928">
        <w:rPr>
          <w:lang w:val="en-US"/>
        </w:rPr>
        <w:t>int</w:t>
      </w:r>
      <w:r w:rsidRPr="00AA2D02">
        <w:rPr>
          <w:lang w:val="en-US"/>
        </w:rPr>
        <w:t xml:space="preserve"> </w:t>
      </w:r>
      <w:proofErr w:type="spellStart"/>
      <w:r w:rsidRPr="005D2928">
        <w:rPr>
          <w:lang w:val="en-US"/>
        </w:rPr>
        <w:t>enkey</w:t>
      </w:r>
      <w:proofErr w:type="spellEnd"/>
      <w:r w:rsidRPr="00AA2D02">
        <w:rPr>
          <w:lang w:val="en-US"/>
        </w:rPr>
        <w:t>) {</w:t>
      </w:r>
    </w:p>
    <w:p w14:paraId="39E87E30" w14:textId="77777777" w:rsidR="005D2928" w:rsidRPr="005D2928" w:rsidRDefault="005D2928" w:rsidP="005D2928">
      <w:pPr>
        <w:pStyle w:val="CodeStyle"/>
        <w:rPr>
          <w:lang w:val="en-US"/>
        </w:rPr>
      </w:pPr>
      <w:r w:rsidRPr="00AA2D02">
        <w:rPr>
          <w:lang w:val="en-US"/>
        </w:rPr>
        <w:t xml:space="preserve">    </w:t>
      </w:r>
      <w:r w:rsidRPr="005D2928">
        <w:rPr>
          <w:lang w:val="en-US"/>
        </w:rPr>
        <w:t>int res = 0;</w:t>
      </w:r>
    </w:p>
    <w:p w14:paraId="273DC7E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string </w:t>
      </w:r>
      <w:proofErr w:type="spellStart"/>
      <w:r w:rsidRPr="005D2928">
        <w:rPr>
          <w:lang w:val="en-US"/>
        </w:rPr>
        <w:t>enkF</w:t>
      </w:r>
      <w:proofErr w:type="spellEnd"/>
      <w:r w:rsidRPr="005D2928">
        <w:rPr>
          <w:lang w:val="en-US"/>
        </w:rPr>
        <w:t xml:space="preserve"> = "SELECT id, </w:t>
      </w:r>
      <w:proofErr w:type="spellStart"/>
      <w:r w:rsidRPr="005D2928">
        <w:rPr>
          <w:lang w:val="en-US"/>
        </w:rPr>
        <w:t>otdel</w:t>
      </w:r>
      <w:proofErr w:type="spellEnd"/>
      <w:r w:rsidRPr="005D2928">
        <w:rPr>
          <w:lang w:val="en-US"/>
        </w:rPr>
        <w:t xml:space="preserve">, position, </w:t>
      </w:r>
      <w:proofErr w:type="spellStart"/>
      <w:r w:rsidRPr="005D2928">
        <w:rPr>
          <w:lang w:val="en-US"/>
        </w:rPr>
        <w:t>isBoss</w:t>
      </w:r>
      <w:proofErr w:type="spellEnd"/>
      <w:r w:rsidRPr="005D2928">
        <w:rPr>
          <w:lang w:val="en-US"/>
        </w:rPr>
        <w:t xml:space="preserve"> FROM Employees WHERE </w:t>
      </w:r>
      <w:proofErr w:type="spellStart"/>
      <w:r w:rsidRPr="005D2928">
        <w:rPr>
          <w:lang w:val="en-US"/>
        </w:rPr>
        <w:t>EnterKey</w:t>
      </w:r>
      <w:proofErr w:type="spellEnd"/>
      <w:r w:rsidRPr="005D2928">
        <w:rPr>
          <w:lang w:val="en-US"/>
        </w:rPr>
        <w:t xml:space="preserve"> </w:t>
      </w:r>
      <w:proofErr w:type="gramStart"/>
      <w:r w:rsidRPr="005D2928">
        <w:rPr>
          <w:lang w:val="en-US"/>
        </w:rPr>
        <w:t>= ?</w:t>
      </w:r>
      <w:proofErr w:type="gramEnd"/>
      <w:r w:rsidRPr="005D2928">
        <w:rPr>
          <w:lang w:val="en-US"/>
        </w:rPr>
        <w:t>";</w:t>
      </w:r>
    </w:p>
    <w:p w14:paraId="082B12A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sqlite3_stmt* 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;</w:t>
      </w:r>
    </w:p>
    <w:p w14:paraId="77769449" w14:textId="77777777" w:rsidR="005D2928" w:rsidRPr="005D2928" w:rsidRDefault="005D2928" w:rsidP="005D2928">
      <w:pPr>
        <w:pStyle w:val="CodeStyle"/>
        <w:rPr>
          <w:lang w:val="en-US"/>
        </w:rPr>
      </w:pPr>
    </w:p>
    <w:p w14:paraId="1B23A0A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(sqlite3_prepare_v2(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enkF.c_</w:t>
      </w:r>
      <w:proofErr w:type="gramStart"/>
      <w:r w:rsidRPr="005D2928">
        <w:rPr>
          <w:lang w:val="en-US"/>
        </w:rPr>
        <w:t>str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), -1, &amp;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) == SQLITE_OK) {</w:t>
      </w:r>
    </w:p>
    <w:p w14:paraId="40D6919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sqlite3_bind_</w:t>
      </w:r>
      <w:proofErr w:type="gramStart"/>
      <w:r w:rsidRPr="005D2928">
        <w:rPr>
          <w:lang w:val="en-US"/>
        </w:rPr>
        <w:t>int(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1,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>);</w:t>
      </w:r>
    </w:p>
    <w:p w14:paraId="029D0C4E" w14:textId="77777777" w:rsidR="005D2928" w:rsidRPr="005D2928" w:rsidRDefault="005D2928" w:rsidP="005D2928">
      <w:pPr>
        <w:pStyle w:val="CodeStyle"/>
        <w:rPr>
          <w:lang w:val="en-US"/>
        </w:rPr>
      </w:pPr>
    </w:p>
    <w:p w14:paraId="5DEDBEC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if (sqlite3_step(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 == SQLITE_ROW) {</w:t>
      </w:r>
    </w:p>
    <w:p w14:paraId="04BC220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</w:t>
      </w:r>
      <w:proofErr w:type="spellStart"/>
      <w:r w:rsidRPr="005D2928">
        <w:rPr>
          <w:lang w:val="en-US"/>
        </w:rPr>
        <w:t>tpid</w:t>
      </w:r>
      <w:proofErr w:type="spellEnd"/>
      <w:r w:rsidRPr="005D2928">
        <w:rPr>
          <w:lang w:val="en-US"/>
        </w:rPr>
        <w:t xml:space="preserve"> = (int)sqlite3_column_</w:t>
      </w:r>
      <w:proofErr w:type="gramStart"/>
      <w:r w:rsidRPr="005D2928">
        <w:rPr>
          <w:lang w:val="en-US"/>
        </w:rPr>
        <w:t>int(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0);</w:t>
      </w:r>
    </w:p>
    <w:p w14:paraId="407303B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const char* </w:t>
      </w:r>
      <w:proofErr w:type="spellStart"/>
      <w:r w:rsidRPr="005D2928">
        <w:rPr>
          <w:lang w:val="en-US"/>
        </w:rPr>
        <w:t>otd</w:t>
      </w:r>
      <w:proofErr w:type="spellEnd"/>
      <w:r w:rsidRPr="005D2928">
        <w:rPr>
          <w:lang w:val="en-US"/>
        </w:rPr>
        <w:t xml:space="preserve"> = (const char</w:t>
      </w:r>
      <w:proofErr w:type="gramStart"/>
      <w:r w:rsidRPr="005D2928">
        <w:rPr>
          <w:lang w:val="en-US"/>
        </w:rPr>
        <w:t>*)sqlite</w:t>
      </w:r>
      <w:proofErr w:type="gramEnd"/>
      <w:r w:rsidRPr="005D2928">
        <w:rPr>
          <w:lang w:val="en-US"/>
        </w:rPr>
        <w:t>3_column_text(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1);</w:t>
      </w:r>
    </w:p>
    <w:p w14:paraId="1762902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const char* pos = (const char</w:t>
      </w:r>
      <w:proofErr w:type="gramStart"/>
      <w:r w:rsidRPr="005D2928">
        <w:rPr>
          <w:lang w:val="en-US"/>
        </w:rPr>
        <w:t>*)sqlite</w:t>
      </w:r>
      <w:proofErr w:type="gramEnd"/>
      <w:r w:rsidRPr="005D2928">
        <w:rPr>
          <w:lang w:val="en-US"/>
        </w:rPr>
        <w:t>3_column_text(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2);</w:t>
      </w:r>
    </w:p>
    <w:p w14:paraId="3B3FCCC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const char* </w:t>
      </w:r>
      <w:proofErr w:type="spellStart"/>
      <w:r w:rsidRPr="005D2928">
        <w:rPr>
          <w:lang w:val="en-US"/>
        </w:rPr>
        <w:t>isb</w:t>
      </w:r>
      <w:proofErr w:type="spellEnd"/>
      <w:r w:rsidRPr="005D2928">
        <w:rPr>
          <w:lang w:val="en-US"/>
        </w:rPr>
        <w:t xml:space="preserve"> = (const char</w:t>
      </w:r>
      <w:proofErr w:type="gramStart"/>
      <w:r w:rsidRPr="005D2928">
        <w:rPr>
          <w:lang w:val="en-US"/>
        </w:rPr>
        <w:t>*)sqlite</w:t>
      </w:r>
      <w:proofErr w:type="gramEnd"/>
      <w:r w:rsidRPr="005D2928">
        <w:rPr>
          <w:lang w:val="en-US"/>
        </w:rPr>
        <w:t>3_column_text(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3);</w:t>
      </w:r>
    </w:p>
    <w:p w14:paraId="199FCE2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if (string(pos) == "</w:t>
      </w:r>
      <w:proofErr w:type="spellStart"/>
      <w:r w:rsidRPr="005D2928">
        <w:rPr>
          <w:lang w:val="en-US"/>
        </w:rPr>
        <w:t>Директор</w:t>
      </w:r>
      <w:proofErr w:type="spellEnd"/>
      <w:r w:rsidRPr="005D2928">
        <w:rPr>
          <w:lang w:val="en-US"/>
        </w:rPr>
        <w:t xml:space="preserve">") { </w:t>
      </w:r>
    </w:p>
    <w:p w14:paraId="22B387A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res = 1;</w:t>
      </w:r>
    </w:p>
    <w:p w14:paraId="5C68E0D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3E85C47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else if (string(</w:t>
      </w:r>
      <w:proofErr w:type="spellStart"/>
      <w:r w:rsidRPr="005D2928">
        <w:rPr>
          <w:lang w:val="en-US"/>
        </w:rPr>
        <w:t>otd</w:t>
      </w:r>
      <w:proofErr w:type="spellEnd"/>
      <w:r w:rsidRPr="005D2928">
        <w:rPr>
          <w:lang w:val="en-US"/>
        </w:rPr>
        <w:t>) == "</w:t>
      </w:r>
      <w:proofErr w:type="spellStart"/>
      <w:r w:rsidRPr="005D2928">
        <w:rPr>
          <w:lang w:val="en-US"/>
        </w:rPr>
        <w:t>Бухгалтерия</w:t>
      </w:r>
      <w:proofErr w:type="spellEnd"/>
      <w:r w:rsidRPr="005D2928">
        <w:rPr>
          <w:lang w:val="en-US"/>
        </w:rPr>
        <w:t>" &amp;&amp; string(</w:t>
      </w:r>
      <w:proofErr w:type="spellStart"/>
      <w:r w:rsidRPr="005D2928">
        <w:rPr>
          <w:lang w:val="en-US"/>
        </w:rPr>
        <w:t>isb</w:t>
      </w:r>
      <w:proofErr w:type="spellEnd"/>
      <w:r w:rsidRPr="005D2928">
        <w:rPr>
          <w:lang w:val="en-US"/>
        </w:rPr>
        <w:t>) == "</w:t>
      </w:r>
      <w:proofErr w:type="spellStart"/>
      <w:r w:rsidRPr="005D2928">
        <w:rPr>
          <w:lang w:val="en-US"/>
        </w:rPr>
        <w:t>да</w:t>
      </w:r>
      <w:proofErr w:type="spellEnd"/>
      <w:r w:rsidRPr="005D2928">
        <w:rPr>
          <w:lang w:val="en-US"/>
        </w:rPr>
        <w:t>") {</w:t>
      </w:r>
    </w:p>
    <w:p w14:paraId="2CCFADF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res = 2;</w:t>
      </w:r>
    </w:p>
    <w:p w14:paraId="36521CF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072F3FE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else if (string(</w:t>
      </w:r>
      <w:proofErr w:type="spellStart"/>
      <w:r w:rsidRPr="005D2928">
        <w:rPr>
          <w:lang w:val="en-US"/>
        </w:rPr>
        <w:t>otd</w:t>
      </w:r>
      <w:proofErr w:type="spellEnd"/>
      <w:r w:rsidRPr="005D2928">
        <w:rPr>
          <w:lang w:val="en-US"/>
        </w:rPr>
        <w:t>) == "</w:t>
      </w:r>
      <w:proofErr w:type="spellStart"/>
      <w:r w:rsidRPr="005D2928">
        <w:rPr>
          <w:lang w:val="en-US"/>
        </w:rPr>
        <w:t>Бухгалтерия</w:t>
      </w:r>
      <w:proofErr w:type="spellEnd"/>
      <w:r w:rsidRPr="005D2928">
        <w:rPr>
          <w:lang w:val="en-US"/>
        </w:rPr>
        <w:t>" &amp;&amp; string(</w:t>
      </w:r>
      <w:proofErr w:type="spellStart"/>
      <w:r w:rsidRPr="005D2928">
        <w:rPr>
          <w:lang w:val="en-US"/>
        </w:rPr>
        <w:t>isb</w:t>
      </w:r>
      <w:proofErr w:type="spellEnd"/>
      <w:r w:rsidRPr="005D2928">
        <w:rPr>
          <w:lang w:val="en-US"/>
        </w:rPr>
        <w:t>) == "</w:t>
      </w:r>
      <w:proofErr w:type="spellStart"/>
      <w:r w:rsidRPr="005D2928">
        <w:rPr>
          <w:lang w:val="en-US"/>
        </w:rPr>
        <w:t>нет</w:t>
      </w:r>
      <w:proofErr w:type="spellEnd"/>
      <w:r w:rsidRPr="005D2928">
        <w:rPr>
          <w:lang w:val="en-US"/>
        </w:rPr>
        <w:t>") {</w:t>
      </w:r>
    </w:p>
    <w:p w14:paraId="3AB4200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res = 3;</w:t>
      </w:r>
    </w:p>
    <w:p w14:paraId="2B3E21A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099D235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else if (string(</w:t>
      </w:r>
      <w:proofErr w:type="spellStart"/>
      <w:r w:rsidRPr="005D2928">
        <w:rPr>
          <w:lang w:val="en-US"/>
        </w:rPr>
        <w:t>otd</w:t>
      </w:r>
      <w:proofErr w:type="spellEnd"/>
      <w:proofErr w:type="gramStart"/>
      <w:r w:rsidRPr="005D2928">
        <w:rPr>
          <w:lang w:val="en-US"/>
        </w:rPr>
        <w:t>) !</w:t>
      </w:r>
      <w:proofErr w:type="gramEnd"/>
      <w:r w:rsidRPr="005D2928">
        <w:rPr>
          <w:lang w:val="en-US"/>
        </w:rPr>
        <w:t>= "</w:t>
      </w:r>
      <w:proofErr w:type="spellStart"/>
      <w:r w:rsidRPr="005D2928">
        <w:rPr>
          <w:lang w:val="en-US"/>
        </w:rPr>
        <w:t>Бухгалтерия</w:t>
      </w:r>
      <w:proofErr w:type="spellEnd"/>
      <w:r w:rsidRPr="005D2928">
        <w:rPr>
          <w:lang w:val="en-US"/>
        </w:rPr>
        <w:t>" &amp;&amp; string(</w:t>
      </w:r>
      <w:proofErr w:type="spellStart"/>
      <w:r w:rsidRPr="005D2928">
        <w:rPr>
          <w:lang w:val="en-US"/>
        </w:rPr>
        <w:t>isb</w:t>
      </w:r>
      <w:proofErr w:type="spellEnd"/>
      <w:r w:rsidRPr="005D2928">
        <w:rPr>
          <w:lang w:val="en-US"/>
        </w:rPr>
        <w:t>) == "</w:t>
      </w:r>
      <w:proofErr w:type="spellStart"/>
      <w:r w:rsidRPr="005D2928">
        <w:rPr>
          <w:lang w:val="en-US"/>
        </w:rPr>
        <w:t>нет</w:t>
      </w:r>
      <w:proofErr w:type="spellEnd"/>
      <w:r w:rsidRPr="005D2928">
        <w:rPr>
          <w:lang w:val="en-US"/>
        </w:rPr>
        <w:t>") {</w:t>
      </w:r>
    </w:p>
    <w:p w14:paraId="6C60774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res = 4;</w:t>
      </w:r>
    </w:p>
    <w:p w14:paraId="4BCC8FA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01AF974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else if (string(</w:t>
      </w:r>
      <w:proofErr w:type="spellStart"/>
      <w:r w:rsidRPr="005D2928">
        <w:rPr>
          <w:lang w:val="en-US"/>
        </w:rPr>
        <w:t>otd</w:t>
      </w:r>
      <w:proofErr w:type="spellEnd"/>
      <w:proofErr w:type="gramStart"/>
      <w:r w:rsidRPr="005D2928">
        <w:rPr>
          <w:lang w:val="en-US"/>
        </w:rPr>
        <w:t>) !</w:t>
      </w:r>
      <w:proofErr w:type="gramEnd"/>
      <w:r w:rsidRPr="005D2928">
        <w:rPr>
          <w:lang w:val="en-US"/>
        </w:rPr>
        <w:t>= "</w:t>
      </w:r>
      <w:proofErr w:type="spellStart"/>
      <w:r w:rsidRPr="005D2928">
        <w:rPr>
          <w:lang w:val="en-US"/>
        </w:rPr>
        <w:t>Бухгалтерия</w:t>
      </w:r>
      <w:proofErr w:type="spellEnd"/>
      <w:r w:rsidRPr="005D2928">
        <w:rPr>
          <w:lang w:val="en-US"/>
        </w:rPr>
        <w:t>" &amp;&amp; string(</w:t>
      </w:r>
      <w:proofErr w:type="spellStart"/>
      <w:r w:rsidRPr="005D2928">
        <w:rPr>
          <w:lang w:val="en-US"/>
        </w:rPr>
        <w:t>isb</w:t>
      </w:r>
      <w:proofErr w:type="spellEnd"/>
      <w:r w:rsidRPr="005D2928">
        <w:rPr>
          <w:lang w:val="en-US"/>
        </w:rPr>
        <w:t>) == "</w:t>
      </w:r>
      <w:proofErr w:type="spellStart"/>
      <w:r w:rsidRPr="005D2928">
        <w:rPr>
          <w:lang w:val="en-US"/>
        </w:rPr>
        <w:t>да</w:t>
      </w:r>
      <w:proofErr w:type="spellEnd"/>
      <w:r w:rsidRPr="005D2928">
        <w:rPr>
          <w:lang w:val="en-US"/>
        </w:rPr>
        <w:t>") {</w:t>
      </w:r>
    </w:p>
    <w:p w14:paraId="484ADBE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res = 5;</w:t>
      </w:r>
    </w:p>
    <w:p w14:paraId="7AE207D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4C54211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} else {</w:t>
      </w:r>
    </w:p>
    <w:p w14:paraId="52875D87" w14:textId="77777777" w:rsidR="005D2928" w:rsidRPr="00AA2D02" w:rsidRDefault="005D2928" w:rsidP="005D2928">
      <w:pPr>
        <w:pStyle w:val="CodeStyle"/>
      </w:pPr>
      <w:r w:rsidRPr="005D2928">
        <w:rPr>
          <w:lang w:val="en-US"/>
        </w:rPr>
        <w:t xml:space="preserve">            </w:t>
      </w:r>
      <w:proofErr w:type="spellStart"/>
      <w:r w:rsidRPr="005D2928">
        <w:rPr>
          <w:lang w:val="en-US"/>
        </w:rPr>
        <w:t>cout</w:t>
      </w:r>
      <w:proofErr w:type="spellEnd"/>
      <w:r w:rsidRPr="00AA2D02">
        <w:t xml:space="preserve"> &lt;&lt; "Неверный ключ </w:t>
      </w:r>
      <w:proofErr w:type="gramStart"/>
      <w:r w:rsidRPr="00AA2D02">
        <w:t>доступа!\</w:t>
      </w:r>
      <w:proofErr w:type="gramEnd"/>
      <w:r w:rsidRPr="005D2928">
        <w:rPr>
          <w:lang w:val="en-US"/>
        </w:rPr>
        <w:t>n</w:t>
      </w:r>
      <w:r w:rsidRPr="00AA2D02">
        <w:t>";</w:t>
      </w:r>
    </w:p>
    <w:p w14:paraId="2E1BF7E2" w14:textId="77777777" w:rsidR="005D2928" w:rsidRPr="005D2928" w:rsidRDefault="005D2928" w:rsidP="005D2928">
      <w:pPr>
        <w:pStyle w:val="CodeStyle"/>
        <w:rPr>
          <w:lang w:val="en-US"/>
        </w:rPr>
      </w:pPr>
      <w:r w:rsidRPr="00AA2D02">
        <w:t xml:space="preserve">            </w:t>
      </w:r>
      <w:r w:rsidRPr="005D2928">
        <w:rPr>
          <w:lang w:val="en-US"/>
        </w:rPr>
        <w:t>res = -1;</w:t>
      </w:r>
    </w:p>
    <w:p w14:paraId="02016BE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}</w:t>
      </w:r>
    </w:p>
    <w:p w14:paraId="0B95256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sqlite3_finalize(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);</w:t>
      </w:r>
    </w:p>
    <w:p w14:paraId="73C7D76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549E663D" w14:textId="77777777" w:rsidR="005D2928" w:rsidRPr="005D2928" w:rsidRDefault="005D2928" w:rsidP="005D2928">
      <w:pPr>
        <w:pStyle w:val="CodeStyle"/>
        <w:rPr>
          <w:lang w:val="en-US"/>
        </w:rPr>
      </w:pPr>
    </w:p>
    <w:p w14:paraId="5BC5242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return res;</w:t>
      </w:r>
    </w:p>
    <w:p w14:paraId="3507C40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}</w:t>
      </w:r>
    </w:p>
    <w:p w14:paraId="05F829AC" w14:textId="77777777" w:rsidR="005D2928" w:rsidRPr="005D2928" w:rsidRDefault="005D2928" w:rsidP="005D2928">
      <w:pPr>
        <w:pStyle w:val="CodeStyle"/>
        <w:rPr>
          <w:lang w:val="en-US"/>
        </w:rPr>
      </w:pPr>
    </w:p>
    <w:p w14:paraId="1C6358E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int </w:t>
      </w:r>
      <w:proofErr w:type="gramStart"/>
      <w:r w:rsidRPr="005D2928">
        <w:rPr>
          <w:lang w:val="en-US"/>
        </w:rPr>
        <w:t>main(</w:t>
      </w:r>
      <w:proofErr w:type="gramEnd"/>
      <w:r w:rsidRPr="005D2928">
        <w:rPr>
          <w:lang w:val="en-US"/>
        </w:rPr>
        <w:t>) {</w:t>
      </w:r>
    </w:p>
    <w:p w14:paraId="2A55FF8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</w:t>
      </w:r>
      <w:proofErr w:type="spellStart"/>
      <w:proofErr w:type="gramStart"/>
      <w:r w:rsidRPr="005D2928">
        <w:rPr>
          <w:lang w:val="en-US"/>
        </w:rPr>
        <w:t>SetConsoleOutputCP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1251);</w:t>
      </w:r>
    </w:p>
    <w:p w14:paraId="403838E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</w:t>
      </w:r>
      <w:proofErr w:type="spellStart"/>
      <w:proofErr w:type="gramStart"/>
      <w:r w:rsidRPr="005D2928">
        <w:rPr>
          <w:lang w:val="en-US"/>
        </w:rPr>
        <w:t>SetConsoleCP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1251);</w:t>
      </w:r>
    </w:p>
    <w:p w14:paraId="47EAE5F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sqlite3* 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;</w:t>
      </w:r>
    </w:p>
    <w:p w14:paraId="1985AAA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int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>;</w:t>
      </w:r>
    </w:p>
    <w:p w14:paraId="37F05B53" w14:textId="77777777" w:rsidR="005D2928" w:rsidRPr="005D2928" w:rsidRDefault="005D2928" w:rsidP="005D2928">
      <w:pPr>
        <w:pStyle w:val="CodeStyle"/>
        <w:rPr>
          <w:lang w:val="en-US"/>
        </w:rPr>
      </w:pPr>
    </w:p>
    <w:p w14:paraId="1AEC61C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// </w:t>
      </w:r>
      <w:proofErr w:type="spellStart"/>
      <w:r w:rsidRPr="005D2928">
        <w:rPr>
          <w:lang w:val="en-US"/>
        </w:rPr>
        <w:t>Открываем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базу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данных</w:t>
      </w:r>
      <w:proofErr w:type="spellEnd"/>
    </w:p>
    <w:p w14:paraId="796F2AD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lastRenderedPageBreak/>
        <w:t xml:space="preserve">    if (sqlite3_</w:t>
      </w:r>
      <w:proofErr w:type="gramStart"/>
      <w:r w:rsidRPr="005D2928">
        <w:rPr>
          <w:lang w:val="en-US"/>
        </w:rPr>
        <w:t>open(</w:t>
      </w:r>
      <w:proofErr w:type="gramEnd"/>
      <w:r w:rsidRPr="005D2928">
        <w:rPr>
          <w:lang w:val="en-US"/>
        </w:rPr>
        <w:t>"</w:t>
      </w:r>
      <w:proofErr w:type="spellStart"/>
      <w:r w:rsidRPr="005D2928">
        <w:rPr>
          <w:lang w:val="en-US"/>
        </w:rPr>
        <w:t>company.db</w:t>
      </w:r>
      <w:proofErr w:type="spellEnd"/>
      <w:r w:rsidRPr="005D2928">
        <w:rPr>
          <w:lang w:val="en-US"/>
        </w:rPr>
        <w:t>", &amp;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) != SQLITE_OK) {</w:t>
      </w:r>
    </w:p>
    <w:p w14:paraId="38CA578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cerr</w:t>
      </w:r>
      <w:proofErr w:type="spellEnd"/>
      <w:r w:rsidRPr="005D2928">
        <w:rPr>
          <w:lang w:val="en-US"/>
        </w:rPr>
        <w:t xml:space="preserve"> &lt;&lt; "</w:t>
      </w:r>
      <w:proofErr w:type="spellStart"/>
      <w:r w:rsidRPr="005D2928">
        <w:rPr>
          <w:lang w:val="en-US"/>
        </w:rPr>
        <w:t>Ошибка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открытия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базы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данных</w:t>
      </w:r>
      <w:proofErr w:type="spellEnd"/>
      <w:r w:rsidRPr="005D2928">
        <w:rPr>
          <w:lang w:val="en-US"/>
        </w:rPr>
        <w:t>: " &lt;&lt; sqlite3_errmsg(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)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458C106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return 1;</w:t>
      </w:r>
    </w:p>
    <w:p w14:paraId="295F55F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497247FD" w14:textId="77777777" w:rsidR="005D2928" w:rsidRPr="005D2928" w:rsidRDefault="005D2928" w:rsidP="005D2928">
      <w:pPr>
        <w:pStyle w:val="CodeStyle"/>
        <w:rPr>
          <w:lang w:val="en-US"/>
        </w:rPr>
      </w:pPr>
    </w:p>
    <w:p w14:paraId="40408B8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// </w:t>
      </w:r>
      <w:proofErr w:type="spellStart"/>
      <w:r w:rsidRPr="005D2928">
        <w:rPr>
          <w:lang w:val="en-US"/>
        </w:rPr>
        <w:t>Инициализируем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таблицы</w:t>
      </w:r>
      <w:proofErr w:type="spellEnd"/>
    </w:p>
    <w:p w14:paraId="073592F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</w:t>
      </w:r>
      <w:proofErr w:type="spellStart"/>
      <w:r w:rsidRPr="005D2928">
        <w:rPr>
          <w:lang w:val="en-US"/>
        </w:rPr>
        <w:t>initializeDatabase</w:t>
      </w:r>
      <w:proofErr w:type="spellEnd"/>
      <w:r w:rsidRPr="005D2928">
        <w:rPr>
          <w:lang w:val="en-US"/>
        </w:rPr>
        <w:t>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);</w:t>
      </w:r>
    </w:p>
    <w:p w14:paraId="2D549854" w14:textId="77777777" w:rsidR="005D2928" w:rsidRPr="005D2928" w:rsidRDefault="005D2928" w:rsidP="005D2928">
      <w:pPr>
        <w:pStyle w:val="CodeStyle"/>
        <w:rPr>
          <w:lang w:val="en-US"/>
        </w:rPr>
      </w:pPr>
    </w:p>
    <w:p w14:paraId="21648CA2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"Введите ваш ключ доступа: ";</w:t>
      </w:r>
    </w:p>
    <w:p w14:paraId="2973EC9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</w:t>
      </w:r>
      <w:proofErr w:type="spellStart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 &gt;&gt;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>;</w:t>
      </w:r>
    </w:p>
    <w:p w14:paraId="5F47DFC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int res1 = </w:t>
      </w:r>
      <w:proofErr w:type="spellStart"/>
      <w:proofErr w:type="gramStart"/>
      <w:r w:rsidRPr="005D2928">
        <w:rPr>
          <w:lang w:val="en-US"/>
        </w:rPr>
        <w:t>LogIn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>);</w:t>
      </w:r>
    </w:p>
    <w:p w14:paraId="6360B25A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</w:t>
      </w:r>
      <w:r w:rsidRPr="005D2928">
        <w:t>// Директор</w:t>
      </w:r>
    </w:p>
    <w:p w14:paraId="0FA71777" w14:textId="77777777" w:rsidR="005D2928" w:rsidRPr="005D2928" w:rsidRDefault="005D2928" w:rsidP="005D2928">
      <w:pPr>
        <w:pStyle w:val="CodeStyle"/>
      </w:pPr>
      <w:r w:rsidRPr="005D2928">
        <w:t xml:space="preserve">    </w:t>
      </w:r>
      <w:r w:rsidRPr="005D2928">
        <w:rPr>
          <w:lang w:val="en-US"/>
        </w:rPr>
        <w:t>if</w:t>
      </w:r>
      <w:r w:rsidRPr="005D2928">
        <w:t xml:space="preserve"> (</w:t>
      </w:r>
      <w:r w:rsidRPr="005D2928">
        <w:rPr>
          <w:lang w:val="en-US"/>
        </w:rPr>
        <w:t>res</w:t>
      </w:r>
      <w:r w:rsidRPr="005D2928">
        <w:t>1 == 1) {</w:t>
      </w:r>
    </w:p>
    <w:p w14:paraId="183BF1D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"Вы успешно авторизованы!" </w:t>
      </w:r>
      <w:r w:rsidRPr="005D2928">
        <w:rPr>
          <w:lang w:val="en-US"/>
        </w:rPr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4EBAAFF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int choice;</w:t>
      </w:r>
    </w:p>
    <w:p w14:paraId="6AFE245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string </w:t>
      </w:r>
      <w:proofErr w:type="spellStart"/>
      <w:r w:rsidRPr="005D2928">
        <w:rPr>
          <w:lang w:val="en-US"/>
        </w:rPr>
        <w:t>otdl</w:t>
      </w:r>
      <w:proofErr w:type="spellEnd"/>
      <w:r w:rsidRPr="005D2928">
        <w:rPr>
          <w:lang w:val="en-US"/>
        </w:rPr>
        <w:t>;</w:t>
      </w:r>
    </w:p>
    <w:p w14:paraId="32C44C7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do {</w:t>
      </w:r>
    </w:p>
    <w:p w14:paraId="2FB6094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string </w:t>
      </w:r>
      <w:proofErr w:type="spellStart"/>
      <w:r w:rsidRPr="005D2928">
        <w:rPr>
          <w:lang w:val="en-US"/>
        </w:rPr>
        <w:t>getotd</w:t>
      </w:r>
      <w:proofErr w:type="spellEnd"/>
      <w:r w:rsidRPr="005D2928">
        <w:rPr>
          <w:lang w:val="en-US"/>
        </w:rPr>
        <w:t xml:space="preserve"> = "SELECT </w:t>
      </w:r>
      <w:proofErr w:type="spellStart"/>
      <w:r w:rsidRPr="005D2928">
        <w:rPr>
          <w:lang w:val="en-US"/>
        </w:rPr>
        <w:t>otdel</w:t>
      </w:r>
      <w:proofErr w:type="spellEnd"/>
      <w:r w:rsidRPr="005D2928">
        <w:rPr>
          <w:lang w:val="en-US"/>
        </w:rPr>
        <w:t xml:space="preserve"> FROM Employees WHERE </w:t>
      </w:r>
      <w:proofErr w:type="spellStart"/>
      <w:r w:rsidRPr="005D2928">
        <w:rPr>
          <w:lang w:val="en-US"/>
        </w:rPr>
        <w:t>EnterKey</w:t>
      </w:r>
      <w:proofErr w:type="spellEnd"/>
      <w:r w:rsidRPr="005D2928">
        <w:rPr>
          <w:lang w:val="en-US"/>
        </w:rPr>
        <w:t xml:space="preserve"> </w:t>
      </w:r>
      <w:proofErr w:type="gramStart"/>
      <w:r w:rsidRPr="005D2928">
        <w:rPr>
          <w:lang w:val="en-US"/>
        </w:rPr>
        <w:t>= ?</w:t>
      </w:r>
      <w:proofErr w:type="gramEnd"/>
      <w:r w:rsidRPr="005D2928">
        <w:rPr>
          <w:lang w:val="en-US"/>
        </w:rPr>
        <w:t>";</w:t>
      </w:r>
    </w:p>
    <w:p w14:paraId="758EF4C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sqlite3_stmt* 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;</w:t>
      </w:r>
    </w:p>
    <w:p w14:paraId="08509C0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if (sqlite3_prepare_v2(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getotd.c_</w:t>
      </w:r>
      <w:proofErr w:type="gramStart"/>
      <w:r w:rsidRPr="005D2928">
        <w:rPr>
          <w:lang w:val="en-US"/>
        </w:rPr>
        <w:t>str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), -1, &amp;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) == SQLITE_OK) {</w:t>
      </w:r>
    </w:p>
    <w:p w14:paraId="177DB10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sqlite3_bind_</w:t>
      </w:r>
      <w:proofErr w:type="gramStart"/>
      <w:r w:rsidRPr="005D2928">
        <w:rPr>
          <w:lang w:val="en-US"/>
        </w:rPr>
        <w:t>int(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1,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>);</w:t>
      </w:r>
    </w:p>
    <w:p w14:paraId="4BFC104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if (sqlite3_step(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 == SQLITE_ROW) {</w:t>
      </w:r>
    </w:p>
    <w:p w14:paraId="20099EB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    const char* </w:t>
      </w:r>
      <w:proofErr w:type="spellStart"/>
      <w:r w:rsidRPr="005D2928">
        <w:rPr>
          <w:lang w:val="en-US"/>
        </w:rPr>
        <w:t>temp_otd</w:t>
      </w:r>
      <w:proofErr w:type="spellEnd"/>
      <w:r w:rsidRPr="005D2928">
        <w:rPr>
          <w:lang w:val="en-US"/>
        </w:rPr>
        <w:t xml:space="preserve"> = (const char</w:t>
      </w:r>
      <w:proofErr w:type="gramStart"/>
      <w:r w:rsidRPr="005D2928">
        <w:rPr>
          <w:lang w:val="en-US"/>
        </w:rPr>
        <w:t>*)sqlite</w:t>
      </w:r>
      <w:proofErr w:type="gramEnd"/>
      <w:r w:rsidRPr="005D2928">
        <w:rPr>
          <w:lang w:val="en-US"/>
        </w:rPr>
        <w:t>3_column_text(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0);</w:t>
      </w:r>
    </w:p>
    <w:p w14:paraId="2C1A459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    if (</w:t>
      </w:r>
      <w:proofErr w:type="spellStart"/>
      <w:r w:rsidRPr="005D2928">
        <w:rPr>
          <w:lang w:val="en-US"/>
        </w:rPr>
        <w:t>temp_</w:t>
      </w:r>
      <w:proofErr w:type="gramStart"/>
      <w:r w:rsidRPr="005D2928">
        <w:rPr>
          <w:lang w:val="en-US"/>
        </w:rPr>
        <w:t>otd</w:t>
      </w:r>
      <w:proofErr w:type="spellEnd"/>
      <w:r w:rsidRPr="005D2928">
        <w:rPr>
          <w:lang w:val="en-US"/>
        </w:rPr>
        <w:t xml:space="preserve"> !</w:t>
      </w:r>
      <w:proofErr w:type="gramEnd"/>
      <w:r w:rsidRPr="005D2928">
        <w:rPr>
          <w:lang w:val="en-US"/>
        </w:rPr>
        <w:t xml:space="preserve">=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) {</w:t>
      </w:r>
    </w:p>
    <w:p w14:paraId="06ECA8C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        </w:t>
      </w:r>
      <w:proofErr w:type="spellStart"/>
      <w:r w:rsidRPr="005D2928">
        <w:rPr>
          <w:lang w:val="en-US"/>
        </w:rPr>
        <w:t>otdl</w:t>
      </w:r>
      <w:proofErr w:type="spellEnd"/>
      <w:r w:rsidRPr="005D2928">
        <w:rPr>
          <w:lang w:val="en-US"/>
        </w:rPr>
        <w:t xml:space="preserve"> = </w:t>
      </w:r>
      <w:proofErr w:type="spellStart"/>
      <w:r w:rsidRPr="005D2928">
        <w:rPr>
          <w:lang w:val="en-US"/>
        </w:rPr>
        <w:t>temp_otd</w:t>
      </w:r>
      <w:proofErr w:type="spellEnd"/>
      <w:r w:rsidRPr="005D2928">
        <w:rPr>
          <w:lang w:val="en-US"/>
        </w:rPr>
        <w:t>;</w:t>
      </w:r>
    </w:p>
    <w:p w14:paraId="40134B2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    }</w:t>
      </w:r>
    </w:p>
    <w:p w14:paraId="3F37233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}</w:t>
      </w:r>
    </w:p>
    <w:p w14:paraId="414E94C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sqlite3_finalize(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);</w:t>
      </w:r>
    </w:p>
    <w:p w14:paraId="7EAD642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5CE9687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</w:t>
      </w:r>
      <w:proofErr w:type="spellStart"/>
      <w:proofErr w:type="gramStart"/>
      <w:r w:rsidRPr="005D2928">
        <w:rPr>
          <w:lang w:val="en-US"/>
        </w:rPr>
        <w:t>showMenuBoss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);</w:t>
      </w:r>
    </w:p>
    <w:p w14:paraId="015A88B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</w:t>
      </w:r>
      <w:proofErr w:type="spellStart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 &gt;&gt; choice;</w:t>
      </w:r>
    </w:p>
    <w:p w14:paraId="093B66E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if (</w:t>
      </w:r>
      <w:proofErr w:type="spellStart"/>
      <w:proofErr w:type="gramStart"/>
      <w:r w:rsidRPr="005D2928">
        <w:rPr>
          <w:lang w:val="en-US"/>
        </w:rPr>
        <w:t>cin.fail</w:t>
      </w:r>
      <w:proofErr w:type="spellEnd"/>
      <w:proofErr w:type="gramEnd"/>
      <w:r w:rsidRPr="005D2928">
        <w:rPr>
          <w:lang w:val="en-US"/>
        </w:rPr>
        <w:t>()) {</w:t>
      </w:r>
    </w:p>
    <w:p w14:paraId="46E7ECB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cin.clear</w:t>
      </w:r>
      <w:proofErr w:type="spellEnd"/>
      <w:proofErr w:type="gramEnd"/>
      <w:r w:rsidRPr="005D2928">
        <w:rPr>
          <w:lang w:val="en-US"/>
        </w:rPr>
        <w:t xml:space="preserve">(); </w:t>
      </w:r>
    </w:p>
    <w:p w14:paraId="4A70CEF5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cin</w:t>
      </w:r>
      <w:proofErr w:type="spellEnd"/>
      <w:r w:rsidRPr="005D2928">
        <w:t>.</w:t>
      </w:r>
      <w:r w:rsidRPr="005D2928">
        <w:rPr>
          <w:lang w:val="en-US"/>
        </w:rPr>
        <w:t>ignore</w:t>
      </w:r>
      <w:proofErr w:type="gramEnd"/>
      <w:r w:rsidRPr="005D2928">
        <w:t>(10000, '\</w:t>
      </w:r>
      <w:r w:rsidRPr="005D2928">
        <w:rPr>
          <w:lang w:val="en-US"/>
        </w:rPr>
        <w:t>n</w:t>
      </w:r>
      <w:r w:rsidRPr="005D2928">
        <w:t>');</w:t>
      </w:r>
    </w:p>
    <w:p w14:paraId="64C05E13" w14:textId="77777777" w:rsidR="005D2928" w:rsidRPr="005D2928" w:rsidRDefault="005D2928" w:rsidP="005D2928">
      <w:pPr>
        <w:pStyle w:val="CodeStyle"/>
      </w:pPr>
      <w:r w:rsidRPr="005D2928"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Введено неверное значение! Попробуйте ещё раз."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42E5ED46" w14:textId="77777777" w:rsidR="005D2928" w:rsidRPr="005D2928" w:rsidRDefault="005D2928" w:rsidP="005D2928">
      <w:pPr>
        <w:pStyle w:val="CodeStyle"/>
      </w:pPr>
      <w:r w:rsidRPr="005D2928">
        <w:t xml:space="preserve">                </w:t>
      </w:r>
      <w:r w:rsidRPr="005D2928">
        <w:rPr>
          <w:lang w:val="en-US"/>
        </w:rPr>
        <w:t>continue</w:t>
      </w:r>
      <w:r w:rsidRPr="005D2928">
        <w:t xml:space="preserve">; </w:t>
      </w:r>
    </w:p>
    <w:p w14:paraId="09CC5F43" w14:textId="77777777" w:rsidR="005D2928" w:rsidRPr="005D2928" w:rsidRDefault="005D2928" w:rsidP="005D2928">
      <w:pPr>
        <w:pStyle w:val="CodeStyle"/>
      </w:pPr>
      <w:r w:rsidRPr="005D2928">
        <w:t xml:space="preserve">            }</w:t>
      </w:r>
    </w:p>
    <w:p w14:paraId="006F5619" w14:textId="77777777" w:rsidR="005D2928" w:rsidRPr="005D2928" w:rsidRDefault="005D2928" w:rsidP="005D2928">
      <w:pPr>
        <w:pStyle w:val="CodeStyle"/>
      </w:pPr>
    </w:p>
    <w:p w14:paraId="4A46BED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    </w:t>
      </w:r>
      <w:r w:rsidRPr="005D2928">
        <w:rPr>
          <w:lang w:val="en-US"/>
        </w:rPr>
        <w:t>switch (choice) {</w:t>
      </w:r>
    </w:p>
    <w:p w14:paraId="171536E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1:</w:t>
      </w:r>
    </w:p>
    <w:p w14:paraId="23E8CCB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ShowU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, tpid);</w:t>
      </w:r>
    </w:p>
    <w:p w14:paraId="3503095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5089F53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2:</w:t>
      </w:r>
    </w:p>
    <w:p w14:paraId="5790478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ShowUrOtdel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otdl</w:t>
      </w:r>
      <w:proofErr w:type="spellEnd"/>
      <w:r w:rsidRPr="005D2928">
        <w:rPr>
          <w:lang w:val="en-US"/>
        </w:rPr>
        <w:t>);</w:t>
      </w:r>
    </w:p>
    <w:p w14:paraId="55158B2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3688CB2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3:</w:t>
      </w:r>
    </w:p>
    <w:p w14:paraId="38E5C16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EditEnterKey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tpid</w:t>
      </w:r>
      <w:proofErr w:type="spellEnd"/>
      <w:r w:rsidRPr="005D2928">
        <w:rPr>
          <w:lang w:val="en-US"/>
        </w:rPr>
        <w:t>);</w:t>
      </w:r>
    </w:p>
    <w:p w14:paraId="61385A8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49F631B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4:</w:t>
      </w:r>
    </w:p>
    <w:p w14:paraId="04DEA55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showAllEmployees</w:t>
      </w:r>
      <w:proofErr w:type="spellEnd"/>
      <w:r w:rsidRPr="005D2928">
        <w:rPr>
          <w:lang w:val="en-US"/>
        </w:rPr>
        <w:t>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);</w:t>
      </w:r>
    </w:p>
    <w:p w14:paraId="6C7A666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2EB76F2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5:</w:t>
      </w:r>
    </w:p>
    <w:p w14:paraId="4E30478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addEmployee</w:t>
      </w:r>
      <w:proofErr w:type="spellEnd"/>
      <w:r w:rsidRPr="005D2928">
        <w:rPr>
          <w:lang w:val="en-US"/>
        </w:rPr>
        <w:t>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);</w:t>
      </w:r>
    </w:p>
    <w:p w14:paraId="2D357C8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77F8445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6:</w:t>
      </w:r>
    </w:p>
    <w:p w14:paraId="0A6318B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lastRenderedPageBreak/>
        <w:t xml:space="preserve">                </w:t>
      </w:r>
      <w:proofErr w:type="spellStart"/>
      <w:r w:rsidRPr="005D2928">
        <w:rPr>
          <w:lang w:val="en-US"/>
        </w:rPr>
        <w:t>deleteEmployee</w:t>
      </w:r>
      <w:proofErr w:type="spellEnd"/>
      <w:r w:rsidRPr="005D2928">
        <w:rPr>
          <w:lang w:val="en-US"/>
        </w:rPr>
        <w:t>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);</w:t>
      </w:r>
    </w:p>
    <w:p w14:paraId="16B7430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0F9224C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7:</w:t>
      </w:r>
    </w:p>
    <w:p w14:paraId="7499AE9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EditData</w:t>
      </w:r>
      <w:proofErr w:type="spellEnd"/>
      <w:r w:rsidRPr="005D2928">
        <w:rPr>
          <w:lang w:val="en-US"/>
        </w:rPr>
        <w:t>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);</w:t>
      </w:r>
    </w:p>
    <w:p w14:paraId="46CC084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1C66B72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8:</w:t>
      </w:r>
    </w:p>
    <w:p w14:paraId="2B8D3CD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ExportManager</w:t>
      </w:r>
      <w:proofErr w:type="spellEnd"/>
      <w:r w:rsidRPr="005D2928">
        <w:rPr>
          <w:lang w:val="en-US"/>
        </w:rPr>
        <w:t>::</w:t>
      </w:r>
      <w:proofErr w:type="spellStart"/>
      <w:proofErr w:type="gramEnd"/>
      <w:r w:rsidRPr="005D2928">
        <w:rPr>
          <w:lang w:val="en-US"/>
        </w:rPr>
        <w:t>exportTableToAllFormats</w:t>
      </w:r>
      <w:proofErr w:type="spellEnd"/>
      <w:r w:rsidRPr="005D2928">
        <w:rPr>
          <w:lang w:val="en-US"/>
        </w:rPr>
        <w:t>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, "Employees");</w:t>
      </w:r>
    </w:p>
    <w:p w14:paraId="6462FC1C" w14:textId="77777777" w:rsidR="005D2928" w:rsidRPr="00AA2D02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</w:t>
      </w:r>
      <w:r w:rsidRPr="00AA2D02">
        <w:rPr>
          <w:lang w:val="en-US"/>
        </w:rPr>
        <w:t>;</w:t>
      </w:r>
    </w:p>
    <w:p w14:paraId="446EA460" w14:textId="77777777" w:rsidR="005D2928" w:rsidRPr="005D2928" w:rsidRDefault="005D2928" w:rsidP="005D2928">
      <w:pPr>
        <w:pStyle w:val="CodeStyle"/>
      </w:pPr>
      <w:r w:rsidRPr="00AA2D02">
        <w:rPr>
          <w:lang w:val="en-US"/>
        </w:rPr>
        <w:t xml:space="preserve">            </w:t>
      </w:r>
      <w:r w:rsidRPr="005D2928">
        <w:rPr>
          <w:lang w:val="en-US"/>
        </w:rPr>
        <w:t>case</w:t>
      </w:r>
      <w:r w:rsidRPr="005D2928">
        <w:t xml:space="preserve"> 9:</w:t>
      </w:r>
    </w:p>
    <w:p w14:paraId="63A4C76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"Выход из программы..." </w:t>
      </w:r>
      <w:r w:rsidRPr="005D2928">
        <w:rPr>
          <w:lang w:val="en-US"/>
        </w:rPr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43835E3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tpid</w:t>
      </w:r>
      <w:proofErr w:type="spellEnd"/>
      <w:r w:rsidRPr="005D2928">
        <w:rPr>
          <w:lang w:val="en-US"/>
        </w:rPr>
        <w:t xml:space="preserve"> = 0;</w:t>
      </w:r>
    </w:p>
    <w:p w14:paraId="21C13D1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0D526E0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default:</w:t>
      </w:r>
    </w:p>
    <w:p w14:paraId="2E54035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"\</w:t>
      </w:r>
      <w:proofErr w:type="spellStart"/>
      <w:r w:rsidRPr="005D2928">
        <w:rPr>
          <w:lang w:val="en-US"/>
        </w:rPr>
        <w:t>nНеверный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выбор</w:t>
      </w:r>
      <w:proofErr w:type="spellEnd"/>
      <w:r w:rsidRPr="005D2928">
        <w:rPr>
          <w:lang w:val="en-US"/>
        </w:rPr>
        <w:t xml:space="preserve">! </w:t>
      </w:r>
      <w:proofErr w:type="spellStart"/>
      <w:r w:rsidRPr="005D2928">
        <w:rPr>
          <w:lang w:val="en-US"/>
        </w:rPr>
        <w:t>Попробуйте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снова</w:t>
      </w:r>
      <w:proofErr w:type="spellEnd"/>
      <w:r w:rsidRPr="005D2928">
        <w:rPr>
          <w:lang w:val="en-US"/>
        </w:rPr>
        <w:t xml:space="preserve">."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68112A0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758606F6" w14:textId="77777777" w:rsidR="005D2928" w:rsidRPr="005D2928" w:rsidRDefault="005D2928" w:rsidP="005D2928">
      <w:pPr>
        <w:pStyle w:val="CodeStyle"/>
        <w:rPr>
          <w:lang w:val="en-US"/>
        </w:rPr>
      </w:pPr>
    </w:p>
    <w:p w14:paraId="31C602F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} while (</w:t>
      </w:r>
      <w:proofErr w:type="gramStart"/>
      <w:r w:rsidRPr="005D2928">
        <w:rPr>
          <w:lang w:val="en-US"/>
        </w:rPr>
        <w:t>choice !</w:t>
      </w:r>
      <w:proofErr w:type="gramEnd"/>
      <w:r w:rsidRPr="005D2928">
        <w:rPr>
          <w:lang w:val="en-US"/>
        </w:rPr>
        <w:t>= 9);</w:t>
      </w:r>
    </w:p>
    <w:p w14:paraId="146C209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 </w:t>
      </w:r>
    </w:p>
    <w:p w14:paraId="132ADB1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// </w:t>
      </w:r>
      <w:proofErr w:type="spellStart"/>
      <w:r w:rsidRPr="005D2928">
        <w:rPr>
          <w:lang w:val="en-US"/>
        </w:rPr>
        <w:t>Неверный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ключ</w:t>
      </w:r>
      <w:proofErr w:type="spellEnd"/>
    </w:p>
    <w:p w14:paraId="6E237E2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else if (res1 == -1) {</w:t>
      </w:r>
    </w:p>
    <w:p w14:paraId="62AABF7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int choice1 = 0;</w:t>
      </w:r>
    </w:p>
    <w:p w14:paraId="4B7FD4ED" w14:textId="77777777" w:rsidR="005D2928" w:rsidRPr="00AA2D02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do {choice1 += 1;} while (choice</w:t>
      </w:r>
      <w:proofErr w:type="gramStart"/>
      <w:r w:rsidRPr="005D2928">
        <w:rPr>
          <w:lang w:val="en-US"/>
        </w:rPr>
        <w:t>1 !</w:t>
      </w:r>
      <w:proofErr w:type="gramEnd"/>
      <w:r w:rsidRPr="005D2928">
        <w:rPr>
          <w:lang w:val="en-US"/>
        </w:rPr>
        <w:t xml:space="preserve">= </w:t>
      </w:r>
      <w:r w:rsidRPr="00AA2D02">
        <w:rPr>
          <w:lang w:val="en-US"/>
        </w:rPr>
        <w:t>1);</w:t>
      </w:r>
    </w:p>
    <w:p w14:paraId="021877BF" w14:textId="77777777" w:rsidR="005D2928" w:rsidRPr="005D2928" w:rsidRDefault="005D2928" w:rsidP="005D2928">
      <w:pPr>
        <w:pStyle w:val="CodeStyle"/>
      </w:pPr>
      <w:r w:rsidRPr="00AA2D02">
        <w:rPr>
          <w:lang w:val="en-US"/>
        </w:rPr>
        <w:t xml:space="preserve">    </w:t>
      </w:r>
      <w:r w:rsidRPr="005D2928">
        <w:t>}</w:t>
      </w:r>
    </w:p>
    <w:p w14:paraId="7FB68039" w14:textId="77777777" w:rsidR="005D2928" w:rsidRPr="005D2928" w:rsidRDefault="005D2928" w:rsidP="005D2928">
      <w:pPr>
        <w:pStyle w:val="CodeStyle"/>
      </w:pPr>
      <w:r w:rsidRPr="005D2928">
        <w:t xml:space="preserve">    // Главный бухгалтер</w:t>
      </w:r>
    </w:p>
    <w:p w14:paraId="17620080" w14:textId="77777777" w:rsidR="005D2928" w:rsidRPr="005D2928" w:rsidRDefault="005D2928" w:rsidP="005D2928">
      <w:pPr>
        <w:pStyle w:val="CodeStyle"/>
      </w:pPr>
      <w:r w:rsidRPr="005D2928">
        <w:t xml:space="preserve">    </w:t>
      </w:r>
      <w:r w:rsidRPr="005D2928">
        <w:rPr>
          <w:lang w:val="en-US"/>
        </w:rPr>
        <w:t>else</w:t>
      </w:r>
      <w:r w:rsidRPr="005D2928">
        <w:t xml:space="preserve"> </w:t>
      </w:r>
      <w:r w:rsidRPr="005D2928">
        <w:rPr>
          <w:lang w:val="en-US"/>
        </w:rPr>
        <w:t>if</w:t>
      </w:r>
      <w:r w:rsidRPr="005D2928">
        <w:t xml:space="preserve"> (</w:t>
      </w:r>
      <w:r w:rsidRPr="005D2928">
        <w:rPr>
          <w:lang w:val="en-US"/>
        </w:rPr>
        <w:t>res</w:t>
      </w:r>
      <w:r w:rsidRPr="005D2928">
        <w:t>1 == 2) {</w:t>
      </w:r>
    </w:p>
    <w:p w14:paraId="25B9E75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"Вы успешно авторизованы под аккаунтом!" </w:t>
      </w:r>
      <w:r w:rsidRPr="005D2928">
        <w:rPr>
          <w:lang w:val="en-US"/>
        </w:rPr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67EDFC2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int choice;</w:t>
      </w:r>
    </w:p>
    <w:p w14:paraId="2FF0544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do {</w:t>
      </w:r>
    </w:p>
    <w:p w14:paraId="31DE841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string </w:t>
      </w:r>
      <w:proofErr w:type="spellStart"/>
      <w:r w:rsidRPr="005D2928">
        <w:rPr>
          <w:lang w:val="en-US"/>
        </w:rPr>
        <w:t>otdl</w:t>
      </w:r>
      <w:proofErr w:type="spellEnd"/>
      <w:r w:rsidRPr="005D2928">
        <w:rPr>
          <w:lang w:val="en-US"/>
        </w:rPr>
        <w:t xml:space="preserve"> = "</w:t>
      </w:r>
      <w:proofErr w:type="spellStart"/>
      <w:r w:rsidRPr="005D2928">
        <w:rPr>
          <w:lang w:val="en-US"/>
        </w:rPr>
        <w:t>Бухгалтерия</w:t>
      </w:r>
      <w:proofErr w:type="spellEnd"/>
      <w:r w:rsidRPr="005D2928">
        <w:rPr>
          <w:lang w:val="en-US"/>
        </w:rPr>
        <w:t>";</w:t>
      </w:r>
    </w:p>
    <w:p w14:paraId="407DF45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</w:t>
      </w:r>
      <w:proofErr w:type="spellStart"/>
      <w:proofErr w:type="gramStart"/>
      <w:r w:rsidRPr="005D2928">
        <w:rPr>
          <w:lang w:val="en-US"/>
        </w:rPr>
        <w:t>showMenuGlBuh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);</w:t>
      </w:r>
    </w:p>
    <w:p w14:paraId="3B1492B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</w:t>
      </w:r>
      <w:proofErr w:type="spellStart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 &gt;&gt; choice;</w:t>
      </w:r>
    </w:p>
    <w:p w14:paraId="1F4D44C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if (</w:t>
      </w:r>
      <w:proofErr w:type="spellStart"/>
      <w:proofErr w:type="gramStart"/>
      <w:r w:rsidRPr="005D2928">
        <w:rPr>
          <w:lang w:val="en-US"/>
        </w:rPr>
        <w:t>cin.fail</w:t>
      </w:r>
      <w:proofErr w:type="spellEnd"/>
      <w:proofErr w:type="gramEnd"/>
      <w:r w:rsidRPr="005D2928">
        <w:rPr>
          <w:lang w:val="en-US"/>
        </w:rPr>
        <w:t>()) {</w:t>
      </w:r>
    </w:p>
    <w:p w14:paraId="72547F6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cin.clear</w:t>
      </w:r>
      <w:proofErr w:type="spellEnd"/>
      <w:proofErr w:type="gramEnd"/>
      <w:r w:rsidRPr="005D2928">
        <w:rPr>
          <w:lang w:val="en-US"/>
        </w:rPr>
        <w:t>();</w:t>
      </w:r>
    </w:p>
    <w:p w14:paraId="2EA77419" w14:textId="77777777" w:rsidR="005D2928" w:rsidRPr="00AA2D02" w:rsidRDefault="005D2928" w:rsidP="005D2928">
      <w:pPr>
        <w:pStyle w:val="CodeStyle"/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cin</w:t>
      </w:r>
      <w:proofErr w:type="spellEnd"/>
      <w:r w:rsidRPr="00AA2D02">
        <w:t>.</w:t>
      </w:r>
      <w:r w:rsidRPr="005D2928">
        <w:rPr>
          <w:lang w:val="en-US"/>
        </w:rPr>
        <w:t>ignore</w:t>
      </w:r>
      <w:proofErr w:type="gramEnd"/>
      <w:r w:rsidRPr="00AA2D02">
        <w:t>(10000, '\</w:t>
      </w:r>
      <w:r w:rsidRPr="005D2928">
        <w:rPr>
          <w:lang w:val="en-US"/>
        </w:rPr>
        <w:t>n</w:t>
      </w:r>
      <w:r w:rsidRPr="00AA2D02">
        <w:t>');</w:t>
      </w:r>
    </w:p>
    <w:p w14:paraId="691D9E0C" w14:textId="77777777" w:rsidR="005D2928" w:rsidRPr="00AA2D02" w:rsidRDefault="005D2928" w:rsidP="005D2928">
      <w:pPr>
        <w:pStyle w:val="CodeStyle"/>
      </w:pPr>
      <w:r w:rsidRPr="00AA2D02"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Введено неверное значение! Попробуйте ещё раз." </w:t>
      </w:r>
      <w:proofErr w:type="gramStart"/>
      <w:r w:rsidRPr="00AA2D02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AA2D02">
        <w:t>;</w:t>
      </w:r>
    </w:p>
    <w:p w14:paraId="304530B1" w14:textId="77777777" w:rsidR="005D2928" w:rsidRPr="00AA2D02" w:rsidRDefault="005D2928" w:rsidP="005D2928">
      <w:pPr>
        <w:pStyle w:val="CodeStyle"/>
      </w:pPr>
      <w:r w:rsidRPr="00AA2D02">
        <w:t xml:space="preserve">                </w:t>
      </w:r>
      <w:r w:rsidRPr="005D2928">
        <w:rPr>
          <w:lang w:val="en-US"/>
        </w:rPr>
        <w:t>continue</w:t>
      </w:r>
      <w:r w:rsidRPr="00AA2D02">
        <w:t xml:space="preserve">; </w:t>
      </w:r>
    </w:p>
    <w:p w14:paraId="6969B337" w14:textId="77777777" w:rsidR="005D2928" w:rsidRPr="00AA2D02" w:rsidRDefault="005D2928" w:rsidP="005D2928">
      <w:pPr>
        <w:pStyle w:val="CodeStyle"/>
      </w:pPr>
      <w:r w:rsidRPr="00AA2D02">
        <w:t xml:space="preserve">            }</w:t>
      </w:r>
    </w:p>
    <w:p w14:paraId="170D38AC" w14:textId="77777777" w:rsidR="005D2928" w:rsidRPr="00AA2D02" w:rsidRDefault="005D2928" w:rsidP="005D2928">
      <w:pPr>
        <w:pStyle w:val="CodeStyle"/>
      </w:pPr>
    </w:p>
    <w:p w14:paraId="7143E357" w14:textId="77777777" w:rsidR="005D2928" w:rsidRPr="005D2928" w:rsidRDefault="005D2928" w:rsidP="005D2928">
      <w:pPr>
        <w:pStyle w:val="CodeStyle"/>
        <w:rPr>
          <w:lang w:val="en-US"/>
        </w:rPr>
      </w:pPr>
      <w:r w:rsidRPr="00AA2D02">
        <w:t xml:space="preserve">            </w:t>
      </w:r>
      <w:r w:rsidRPr="005D2928">
        <w:rPr>
          <w:lang w:val="en-US"/>
        </w:rPr>
        <w:t>switch (choice) {</w:t>
      </w:r>
    </w:p>
    <w:p w14:paraId="54757E0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1:</w:t>
      </w:r>
    </w:p>
    <w:p w14:paraId="3A70FBC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ShowU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, tpid);</w:t>
      </w:r>
    </w:p>
    <w:p w14:paraId="1B78F43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0A3CB3E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2:</w:t>
      </w:r>
    </w:p>
    <w:p w14:paraId="55CF407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ShowUrOtdel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otdl</w:t>
      </w:r>
      <w:proofErr w:type="spellEnd"/>
      <w:r w:rsidRPr="005D2928">
        <w:rPr>
          <w:lang w:val="en-US"/>
        </w:rPr>
        <w:t>);</w:t>
      </w:r>
    </w:p>
    <w:p w14:paraId="0AE83BD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0A4C8C9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3:</w:t>
      </w:r>
    </w:p>
    <w:p w14:paraId="35B9218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EditEnterKey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tpid</w:t>
      </w:r>
      <w:proofErr w:type="spellEnd"/>
      <w:r w:rsidRPr="005D2928">
        <w:rPr>
          <w:lang w:val="en-US"/>
        </w:rPr>
        <w:t>);</w:t>
      </w:r>
    </w:p>
    <w:p w14:paraId="1A4891F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6D135FC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4:</w:t>
      </w:r>
    </w:p>
    <w:p w14:paraId="1B4D587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showAllEmployeesBuh</w:t>
      </w:r>
      <w:proofErr w:type="spellEnd"/>
      <w:r w:rsidRPr="005D2928">
        <w:rPr>
          <w:lang w:val="en-US"/>
        </w:rPr>
        <w:t>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);</w:t>
      </w:r>
    </w:p>
    <w:p w14:paraId="01478FB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3160579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5:</w:t>
      </w:r>
    </w:p>
    <w:p w14:paraId="580BF61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EditSalary</w:t>
      </w:r>
      <w:proofErr w:type="spellEnd"/>
      <w:r w:rsidRPr="005D2928">
        <w:rPr>
          <w:lang w:val="en-US"/>
        </w:rPr>
        <w:t>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);</w:t>
      </w:r>
    </w:p>
    <w:p w14:paraId="5DEDDB3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08FEB36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6:</w:t>
      </w:r>
    </w:p>
    <w:p w14:paraId="2E345C2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</w:t>
      </w:r>
      <w:proofErr w:type="spellStart"/>
      <w:r w:rsidRPr="005D2928">
        <w:rPr>
          <w:lang w:val="en-US"/>
        </w:rPr>
        <w:t>Выход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из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программы</w:t>
      </w:r>
      <w:proofErr w:type="spellEnd"/>
      <w:r w:rsidRPr="005D2928">
        <w:rPr>
          <w:lang w:val="en-US"/>
        </w:rPr>
        <w:t xml:space="preserve">..."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29BFAAF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tpid</w:t>
      </w:r>
      <w:proofErr w:type="spellEnd"/>
      <w:r w:rsidRPr="005D2928">
        <w:rPr>
          <w:lang w:val="en-US"/>
        </w:rPr>
        <w:t xml:space="preserve"> = 0;</w:t>
      </w:r>
    </w:p>
    <w:p w14:paraId="390FAAE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lastRenderedPageBreak/>
        <w:t xml:space="preserve">                break;</w:t>
      </w:r>
    </w:p>
    <w:p w14:paraId="291CA84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default:</w:t>
      </w:r>
    </w:p>
    <w:p w14:paraId="4B707A6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"\</w:t>
      </w:r>
      <w:proofErr w:type="spellStart"/>
      <w:r w:rsidRPr="005D2928">
        <w:rPr>
          <w:lang w:val="en-US"/>
        </w:rPr>
        <w:t>nНеверный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выбор</w:t>
      </w:r>
      <w:proofErr w:type="spellEnd"/>
      <w:r w:rsidRPr="005D2928">
        <w:rPr>
          <w:lang w:val="en-US"/>
        </w:rPr>
        <w:t xml:space="preserve">! </w:t>
      </w:r>
      <w:proofErr w:type="spellStart"/>
      <w:r w:rsidRPr="005D2928">
        <w:rPr>
          <w:lang w:val="en-US"/>
        </w:rPr>
        <w:t>Попробуйте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снова</w:t>
      </w:r>
      <w:proofErr w:type="spellEnd"/>
      <w:r w:rsidRPr="005D2928">
        <w:rPr>
          <w:lang w:val="en-US"/>
        </w:rPr>
        <w:t xml:space="preserve">."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35143CE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6472077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} while (</w:t>
      </w:r>
      <w:proofErr w:type="gramStart"/>
      <w:r w:rsidRPr="005D2928">
        <w:rPr>
          <w:lang w:val="en-US"/>
        </w:rPr>
        <w:t>choice !</w:t>
      </w:r>
      <w:proofErr w:type="gramEnd"/>
      <w:r w:rsidRPr="005D2928">
        <w:rPr>
          <w:lang w:val="en-US"/>
        </w:rPr>
        <w:t>= 6);</w:t>
      </w:r>
    </w:p>
    <w:p w14:paraId="0595695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4FF7649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// </w:t>
      </w:r>
      <w:proofErr w:type="spellStart"/>
      <w:r w:rsidRPr="005D2928">
        <w:rPr>
          <w:lang w:val="en-US"/>
        </w:rPr>
        <w:t>Бухгалтер</w:t>
      </w:r>
      <w:proofErr w:type="spellEnd"/>
    </w:p>
    <w:p w14:paraId="60DB700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else if (res1 == 3) {</w:t>
      </w:r>
    </w:p>
    <w:p w14:paraId="5D651DE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</w:t>
      </w:r>
      <w:proofErr w:type="spellStart"/>
      <w:r w:rsidRPr="005D2928">
        <w:rPr>
          <w:lang w:val="en-US"/>
        </w:rPr>
        <w:t>Вы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успешно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авторизованы</w:t>
      </w:r>
      <w:proofErr w:type="spellEnd"/>
      <w:r w:rsidRPr="005D2928">
        <w:rPr>
          <w:lang w:val="en-US"/>
        </w:rPr>
        <w:t xml:space="preserve">!"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0B38CF3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int choice;</w:t>
      </w:r>
    </w:p>
    <w:p w14:paraId="1D72D9A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do {</w:t>
      </w:r>
    </w:p>
    <w:p w14:paraId="5A13F57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string </w:t>
      </w:r>
      <w:proofErr w:type="spellStart"/>
      <w:r w:rsidRPr="005D2928">
        <w:rPr>
          <w:lang w:val="en-US"/>
        </w:rPr>
        <w:t>otdl</w:t>
      </w:r>
      <w:proofErr w:type="spellEnd"/>
      <w:r w:rsidRPr="005D2928">
        <w:rPr>
          <w:lang w:val="en-US"/>
        </w:rPr>
        <w:t xml:space="preserve"> = "</w:t>
      </w:r>
      <w:proofErr w:type="spellStart"/>
      <w:r w:rsidRPr="005D2928">
        <w:rPr>
          <w:lang w:val="en-US"/>
        </w:rPr>
        <w:t>Бухгалтерия</w:t>
      </w:r>
      <w:proofErr w:type="spellEnd"/>
      <w:r w:rsidRPr="005D2928">
        <w:rPr>
          <w:lang w:val="en-US"/>
        </w:rPr>
        <w:t>";</w:t>
      </w:r>
    </w:p>
    <w:p w14:paraId="4ABCB95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</w:t>
      </w:r>
      <w:proofErr w:type="spellStart"/>
      <w:proofErr w:type="gramStart"/>
      <w:r w:rsidRPr="005D2928">
        <w:rPr>
          <w:lang w:val="en-US"/>
        </w:rPr>
        <w:t>showMenuBuh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);</w:t>
      </w:r>
    </w:p>
    <w:p w14:paraId="451FE42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</w:t>
      </w:r>
      <w:proofErr w:type="spellStart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 &gt;&gt; choice;</w:t>
      </w:r>
    </w:p>
    <w:p w14:paraId="73815F7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if (</w:t>
      </w:r>
      <w:proofErr w:type="spellStart"/>
      <w:proofErr w:type="gramStart"/>
      <w:r w:rsidRPr="005D2928">
        <w:rPr>
          <w:lang w:val="en-US"/>
        </w:rPr>
        <w:t>cin.fail</w:t>
      </w:r>
      <w:proofErr w:type="spellEnd"/>
      <w:proofErr w:type="gramEnd"/>
      <w:r w:rsidRPr="005D2928">
        <w:rPr>
          <w:lang w:val="en-US"/>
        </w:rPr>
        <w:t>()) {</w:t>
      </w:r>
    </w:p>
    <w:p w14:paraId="4537951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cin.clear</w:t>
      </w:r>
      <w:proofErr w:type="spellEnd"/>
      <w:proofErr w:type="gramEnd"/>
      <w:r w:rsidRPr="005D2928">
        <w:rPr>
          <w:lang w:val="en-US"/>
        </w:rPr>
        <w:t>();</w:t>
      </w:r>
    </w:p>
    <w:p w14:paraId="005F9D27" w14:textId="77777777" w:rsidR="005D2928" w:rsidRPr="00AA2D02" w:rsidRDefault="005D2928" w:rsidP="005D2928">
      <w:pPr>
        <w:pStyle w:val="CodeStyle"/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cin</w:t>
      </w:r>
      <w:proofErr w:type="spellEnd"/>
      <w:r w:rsidRPr="00AA2D02">
        <w:t>.</w:t>
      </w:r>
      <w:r w:rsidRPr="005D2928">
        <w:rPr>
          <w:lang w:val="en-US"/>
        </w:rPr>
        <w:t>ignore</w:t>
      </w:r>
      <w:proofErr w:type="gramEnd"/>
      <w:r w:rsidRPr="00AA2D02">
        <w:t>(10000, '\</w:t>
      </w:r>
      <w:r w:rsidRPr="005D2928">
        <w:rPr>
          <w:lang w:val="en-US"/>
        </w:rPr>
        <w:t>n</w:t>
      </w:r>
      <w:r w:rsidRPr="00AA2D02">
        <w:t>');</w:t>
      </w:r>
    </w:p>
    <w:p w14:paraId="6F1C9611" w14:textId="77777777" w:rsidR="005D2928" w:rsidRPr="00AA2D02" w:rsidRDefault="005D2928" w:rsidP="005D2928">
      <w:pPr>
        <w:pStyle w:val="CodeStyle"/>
      </w:pPr>
      <w:r w:rsidRPr="00AA2D02"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Введено неверное значение! Попробуйте ещё раз." </w:t>
      </w:r>
      <w:proofErr w:type="gramStart"/>
      <w:r w:rsidRPr="00AA2D02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AA2D02">
        <w:t>;</w:t>
      </w:r>
    </w:p>
    <w:p w14:paraId="36B5ED29" w14:textId="77777777" w:rsidR="005D2928" w:rsidRPr="00AA2D02" w:rsidRDefault="005D2928" w:rsidP="005D2928">
      <w:pPr>
        <w:pStyle w:val="CodeStyle"/>
      </w:pPr>
      <w:r w:rsidRPr="00AA2D02">
        <w:t xml:space="preserve">                </w:t>
      </w:r>
      <w:r w:rsidRPr="005D2928">
        <w:rPr>
          <w:lang w:val="en-US"/>
        </w:rPr>
        <w:t>continue</w:t>
      </w:r>
      <w:r w:rsidRPr="00AA2D02">
        <w:t xml:space="preserve">; </w:t>
      </w:r>
    </w:p>
    <w:p w14:paraId="7C57FDCE" w14:textId="77777777" w:rsidR="005D2928" w:rsidRPr="00AA2D02" w:rsidRDefault="005D2928" w:rsidP="005D2928">
      <w:pPr>
        <w:pStyle w:val="CodeStyle"/>
      </w:pPr>
      <w:r w:rsidRPr="00AA2D02">
        <w:t xml:space="preserve">            }</w:t>
      </w:r>
    </w:p>
    <w:p w14:paraId="56B0C5B7" w14:textId="77777777" w:rsidR="005D2928" w:rsidRPr="00AA2D02" w:rsidRDefault="005D2928" w:rsidP="005D2928">
      <w:pPr>
        <w:pStyle w:val="CodeStyle"/>
      </w:pPr>
    </w:p>
    <w:p w14:paraId="569DDD50" w14:textId="77777777" w:rsidR="005D2928" w:rsidRPr="005D2928" w:rsidRDefault="005D2928" w:rsidP="005D2928">
      <w:pPr>
        <w:pStyle w:val="CodeStyle"/>
        <w:rPr>
          <w:lang w:val="en-US"/>
        </w:rPr>
      </w:pPr>
      <w:r w:rsidRPr="00AA2D02">
        <w:t xml:space="preserve">            </w:t>
      </w:r>
      <w:r w:rsidRPr="005D2928">
        <w:rPr>
          <w:lang w:val="en-US"/>
        </w:rPr>
        <w:t>switch (choice) {</w:t>
      </w:r>
    </w:p>
    <w:p w14:paraId="01402C1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1:</w:t>
      </w:r>
    </w:p>
    <w:p w14:paraId="15E93D8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ShowU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, tpid);</w:t>
      </w:r>
    </w:p>
    <w:p w14:paraId="2FE9906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2E566FA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2:</w:t>
      </w:r>
    </w:p>
    <w:p w14:paraId="4506A89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ShowUrBoss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otdl</w:t>
      </w:r>
      <w:proofErr w:type="spellEnd"/>
      <w:r w:rsidRPr="005D2928">
        <w:rPr>
          <w:lang w:val="en-US"/>
        </w:rPr>
        <w:t>);</w:t>
      </w:r>
    </w:p>
    <w:p w14:paraId="2B7E39D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247D462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3:</w:t>
      </w:r>
    </w:p>
    <w:p w14:paraId="74F8C1E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EditEnterKey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tpid</w:t>
      </w:r>
      <w:proofErr w:type="spellEnd"/>
      <w:r w:rsidRPr="005D2928">
        <w:rPr>
          <w:lang w:val="en-US"/>
        </w:rPr>
        <w:t>);</w:t>
      </w:r>
    </w:p>
    <w:p w14:paraId="063360D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7C16A1E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4:</w:t>
      </w:r>
    </w:p>
    <w:p w14:paraId="0B4EACB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showAllEmployeesBuh</w:t>
      </w:r>
      <w:proofErr w:type="spellEnd"/>
      <w:r w:rsidRPr="005D2928">
        <w:rPr>
          <w:lang w:val="en-US"/>
        </w:rPr>
        <w:t>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);</w:t>
      </w:r>
    </w:p>
    <w:p w14:paraId="64446AC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2FC22C8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5:</w:t>
      </w:r>
    </w:p>
    <w:p w14:paraId="473288F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EditSalary</w:t>
      </w:r>
      <w:proofErr w:type="spellEnd"/>
      <w:r w:rsidRPr="005D2928">
        <w:rPr>
          <w:lang w:val="en-US"/>
        </w:rPr>
        <w:t>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);</w:t>
      </w:r>
    </w:p>
    <w:p w14:paraId="78BD2A5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0C0F52A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6:</w:t>
      </w:r>
    </w:p>
    <w:p w14:paraId="42E2D04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</w:t>
      </w:r>
      <w:proofErr w:type="spellStart"/>
      <w:r w:rsidRPr="005D2928">
        <w:rPr>
          <w:lang w:val="en-US"/>
        </w:rPr>
        <w:t>Выход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из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программы</w:t>
      </w:r>
      <w:proofErr w:type="spellEnd"/>
      <w:r w:rsidRPr="005D2928">
        <w:rPr>
          <w:lang w:val="en-US"/>
        </w:rPr>
        <w:t xml:space="preserve">..."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125CCDB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tpid</w:t>
      </w:r>
      <w:proofErr w:type="spellEnd"/>
      <w:r w:rsidRPr="005D2928">
        <w:rPr>
          <w:lang w:val="en-US"/>
        </w:rPr>
        <w:t xml:space="preserve"> = 0;</w:t>
      </w:r>
    </w:p>
    <w:p w14:paraId="0D4CDFD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5934065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default:</w:t>
      </w:r>
    </w:p>
    <w:p w14:paraId="3BE3D2C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"\</w:t>
      </w:r>
      <w:proofErr w:type="spellStart"/>
      <w:r w:rsidRPr="005D2928">
        <w:rPr>
          <w:lang w:val="en-US"/>
        </w:rPr>
        <w:t>nНеверный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выбор</w:t>
      </w:r>
      <w:proofErr w:type="spellEnd"/>
      <w:r w:rsidRPr="005D2928">
        <w:rPr>
          <w:lang w:val="en-US"/>
        </w:rPr>
        <w:t xml:space="preserve">! </w:t>
      </w:r>
      <w:proofErr w:type="spellStart"/>
      <w:r w:rsidRPr="005D2928">
        <w:rPr>
          <w:lang w:val="en-US"/>
        </w:rPr>
        <w:t>Попробуйте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снова</w:t>
      </w:r>
      <w:proofErr w:type="spellEnd"/>
      <w:r w:rsidRPr="005D2928">
        <w:rPr>
          <w:lang w:val="en-US"/>
        </w:rPr>
        <w:t xml:space="preserve">."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2E1B003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5CE39CC9" w14:textId="77777777" w:rsidR="005D2928" w:rsidRPr="00AA2D02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} while (</w:t>
      </w:r>
      <w:proofErr w:type="gramStart"/>
      <w:r w:rsidRPr="005D2928">
        <w:rPr>
          <w:lang w:val="en-US"/>
        </w:rPr>
        <w:t>choice !</w:t>
      </w:r>
      <w:proofErr w:type="gramEnd"/>
      <w:r w:rsidRPr="005D2928">
        <w:rPr>
          <w:lang w:val="en-US"/>
        </w:rPr>
        <w:t xml:space="preserve">= </w:t>
      </w:r>
      <w:r w:rsidRPr="00AA2D02">
        <w:rPr>
          <w:lang w:val="en-US"/>
        </w:rPr>
        <w:t>6);</w:t>
      </w:r>
    </w:p>
    <w:p w14:paraId="2302B951" w14:textId="77777777" w:rsidR="005D2928" w:rsidRPr="005D2928" w:rsidRDefault="005D2928" w:rsidP="005D2928">
      <w:pPr>
        <w:pStyle w:val="CodeStyle"/>
      </w:pPr>
      <w:r w:rsidRPr="00AA2D02">
        <w:rPr>
          <w:lang w:val="en-US"/>
        </w:rPr>
        <w:t xml:space="preserve">    </w:t>
      </w:r>
      <w:r w:rsidRPr="005D2928">
        <w:t>}</w:t>
      </w:r>
    </w:p>
    <w:p w14:paraId="3A8C1A4A" w14:textId="77777777" w:rsidR="005D2928" w:rsidRPr="005D2928" w:rsidRDefault="005D2928" w:rsidP="005D2928">
      <w:pPr>
        <w:pStyle w:val="CodeStyle"/>
      </w:pPr>
      <w:r w:rsidRPr="005D2928">
        <w:t xml:space="preserve">    // Обычный работяга</w:t>
      </w:r>
    </w:p>
    <w:p w14:paraId="2BD955C3" w14:textId="77777777" w:rsidR="005D2928" w:rsidRPr="005D2928" w:rsidRDefault="005D2928" w:rsidP="005D2928">
      <w:pPr>
        <w:pStyle w:val="CodeStyle"/>
      </w:pPr>
      <w:r w:rsidRPr="005D2928">
        <w:t xml:space="preserve">    </w:t>
      </w:r>
      <w:r w:rsidRPr="005D2928">
        <w:rPr>
          <w:lang w:val="en-US"/>
        </w:rPr>
        <w:t>else</w:t>
      </w:r>
      <w:r w:rsidRPr="005D2928">
        <w:t xml:space="preserve"> </w:t>
      </w:r>
      <w:r w:rsidRPr="005D2928">
        <w:rPr>
          <w:lang w:val="en-US"/>
        </w:rPr>
        <w:t>if</w:t>
      </w:r>
      <w:r w:rsidRPr="005D2928">
        <w:t xml:space="preserve"> (</w:t>
      </w:r>
      <w:r w:rsidRPr="005D2928">
        <w:rPr>
          <w:lang w:val="en-US"/>
        </w:rPr>
        <w:t>res</w:t>
      </w:r>
      <w:r w:rsidRPr="005D2928">
        <w:t>1 == 4) {</w:t>
      </w:r>
    </w:p>
    <w:p w14:paraId="4BBBDB40" w14:textId="77777777" w:rsidR="005D2928" w:rsidRPr="005D2928" w:rsidRDefault="005D2928" w:rsidP="005D2928">
      <w:pPr>
        <w:pStyle w:val="CodeStyle"/>
      </w:pPr>
      <w:r w:rsidRPr="005D2928"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"Вы успешно авторизованы!"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00D7160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</w:t>
      </w:r>
      <w:r w:rsidRPr="005D2928">
        <w:rPr>
          <w:lang w:val="en-US"/>
        </w:rPr>
        <w:t>int choice;</w:t>
      </w:r>
    </w:p>
    <w:p w14:paraId="56757E2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string </w:t>
      </w:r>
      <w:proofErr w:type="spellStart"/>
      <w:r w:rsidRPr="005D2928">
        <w:rPr>
          <w:lang w:val="en-US"/>
        </w:rPr>
        <w:t>otd</w:t>
      </w:r>
      <w:proofErr w:type="spellEnd"/>
      <w:r w:rsidRPr="005D2928">
        <w:rPr>
          <w:lang w:val="en-US"/>
        </w:rPr>
        <w:t>;</w:t>
      </w:r>
    </w:p>
    <w:p w14:paraId="7474CBE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do {</w:t>
      </w:r>
    </w:p>
    <w:p w14:paraId="3FBF0AE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string </w:t>
      </w:r>
      <w:proofErr w:type="spellStart"/>
      <w:r w:rsidRPr="005D2928">
        <w:rPr>
          <w:lang w:val="en-US"/>
        </w:rPr>
        <w:t>getotd</w:t>
      </w:r>
      <w:proofErr w:type="spellEnd"/>
      <w:r w:rsidRPr="005D2928">
        <w:rPr>
          <w:lang w:val="en-US"/>
        </w:rPr>
        <w:t xml:space="preserve"> = "SELECT </w:t>
      </w:r>
      <w:proofErr w:type="spellStart"/>
      <w:r w:rsidRPr="005D2928">
        <w:rPr>
          <w:lang w:val="en-US"/>
        </w:rPr>
        <w:t>otdel</w:t>
      </w:r>
      <w:proofErr w:type="spellEnd"/>
      <w:r w:rsidRPr="005D2928">
        <w:rPr>
          <w:lang w:val="en-US"/>
        </w:rPr>
        <w:t xml:space="preserve"> FROM Employees WHERE </w:t>
      </w:r>
      <w:proofErr w:type="spellStart"/>
      <w:r w:rsidRPr="005D2928">
        <w:rPr>
          <w:lang w:val="en-US"/>
        </w:rPr>
        <w:t>EnterKey</w:t>
      </w:r>
      <w:proofErr w:type="spellEnd"/>
      <w:r w:rsidRPr="005D2928">
        <w:rPr>
          <w:lang w:val="en-US"/>
        </w:rPr>
        <w:t xml:space="preserve"> </w:t>
      </w:r>
      <w:proofErr w:type="gramStart"/>
      <w:r w:rsidRPr="005D2928">
        <w:rPr>
          <w:lang w:val="en-US"/>
        </w:rPr>
        <w:t>= ?</w:t>
      </w:r>
      <w:proofErr w:type="gramEnd"/>
      <w:r w:rsidRPr="005D2928">
        <w:rPr>
          <w:lang w:val="en-US"/>
        </w:rPr>
        <w:t>";</w:t>
      </w:r>
    </w:p>
    <w:p w14:paraId="1F12EDF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sqlite3_stmt* 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;</w:t>
      </w:r>
    </w:p>
    <w:p w14:paraId="343F8AE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if (sqlite3_prepare_v2(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getotd.c_</w:t>
      </w:r>
      <w:proofErr w:type="gramStart"/>
      <w:r w:rsidRPr="005D2928">
        <w:rPr>
          <w:lang w:val="en-US"/>
        </w:rPr>
        <w:t>str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), -1, &amp;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) == SQLITE_OK) {</w:t>
      </w:r>
    </w:p>
    <w:p w14:paraId="04C06A8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sqlite3_bind_</w:t>
      </w:r>
      <w:proofErr w:type="gramStart"/>
      <w:r w:rsidRPr="005D2928">
        <w:rPr>
          <w:lang w:val="en-US"/>
        </w:rPr>
        <w:t>int(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1,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>);</w:t>
      </w:r>
    </w:p>
    <w:p w14:paraId="64C48A9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lastRenderedPageBreak/>
        <w:t xml:space="preserve">                if (sqlite3_step(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) == SQLITE_ROW) { </w:t>
      </w:r>
    </w:p>
    <w:p w14:paraId="6306E91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    const char* </w:t>
      </w:r>
      <w:proofErr w:type="spellStart"/>
      <w:r w:rsidRPr="005D2928">
        <w:rPr>
          <w:lang w:val="en-US"/>
        </w:rPr>
        <w:t>temp_otd</w:t>
      </w:r>
      <w:proofErr w:type="spellEnd"/>
      <w:r w:rsidRPr="005D2928">
        <w:rPr>
          <w:lang w:val="en-US"/>
        </w:rPr>
        <w:t xml:space="preserve"> = (const char</w:t>
      </w:r>
      <w:proofErr w:type="gramStart"/>
      <w:r w:rsidRPr="005D2928">
        <w:rPr>
          <w:lang w:val="en-US"/>
        </w:rPr>
        <w:t>*)sqlite</w:t>
      </w:r>
      <w:proofErr w:type="gramEnd"/>
      <w:r w:rsidRPr="005D2928">
        <w:rPr>
          <w:lang w:val="en-US"/>
        </w:rPr>
        <w:t>3_column_text(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0);</w:t>
      </w:r>
    </w:p>
    <w:p w14:paraId="1B286CA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    if (</w:t>
      </w:r>
      <w:proofErr w:type="spellStart"/>
      <w:r w:rsidRPr="005D2928">
        <w:rPr>
          <w:lang w:val="en-US"/>
        </w:rPr>
        <w:t>temp_</w:t>
      </w:r>
      <w:proofErr w:type="gramStart"/>
      <w:r w:rsidRPr="005D2928">
        <w:rPr>
          <w:lang w:val="en-US"/>
        </w:rPr>
        <w:t>otd</w:t>
      </w:r>
      <w:proofErr w:type="spellEnd"/>
      <w:r w:rsidRPr="005D2928">
        <w:rPr>
          <w:lang w:val="en-US"/>
        </w:rPr>
        <w:t xml:space="preserve"> !</w:t>
      </w:r>
      <w:proofErr w:type="gramEnd"/>
      <w:r w:rsidRPr="005D2928">
        <w:rPr>
          <w:lang w:val="en-US"/>
        </w:rPr>
        <w:t xml:space="preserve">=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) {</w:t>
      </w:r>
    </w:p>
    <w:p w14:paraId="78DCE19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        </w:t>
      </w:r>
      <w:proofErr w:type="spellStart"/>
      <w:r w:rsidRPr="005D2928">
        <w:rPr>
          <w:lang w:val="en-US"/>
        </w:rPr>
        <w:t>otd</w:t>
      </w:r>
      <w:proofErr w:type="spellEnd"/>
      <w:r w:rsidRPr="005D2928">
        <w:rPr>
          <w:lang w:val="en-US"/>
        </w:rPr>
        <w:t xml:space="preserve"> = </w:t>
      </w:r>
      <w:proofErr w:type="spellStart"/>
      <w:r w:rsidRPr="005D2928">
        <w:rPr>
          <w:lang w:val="en-US"/>
        </w:rPr>
        <w:t>temp_otd</w:t>
      </w:r>
      <w:proofErr w:type="spellEnd"/>
      <w:r w:rsidRPr="005D2928">
        <w:rPr>
          <w:lang w:val="en-US"/>
        </w:rPr>
        <w:t>;</w:t>
      </w:r>
    </w:p>
    <w:p w14:paraId="4CC81E8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    }</w:t>
      </w:r>
    </w:p>
    <w:p w14:paraId="3448CAE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}</w:t>
      </w:r>
    </w:p>
    <w:p w14:paraId="679C1AC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sqlite3_finalize(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);</w:t>
      </w:r>
    </w:p>
    <w:p w14:paraId="6ABBA2C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3B6164E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</w:t>
      </w:r>
      <w:proofErr w:type="spellStart"/>
      <w:proofErr w:type="gramStart"/>
      <w:r w:rsidRPr="005D2928">
        <w:rPr>
          <w:lang w:val="en-US"/>
        </w:rPr>
        <w:t>showMenuEmpl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);</w:t>
      </w:r>
    </w:p>
    <w:p w14:paraId="2268778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</w:t>
      </w:r>
      <w:proofErr w:type="spellStart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 &gt;&gt; choice;</w:t>
      </w:r>
    </w:p>
    <w:p w14:paraId="1CBEB48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if (</w:t>
      </w:r>
      <w:proofErr w:type="spellStart"/>
      <w:proofErr w:type="gramStart"/>
      <w:r w:rsidRPr="005D2928">
        <w:rPr>
          <w:lang w:val="en-US"/>
        </w:rPr>
        <w:t>cin.fail</w:t>
      </w:r>
      <w:proofErr w:type="spellEnd"/>
      <w:proofErr w:type="gramEnd"/>
      <w:r w:rsidRPr="005D2928">
        <w:rPr>
          <w:lang w:val="en-US"/>
        </w:rPr>
        <w:t>()) {</w:t>
      </w:r>
    </w:p>
    <w:p w14:paraId="5B1FD51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cin.clear</w:t>
      </w:r>
      <w:proofErr w:type="spellEnd"/>
      <w:proofErr w:type="gramEnd"/>
      <w:r w:rsidRPr="005D2928">
        <w:rPr>
          <w:lang w:val="en-US"/>
        </w:rPr>
        <w:t>();</w:t>
      </w:r>
    </w:p>
    <w:p w14:paraId="6F3EA27A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cin</w:t>
      </w:r>
      <w:proofErr w:type="spellEnd"/>
      <w:r w:rsidRPr="005D2928">
        <w:t>.</w:t>
      </w:r>
      <w:r w:rsidRPr="005D2928">
        <w:rPr>
          <w:lang w:val="en-US"/>
        </w:rPr>
        <w:t>ignore</w:t>
      </w:r>
      <w:proofErr w:type="gramEnd"/>
      <w:r w:rsidRPr="005D2928">
        <w:t>(10000, '\</w:t>
      </w:r>
      <w:r w:rsidRPr="005D2928">
        <w:rPr>
          <w:lang w:val="en-US"/>
        </w:rPr>
        <w:t>n</w:t>
      </w:r>
      <w:r w:rsidRPr="005D2928">
        <w:t>');</w:t>
      </w:r>
    </w:p>
    <w:p w14:paraId="50EC1B54" w14:textId="77777777" w:rsidR="005D2928" w:rsidRPr="005D2928" w:rsidRDefault="005D2928" w:rsidP="005D2928">
      <w:pPr>
        <w:pStyle w:val="CodeStyle"/>
      </w:pPr>
      <w:r w:rsidRPr="005D2928"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Введено неверное значение! Попробуйте ещё раз."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0CE14CD8" w14:textId="77777777" w:rsidR="005D2928" w:rsidRPr="005D2928" w:rsidRDefault="005D2928" w:rsidP="005D2928">
      <w:pPr>
        <w:pStyle w:val="CodeStyle"/>
      </w:pPr>
      <w:r w:rsidRPr="005D2928">
        <w:t xml:space="preserve">                </w:t>
      </w:r>
      <w:r w:rsidRPr="005D2928">
        <w:rPr>
          <w:lang w:val="en-US"/>
        </w:rPr>
        <w:t>continue</w:t>
      </w:r>
      <w:r w:rsidRPr="005D2928">
        <w:t>;</w:t>
      </w:r>
    </w:p>
    <w:p w14:paraId="3A4DC074" w14:textId="77777777" w:rsidR="005D2928" w:rsidRPr="005D2928" w:rsidRDefault="005D2928" w:rsidP="005D2928">
      <w:pPr>
        <w:pStyle w:val="CodeStyle"/>
      </w:pPr>
      <w:r w:rsidRPr="005D2928">
        <w:t xml:space="preserve">            }</w:t>
      </w:r>
    </w:p>
    <w:p w14:paraId="53DCEEA4" w14:textId="77777777" w:rsidR="005D2928" w:rsidRPr="005D2928" w:rsidRDefault="005D2928" w:rsidP="005D2928">
      <w:pPr>
        <w:pStyle w:val="CodeStyle"/>
      </w:pPr>
    </w:p>
    <w:p w14:paraId="5DBBF4E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    </w:t>
      </w:r>
      <w:r w:rsidRPr="005D2928">
        <w:rPr>
          <w:lang w:val="en-US"/>
        </w:rPr>
        <w:t>switch (choice) {</w:t>
      </w:r>
    </w:p>
    <w:p w14:paraId="0EAE136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1:</w:t>
      </w:r>
    </w:p>
    <w:p w14:paraId="472B7B6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ShowU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, tpid);</w:t>
      </w:r>
    </w:p>
    <w:p w14:paraId="6A2A43E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727D0B0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2:</w:t>
      </w:r>
    </w:p>
    <w:p w14:paraId="421CF84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ShowUrBoss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otd</w:t>
      </w:r>
      <w:proofErr w:type="spellEnd"/>
      <w:r w:rsidRPr="005D2928">
        <w:rPr>
          <w:lang w:val="en-US"/>
        </w:rPr>
        <w:t>);</w:t>
      </w:r>
    </w:p>
    <w:p w14:paraId="6C6D11C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2F4F1D2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3:</w:t>
      </w:r>
    </w:p>
    <w:p w14:paraId="091DA3A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EditEnterKey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tpid</w:t>
      </w:r>
      <w:proofErr w:type="spellEnd"/>
      <w:r w:rsidRPr="005D2928">
        <w:rPr>
          <w:lang w:val="en-US"/>
        </w:rPr>
        <w:t>);</w:t>
      </w:r>
    </w:p>
    <w:p w14:paraId="511C12A3" w14:textId="77777777" w:rsidR="005D2928" w:rsidRPr="00AA2D02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</w:t>
      </w:r>
      <w:r w:rsidRPr="00AA2D02">
        <w:rPr>
          <w:lang w:val="en-US"/>
        </w:rPr>
        <w:t>;</w:t>
      </w:r>
    </w:p>
    <w:p w14:paraId="3D03D04E" w14:textId="77777777" w:rsidR="005D2928" w:rsidRPr="005D2928" w:rsidRDefault="005D2928" w:rsidP="005D2928">
      <w:pPr>
        <w:pStyle w:val="CodeStyle"/>
      </w:pPr>
      <w:r w:rsidRPr="00AA2D02">
        <w:rPr>
          <w:lang w:val="en-US"/>
        </w:rPr>
        <w:t xml:space="preserve">            </w:t>
      </w:r>
      <w:r w:rsidRPr="005D2928">
        <w:rPr>
          <w:lang w:val="en-US"/>
        </w:rPr>
        <w:t>case</w:t>
      </w:r>
      <w:r w:rsidRPr="005D2928">
        <w:t xml:space="preserve"> 4:</w:t>
      </w:r>
    </w:p>
    <w:p w14:paraId="565B190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"Выход из программы..." </w:t>
      </w:r>
      <w:r w:rsidRPr="005D2928">
        <w:rPr>
          <w:lang w:val="en-US"/>
        </w:rPr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7FDCE3F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tpid</w:t>
      </w:r>
      <w:proofErr w:type="spellEnd"/>
      <w:r w:rsidRPr="005D2928">
        <w:rPr>
          <w:lang w:val="en-US"/>
        </w:rPr>
        <w:t xml:space="preserve"> = 0;</w:t>
      </w:r>
    </w:p>
    <w:p w14:paraId="58221ED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3006339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default:</w:t>
      </w:r>
    </w:p>
    <w:p w14:paraId="78F5E9A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"\</w:t>
      </w:r>
      <w:proofErr w:type="spellStart"/>
      <w:r w:rsidRPr="005D2928">
        <w:rPr>
          <w:lang w:val="en-US"/>
        </w:rPr>
        <w:t>nНеверный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выбор</w:t>
      </w:r>
      <w:proofErr w:type="spellEnd"/>
      <w:r w:rsidRPr="005D2928">
        <w:rPr>
          <w:lang w:val="en-US"/>
        </w:rPr>
        <w:t xml:space="preserve">! </w:t>
      </w:r>
      <w:proofErr w:type="spellStart"/>
      <w:r w:rsidRPr="005D2928">
        <w:rPr>
          <w:lang w:val="en-US"/>
        </w:rPr>
        <w:t>Попробуйте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снова</w:t>
      </w:r>
      <w:proofErr w:type="spellEnd"/>
      <w:r w:rsidRPr="005D2928">
        <w:rPr>
          <w:lang w:val="en-US"/>
        </w:rPr>
        <w:t xml:space="preserve">."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0D1124D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65BF84CD" w14:textId="77777777" w:rsidR="005D2928" w:rsidRPr="00AA2D02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} while (</w:t>
      </w:r>
      <w:proofErr w:type="gramStart"/>
      <w:r w:rsidRPr="005D2928">
        <w:rPr>
          <w:lang w:val="en-US"/>
        </w:rPr>
        <w:t>choice !</w:t>
      </w:r>
      <w:proofErr w:type="gramEnd"/>
      <w:r w:rsidRPr="005D2928">
        <w:rPr>
          <w:lang w:val="en-US"/>
        </w:rPr>
        <w:t xml:space="preserve">= </w:t>
      </w:r>
      <w:r w:rsidRPr="00AA2D02">
        <w:rPr>
          <w:lang w:val="en-US"/>
        </w:rPr>
        <w:t>4);</w:t>
      </w:r>
    </w:p>
    <w:p w14:paraId="7F56A2DB" w14:textId="77777777" w:rsidR="005D2928" w:rsidRPr="005D2928" w:rsidRDefault="005D2928" w:rsidP="005D2928">
      <w:pPr>
        <w:pStyle w:val="CodeStyle"/>
      </w:pPr>
      <w:r w:rsidRPr="00AA2D02">
        <w:rPr>
          <w:lang w:val="en-US"/>
        </w:rPr>
        <w:t xml:space="preserve">    </w:t>
      </w:r>
      <w:r w:rsidRPr="005D2928">
        <w:t>}</w:t>
      </w:r>
    </w:p>
    <w:p w14:paraId="39B2AB76" w14:textId="77777777" w:rsidR="005D2928" w:rsidRPr="005D2928" w:rsidRDefault="005D2928" w:rsidP="005D2928">
      <w:pPr>
        <w:pStyle w:val="CodeStyle"/>
      </w:pPr>
      <w:r w:rsidRPr="005D2928">
        <w:t xml:space="preserve">    // Начальник отдела</w:t>
      </w:r>
    </w:p>
    <w:p w14:paraId="1668AA1B" w14:textId="77777777" w:rsidR="005D2928" w:rsidRPr="005D2928" w:rsidRDefault="005D2928" w:rsidP="005D2928">
      <w:pPr>
        <w:pStyle w:val="CodeStyle"/>
      </w:pPr>
      <w:r w:rsidRPr="005D2928">
        <w:t xml:space="preserve">    </w:t>
      </w:r>
      <w:r w:rsidRPr="005D2928">
        <w:rPr>
          <w:lang w:val="en-US"/>
        </w:rPr>
        <w:t>else</w:t>
      </w:r>
      <w:r w:rsidRPr="005D2928">
        <w:t xml:space="preserve"> </w:t>
      </w:r>
      <w:r w:rsidRPr="005D2928">
        <w:rPr>
          <w:lang w:val="en-US"/>
        </w:rPr>
        <w:t>if</w:t>
      </w:r>
      <w:r w:rsidRPr="005D2928">
        <w:t xml:space="preserve"> (</w:t>
      </w:r>
      <w:r w:rsidRPr="005D2928">
        <w:rPr>
          <w:lang w:val="en-US"/>
        </w:rPr>
        <w:t>res</w:t>
      </w:r>
      <w:r w:rsidRPr="005D2928">
        <w:t>1 == 5) {</w:t>
      </w:r>
    </w:p>
    <w:p w14:paraId="4852984A" w14:textId="77777777" w:rsidR="005D2928" w:rsidRPr="005D2928" w:rsidRDefault="005D2928" w:rsidP="005D2928">
      <w:pPr>
        <w:pStyle w:val="CodeStyle"/>
      </w:pPr>
      <w:r w:rsidRPr="005D2928"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"Вы успешно авторизованы!"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23A9177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</w:t>
      </w:r>
      <w:r w:rsidRPr="005D2928">
        <w:rPr>
          <w:lang w:val="en-US"/>
        </w:rPr>
        <w:t>int choice;</w:t>
      </w:r>
    </w:p>
    <w:p w14:paraId="28F6F0A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string </w:t>
      </w:r>
      <w:proofErr w:type="spellStart"/>
      <w:r w:rsidRPr="005D2928">
        <w:rPr>
          <w:lang w:val="en-US"/>
        </w:rPr>
        <w:t>otd</w:t>
      </w:r>
      <w:proofErr w:type="spellEnd"/>
      <w:r w:rsidRPr="005D2928">
        <w:rPr>
          <w:lang w:val="en-US"/>
        </w:rPr>
        <w:t>;</w:t>
      </w:r>
    </w:p>
    <w:p w14:paraId="2479F84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do {</w:t>
      </w:r>
    </w:p>
    <w:p w14:paraId="7636809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string </w:t>
      </w:r>
      <w:proofErr w:type="spellStart"/>
      <w:r w:rsidRPr="005D2928">
        <w:rPr>
          <w:lang w:val="en-US"/>
        </w:rPr>
        <w:t>getotd</w:t>
      </w:r>
      <w:proofErr w:type="spellEnd"/>
      <w:r w:rsidRPr="005D2928">
        <w:rPr>
          <w:lang w:val="en-US"/>
        </w:rPr>
        <w:t xml:space="preserve"> = "SELECT </w:t>
      </w:r>
      <w:proofErr w:type="spellStart"/>
      <w:r w:rsidRPr="005D2928">
        <w:rPr>
          <w:lang w:val="en-US"/>
        </w:rPr>
        <w:t>otdel</w:t>
      </w:r>
      <w:proofErr w:type="spellEnd"/>
      <w:r w:rsidRPr="005D2928">
        <w:rPr>
          <w:lang w:val="en-US"/>
        </w:rPr>
        <w:t xml:space="preserve"> FROM Employees WHERE </w:t>
      </w:r>
      <w:proofErr w:type="spellStart"/>
      <w:r w:rsidRPr="005D2928">
        <w:rPr>
          <w:lang w:val="en-US"/>
        </w:rPr>
        <w:t>EnterKey</w:t>
      </w:r>
      <w:proofErr w:type="spellEnd"/>
      <w:r w:rsidRPr="005D2928">
        <w:rPr>
          <w:lang w:val="en-US"/>
        </w:rPr>
        <w:t xml:space="preserve"> </w:t>
      </w:r>
      <w:proofErr w:type="gramStart"/>
      <w:r w:rsidRPr="005D2928">
        <w:rPr>
          <w:lang w:val="en-US"/>
        </w:rPr>
        <w:t>= ?</w:t>
      </w:r>
      <w:proofErr w:type="gramEnd"/>
      <w:r w:rsidRPr="005D2928">
        <w:rPr>
          <w:lang w:val="en-US"/>
        </w:rPr>
        <w:t>";</w:t>
      </w:r>
    </w:p>
    <w:p w14:paraId="23EF7DD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sqlite3_stmt* 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;</w:t>
      </w:r>
    </w:p>
    <w:p w14:paraId="35BC67D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if (sqlite3_prepare_v2(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getotd.c_</w:t>
      </w:r>
      <w:proofErr w:type="gramStart"/>
      <w:r w:rsidRPr="005D2928">
        <w:rPr>
          <w:lang w:val="en-US"/>
        </w:rPr>
        <w:t>str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), -1, &amp;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) == SQLITE_OK) {</w:t>
      </w:r>
    </w:p>
    <w:p w14:paraId="17E98EA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sqlite3_bind_</w:t>
      </w:r>
      <w:proofErr w:type="gramStart"/>
      <w:r w:rsidRPr="005D2928">
        <w:rPr>
          <w:lang w:val="en-US"/>
        </w:rPr>
        <w:t>int(</w:t>
      </w:r>
      <w:proofErr w:type="spellStart"/>
      <w:proofErr w:type="gramEnd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1,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>);</w:t>
      </w:r>
    </w:p>
    <w:p w14:paraId="7612A92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if (sqlite3_step(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 == SQLITE_ROW) {</w:t>
      </w:r>
    </w:p>
    <w:p w14:paraId="44F0537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    const char* </w:t>
      </w:r>
      <w:proofErr w:type="spellStart"/>
      <w:r w:rsidRPr="005D2928">
        <w:rPr>
          <w:lang w:val="en-US"/>
        </w:rPr>
        <w:t>temp_otd</w:t>
      </w:r>
      <w:proofErr w:type="spellEnd"/>
      <w:r w:rsidRPr="005D2928">
        <w:rPr>
          <w:lang w:val="en-US"/>
        </w:rPr>
        <w:t xml:space="preserve"> = (const char</w:t>
      </w:r>
      <w:proofErr w:type="gramStart"/>
      <w:r w:rsidRPr="005D2928">
        <w:rPr>
          <w:lang w:val="en-US"/>
        </w:rPr>
        <w:t>*)sqlite</w:t>
      </w:r>
      <w:proofErr w:type="gramEnd"/>
      <w:r w:rsidRPr="005D2928">
        <w:rPr>
          <w:lang w:val="en-US"/>
        </w:rPr>
        <w:t>3_column_text(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0);</w:t>
      </w:r>
    </w:p>
    <w:p w14:paraId="52BF312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    if (</w:t>
      </w:r>
      <w:proofErr w:type="spellStart"/>
      <w:r w:rsidRPr="005D2928">
        <w:rPr>
          <w:lang w:val="en-US"/>
        </w:rPr>
        <w:t>temp_</w:t>
      </w:r>
      <w:proofErr w:type="gramStart"/>
      <w:r w:rsidRPr="005D2928">
        <w:rPr>
          <w:lang w:val="en-US"/>
        </w:rPr>
        <w:t>otd</w:t>
      </w:r>
      <w:proofErr w:type="spellEnd"/>
      <w:r w:rsidRPr="005D2928">
        <w:rPr>
          <w:lang w:val="en-US"/>
        </w:rPr>
        <w:t xml:space="preserve"> !</w:t>
      </w:r>
      <w:proofErr w:type="gramEnd"/>
      <w:r w:rsidRPr="005D2928">
        <w:rPr>
          <w:lang w:val="en-US"/>
        </w:rPr>
        <w:t xml:space="preserve">=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) {</w:t>
      </w:r>
    </w:p>
    <w:p w14:paraId="0BCEA4F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        </w:t>
      </w:r>
      <w:proofErr w:type="spellStart"/>
      <w:r w:rsidRPr="005D2928">
        <w:rPr>
          <w:lang w:val="en-US"/>
        </w:rPr>
        <w:t>otd</w:t>
      </w:r>
      <w:proofErr w:type="spellEnd"/>
      <w:r w:rsidRPr="005D2928">
        <w:rPr>
          <w:lang w:val="en-US"/>
        </w:rPr>
        <w:t xml:space="preserve"> = </w:t>
      </w:r>
      <w:proofErr w:type="spellStart"/>
      <w:r w:rsidRPr="005D2928">
        <w:rPr>
          <w:lang w:val="en-US"/>
        </w:rPr>
        <w:t>temp_otd</w:t>
      </w:r>
      <w:proofErr w:type="spellEnd"/>
      <w:r w:rsidRPr="005D2928">
        <w:rPr>
          <w:lang w:val="en-US"/>
        </w:rPr>
        <w:t>;</w:t>
      </w:r>
    </w:p>
    <w:p w14:paraId="119AE60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    }</w:t>
      </w:r>
    </w:p>
    <w:p w14:paraId="7E78708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}</w:t>
      </w:r>
    </w:p>
    <w:p w14:paraId="6D81521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sqlite3_finalize(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);</w:t>
      </w:r>
    </w:p>
    <w:p w14:paraId="153729F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00522BC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lastRenderedPageBreak/>
        <w:t xml:space="preserve">            </w:t>
      </w:r>
      <w:proofErr w:type="spellStart"/>
      <w:proofErr w:type="gramStart"/>
      <w:r w:rsidRPr="005D2928">
        <w:rPr>
          <w:lang w:val="en-US"/>
        </w:rPr>
        <w:t>showMenuBossEmpl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);</w:t>
      </w:r>
    </w:p>
    <w:p w14:paraId="6B65F72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</w:t>
      </w:r>
      <w:proofErr w:type="spellStart"/>
      <w:r w:rsidRPr="005D2928">
        <w:rPr>
          <w:lang w:val="en-US"/>
        </w:rPr>
        <w:t>cin</w:t>
      </w:r>
      <w:proofErr w:type="spellEnd"/>
      <w:r w:rsidRPr="005D2928">
        <w:rPr>
          <w:lang w:val="en-US"/>
        </w:rPr>
        <w:t xml:space="preserve"> &gt;&gt; choice;</w:t>
      </w:r>
    </w:p>
    <w:p w14:paraId="41C6DA0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if (</w:t>
      </w:r>
      <w:proofErr w:type="spellStart"/>
      <w:proofErr w:type="gramStart"/>
      <w:r w:rsidRPr="005D2928">
        <w:rPr>
          <w:lang w:val="en-US"/>
        </w:rPr>
        <w:t>cin.fail</w:t>
      </w:r>
      <w:proofErr w:type="spellEnd"/>
      <w:proofErr w:type="gramEnd"/>
      <w:r w:rsidRPr="005D2928">
        <w:rPr>
          <w:lang w:val="en-US"/>
        </w:rPr>
        <w:t>()) {</w:t>
      </w:r>
    </w:p>
    <w:p w14:paraId="04A6039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cin.clear</w:t>
      </w:r>
      <w:proofErr w:type="spellEnd"/>
      <w:proofErr w:type="gramEnd"/>
      <w:r w:rsidRPr="005D2928">
        <w:rPr>
          <w:lang w:val="en-US"/>
        </w:rPr>
        <w:t>();</w:t>
      </w:r>
    </w:p>
    <w:p w14:paraId="6FE4D700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cin</w:t>
      </w:r>
      <w:proofErr w:type="spellEnd"/>
      <w:r w:rsidRPr="005D2928">
        <w:t>.</w:t>
      </w:r>
      <w:r w:rsidRPr="005D2928">
        <w:rPr>
          <w:lang w:val="en-US"/>
        </w:rPr>
        <w:t>ignore</w:t>
      </w:r>
      <w:proofErr w:type="gramEnd"/>
      <w:r w:rsidRPr="005D2928">
        <w:t>(10000, '\</w:t>
      </w:r>
      <w:r w:rsidRPr="005D2928">
        <w:rPr>
          <w:lang w:val="en-US"/>
        </w:rPr>
        <w:t>n</w:t>
      </w:r>
      <w:r w:rsidRPr="005D2928">
        <w:t>');</w:t>
      </w:r>
    </w:p>
    <w:p w14:paraId="391913B6" w14:textId="77777777" w:rsidR="005D2928" w:rsidRPr="005D2928" w:rsidRDefault="005D2928" w:rsidP="005D2928">
      <w:pPr>
        <w:pStyle w:val="CodeStyle"/>
      </w:pPr>
      <w:r w:rsidRPr="005D2928"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"\</w:t>
      </w:r>
      <w:r w:rsidRPr="005D2928">
        <w:rPr>
          <w:lang w:val="en-US"/>
        </w:rPr>
        <w:t>n</w:t>
      </w:r>
      <w:r w:rsidRPr="005D2928">
        <w:t xml:space="preserve">Введено неверное значение! Попробуйте ещё раз." </w:t>
      </w:r>
      <w:proofErr w:type="gramStart"/>
      <w:r w:rsidRPr="005D2928"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proofErr w:type="gramEnd"/>
      <w:r w:rsidRPr="005D2928">
        <w:t>;</w:t>
      </w:r>
    </w:p>
    <w:p w14:paraId="1215F893" w14:textId="77777777" w:rsidR="005D2928" w:rsidRPr="005D2928" w:rsidRDefault="005D2928" w:rsidP="005D2928">
      <w:pPr>
        <w:pStyle w:val="CodeStyle"/>
      </w:pPr>
      <w:r w:rsidRPr="005D2928">
        <w:t xml:space="preserve">                </w:t>
      </w:r>
      <w:r w:rsidRPr="005D2928">
        <w:rPr>
          <w:lang w:val="en-US"/>
        </w:rPr>
        <w:t>continue</w:t>
      </w:r>
      <w:r w:rsidRPr="005D2928">
        <w:t>;</w:t>
      </w:r>
    </w:p>
    <w:p w14:paraId="6FEDCF81" w14:textId="77777777" w:rsidR="005D2928" w:rsidRPr="005D2928" w:rsidRDefault="005D2928" w:rsidP="005D2928">
      <w:pPr>
        <w:pStyle w:val="CodeStyle"/>
      </w:pPr>
      <w:r w:rsidRPr="005D2928">
        <w:t xml:space="preserve">            }</w:t>
      </w:r>
    </w:p>
    <w:p w14:paraId="113E793C" w14:textId="77777777" w:rsidR="005D2928" w:rsidRPr="005D2928" w:rsidRDefault="005D2928" w:rsidP="005D2928">
      <w:pPr>
        <w:pStyle w:val="CodeStyle"/>
      </w:pPr>
    </w:p>
    <w:p w14:paraId="24BD9F8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    </w:t>
      </w:r>
      <w:r w:rsidRPr="005D2928">
        <w:rPr>
          <w:lang w:val="en-US"/>
        </w:rPr>
        <w:t>switch (choice) {</w:t>
      </w:r>
    </w:p>
    <w:p w14:paraId="199DE8B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1:</w:t>
      </w:r>
    </w:p>
    <w:p w14:paraId="59F68DA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ShowU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>, tpid);</w:t>
      </w:r>
    </w:p>
    <w:p w14:paraId="62A5F8B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144380A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2:</w:t>
      </w:r>
    </w:p>
    <w:p w14:paraId="7CAAC63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ShowUrOtdel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otd</w:t>
      </w:r>
      <w:proofErr w:type="spellEnd"/>
      <w:r w:rsidRPr="005D2928">
        <w:rPr>
          <w:lang w:val="en-US"/>
        </w:rPr>
        <w:t>);</w:t>
      </w:r>
    </w:p>
    <w:p w14:paraId="3E83972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594BA02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case 3:</w:t>
      </w:r>
    </w:p>
    <w:p w14:paraId="454B7C8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EditEnterKey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enkey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tpid</w:t>
      </w:r>
      <w:proofErr w:type="spellEnd"/>
      <w:r w:rsidRPr="005D2928">
        <w:rPr>
          <w:lang w:val="en-US"/>
        </w:rPr>
        <w:t>);</w:t>
      </w:r>
    </w:p>
    <w:p w14:paraId="7BF49BF5" w14:textId="77777777" w:rsidR="005D2928" w:rsidRPr="00AA2D02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</w:t>
      </w:r>
      <w:r w:rsidRPr="00AA2D02">
        <w:rPr>
          <w:lang w:val="en-US"/>
        </w:rPr>
        <w:t>;</w:t>
      </w:r>
    </w:p>
    <w:p w14:paraId="720FF532" w14:textId="77777777" w:rsidR="005D2928" w:rsidRPr="005D2928" w:rsidRDefault="005D2928" w:rsidP="005D2928">
      <w:pPr>
        <w:pStyle w:val="CodeStyle"/>
      </w:pPr>
      <w:r w:rsidRPr="00AA2D02">
        <w:rPr>
          <w:lang w:val="en-US"/>
        </w:rPr>
        <w:t xml:space="preserve">            </w:t>
      </w:r>
      <w:r w:rsidRPr="005D2928">
        <w:rPr>
          <w:lang w:val="en-US"/>
        </w:rPr>
        <w:t>case</w:t>
      </w:r>
      <w:r w:rsidRPr="005D2928">
        <w:t xml:space="preserve"> 4:</w:t>
      </w:r>
    </w:p>
    <w:p w14:paraId="693E6E4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"Выход из программы..." </w:t>
      </w:r>
      <w:r w:rsidRPr="005D2928">
        <w:rPr>
          <w:lang w:val="en-US"/>
        </w:rPr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1B19A86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tpid</w:t>
      </w:r>
      <w:proofErr w:type="spellEnd"/>
      <w:r w:rsidRPr="005D2928">
        <w:rPr>
          <w:lang w:val="en-US"/>
        </w:rPr>
        <w:t xml:space="preserve"> = 0;</w:t>
      </w:r>
    </w:p>
    <w:p w14:paraId="425D847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break;</w:t>
      </w:r>
    </w:p>
    <w:p w14:paraId="18B0241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default:</w:t>
      </w:r>
    </w:p>
    <w:p w14:paraId="38659C8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"\</w:t>
      </w:r>
      <w:proofErr w:type="spellStart"/>
      <w:r w:rsidRPr="005D2928">
        <w:rPr>
          <w:lang w:val="en-US"/>
        </w:rPr>
        <w:t>nНеверный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выбор</w:t>
      </w:r>
      <w:proofErr w:type="spellEnd"/>
      <w:r w:rsidRPr="005D2928">
        <w:rPr>
          <w:lang w:val="en-US"/>
        </w:rPr>
        <w:t xml:space="preserve">! </w:t>
      </w:r>
      <w:proofErr w:type="spellStart"/>
      <w:r w:rsidRPr="005D2928">
        <w:rPr>
          <w:lang w:val="en-US"/>
        </w:rPr>
        <w:t>Попробуйте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снова</w:t>
      </w:r>
      <w:proofErr w:type="spellEnd"/>
      <w:r w:rsidRPr="005D2928">
        <w:rPr>
          <w:lang w:val="en-US"/>
        </w:rPr>
        <w:t xml:space="preserve">."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2D3227B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782AF81D" w14:textId="77777777" w:rsidR="005D2928" w:rsidRPr="00AA2D02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} while (</w:t>
      </w:r>
      <w:proofErr w:type="gramStart"/>
      <w:r w:rsidRPr="005D2928">
        <w:rPr>
          <w:lang w:val="en-US"/>
        </w:rPr>
        <w:t>choice !</w:t>
      </w:r>
      <w:proofErr w:type="gramEnd"/>
      <w:r w:rsidRPr="005D2928">
        <w:rPr>
          <w:lang w:val="en-US"/>
        </w:rPr>
        <w:t xml:space="preserve">= </w:t>
      </w:r>
      <w:r w:rsidRPr="00AA2D02">
        <w:rPr>
          <w:lang w:val="en-US"/>
        </w:rPr>
        <w:t>4);</w:t>
      </w:r>
    </w:p>
    <w:p w14:paraId="237D5FCE" w14:textId="77777777" w:rsidR="005D2928" w:rsidRPr="005D2928" w:rsidRDefault="005D2928" w:rsidP="005D2928">
      <w:pPr>
        <w:pStyle w:val="CodeStyle"/>
      </w:pPr>
      <w:r w:rsidRPr="00AA2D02">
        <w:rPr>
          <w:lang w:val="en-US"/>
        </w:rPr>
        <w:t xml:space="preserve">    </w:t>
      </w:r>
      <w:r w:rsidRPr="005D2928">
        <w:t>}</w:t>
      </w:r>
    </w:p>
    <w:p w14:paraId="1BD131A3" w14:textId="77777777" w:rsidR="005D2928" w:rsidRPr="005D2928" w:rsidRDefault="005D2928" w:rsidP="005D2928">
      <w:pPr>
        <w:pStyle w:val="CodeStyle"/>
      </w:pPr>
    </w:p>
    <w:p w14:paraId="4369FED9" w14:textId="77777777" w:rsidR="005D2928" w:rsidRPr="005D2928" w:rsidRDefault="005D2928" w:rsidP="005D2928">
      <w:pPr>
        <w:pStyle w:val="CodeStyle"/>
      </w:pPr>
      <w:r w:rsidRPr="005D2928">
        <w:t xml:space="preserve">    // Закрываем базу данных</w:t>
      </w:r>
    </w:p>
    <w:p w14:paraId="5462B35B" w14:textId="77777777" w:rsidR="005D2928" w:rsidRPr="005D2928" w:rsidRDefault="005D2928" w:rsidP="005D2928">
      <w:pPr>
        <w:pStyle w:val="CodeStyle"/>
      </w:pPr>
      <w:r w:rsidRPr="005D2928">
        <w:t xml:space="preserve">    </w:t>
      </w:r>
      <w:proofErr w:type="spellStart"/>
      <w:r w:rsidRPr="005D2928">
        <w:rPr>
          <w:lang w:val="en-US"/>
        </w:rPr>
        <w:t>sqlite</w:t>
      </w:r>
      <w:proofErr w:type="spellEnd"/>
      <w:r w:rsidRPr="005D2928">
        <w:t>3_</w:t>
      </w:r>
      <w:r w:rsidRPr="005D2928">
        <w:rPr>
          <w:lang w:val="en-US"/>
        </w:rPr>
        <w:t>close</w:t>
      </w:r>
      <w:r w:rsidRPr="005D2928">
        <w:t>(</w:t>
      </w:r>
      <w:proofErr w:type="spellStart"/>
      <w:r w:rsidRPr="005D2928">
        <w:rPr>
          <w:lang w:val="en-US"/>
        </w:rPr>
        <w:t>db</w:t>
      </w:r>
      <w:proofErr w:type="spellEnd"/>
      <w:r w:rsidRPr="005D2928">
        <w:t>);</w:t>
      </w:r>
    </w:p>
    <w:p w14:paraId="698792C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"База данных закрыта. До свидания!" </w:t>
      </w:r>
      <w:r w:rsidRPr="005D2928">
        <w:rPr>
          <w:lang w:val="en-US"/>
        </w:rPr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1117E67E" w14:textId="77777777" w:rsidR="005D2928" w:rsidRPr="005D2928" w:rsidRDefault="005D2928" w:rsidP="005D2928">
      <w:pPr>
        <w:pStyle w:val="CodeStyle"/>
        <w:rPr>
          <w:lang w:val="en-US"/>
        </w:rPr>
      </w:pPr>
    </w:p>
    <w:p w14:paraId="5CF23AB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return 0;</w:t>
      </w:r>
    </w:p>
    <w:p w14:paraId="588AE397" w14:textId="41852BAC" w:rsid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}</w:t>
      </w:r>
    </w:p>
    <w:p w14:paraId="2CE94D30" w14:textId="78288CCD" w:rsidR="005D2928" w:rsidRDefault="005D2928" w:rsidP="005D2928">
      <w:pPr>
        <w:pStyle w:val="-2"/>
        <w:rPr>
          <w:lang w:val="en-US"/>
        </w:rPr>
      </w:pPr>
      <w:bookmarkStart w:id="14" w:name="_Toc214904213"/>
      <w:proofErr w:type="spellStart"/>
      <w:r>
        <w:rPr>
          <w:lang w:val="en-US"/>
        </w:rPr>
        <w:t>export_manager.h</w:t>
      </w:r>
      <w:bookmarkEnd w:id="14"/>
      <w:proofErr w:type="spellEnd"/>
    </w:p>
    <w:p w14:paraId="1C29863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#</w:t>
      </w:r>
      <w:proofErr w:type="gramStart"/>
      <w:r w:rsidRPr="005D2928">
        <w:rPr>
          <w:lang w:val="en-US"/>
        </w:rPr>
        <w:t>pragma</w:t>
      </w:r>
      <w:proofErr w:type="gramEnd"/>
      <w:r w:rsidRPr="005D2928">
        <w:rPr>
          <w:lang w:val="en-US"/>
        </w:rPr>
        <w:t xml:space="preserve"> once</w:t>
      </w:r>
    </w:p>
    <w:p w14:paraId="000DC99D" w14:textId="77777777" w:rsidR="005D2928" w:rsidRPr="005D2928" w:rsidRDefault="005D2928" w:rsidP="005D2928">
      <w:pPr>
        <w:pStyle w:val="CodeStyle"/>
        <w:rPr>
          <w:lang w:val="en-US"/>
        </w:rPr>
      </w:pPr>
    </w:p>
    <w:p w14:paraId="2BFC4E4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#include "</w:t>
      </w:r>
      <w:proofErr w:type="spellStart"/>
      <w:r w:rsidRPr="005D2928">
        <w:rPr>
          <w:lang w:val="en-US"/>
        </w:rPr>
        <w:t>sqlite</w:t>
      </w:r>
      <w:proofErr w:type="spellEnd"/>
      <w:r w:rsidRPr="005D2928">
        <w:rPr>
          <w:lang w:val="en-US"/>
        </w:rPr>
        <w:t>/sqlite3.h"</w:t>
      </w:r>
    </w:p>
    <w:p w14:paraId="09539CC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#include &lt;string&gt;</w:t>
      </w:r>
    </w:p>
    <w:p w14:paraId="67B2ABD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#include &lt;vector&gt;</w:t>
      </w:r>
    </w:p>
    <w:p w14:paraId="4C76B19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#include &lt;map&gt;</w:t>
      </w:r>
    </w:p>
    <w:p w14:paraId="0086E172" w14:textId="77777777" w:rsidR="005D2928" w:rsidRPr="005D2928" w:rsidRDefault="005D2928" w:rsidP="005D2928">
      <w:pPr>
        <w:pStyle w:val="CodeStyle"/>
        <w:rPr>
          <w:lang w:val="en-US"/>
        </w:rPr>
      </w:pPr>
    </w:p>
    <w:p w14:paraId="518376C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using namespace std;</w:t>
      </w:r>
    </w:p>
    <w:p w14:paraId="3B6FA7A0" w14:textId="77777777" w:rsidR="005D2928" w:rsidRPr="005D2928" w:rsidRDefault="005D2928" w:rsidP="005D2928">
      <w:pPr>
        <w:pStyle w:val="CodeStyle"/>
        <w:rPr>
          <w:lang w:val="en-US"/>
        </w:rPr>
      </w:pPr>
    </w:p>
    <w:p w14:paraId="457E7E7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class </w:t>
      </w:r>
      <w:proofErr w:type="spellStart"/>
      <w:r w:rsidRPr="005D2928">
        <w:rPr>
          <w:lang w:val="en-US"/>
        </w:rPr>
        <w:t>ExportManager</w:t>
      </w:r>
      <w:proofErr w:type="spellEnd"/>
      <w:r w:rsidRPr="005D2928">
        <w:rPr>
          <w:lang w:val="en-US"/>
        </w:rPr>
        <w:t xml:space="preserve"> {</w:t>
      </w:r>
    </w:p>
    <w:p w14:paraId="20C57C4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public:</w:t>
      </w:r>
    </w:p>
    <w:p w14:paraId="533EB29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static bool </w:t>
      </w:r>
      <w:proofErr w:type="spellStart"/>
      <w:proofErr w:type="gramStart"/>
      <w:r w:rsidRPr="005D2928">
        <w:rPr>
          <w:lang w:val="en-US"/>
        </w:rPr>
        <w:t>exportTableToAllFormats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sqlite3* 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const string&amp; </w:t>
      </w:r>
      <w:proofErr w:type="spellStart"/>
      <w:r w:rsidRPr="005D2928">
        <w:rPr>
          <w:lang w:val="en-US"/>
        </w:rPr>
        <w:t>tableName</w:t>
      </w:r>
      <w:proofErr w:type="spellEnd"/>
      <w:r w:rsidRPr="005D2928">
        <w:rPr>
          <w:lang w:val="en-US"/>
        </w:rPr>
        <w:t>);</w:t>
      </w:r>
    </w:p>
    <w:p w14:paraId="27557D02" w14:textId="77777777" w:rsidR="005D2928" w:rsidRPr="005D2928" w:rsidRDefault="005D2928" w:rsidP="005D2928">
      <w:pPr>
        <w:pStyle w:val="CodeStyle"/>
        <w:rPr>
          <w:lang w:val="en-US"/>
        </w:rPr>
      </w:pPr>
    </w:p>
    <w:p w14:paraId="15A973C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private:</w:t>
      </w:r>
    </w:p>
    <w:p w14:paraId="20CB0F5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static bool </w:t>
      </w:r>
      <w:proofErr w:type="spellStart"/>
      <w:proofErr w:type="gramStart"/>
      <w:r w:rsidRPr="005D2928">
        <w:rPr>
          <w:lang w:val="en-US"/>
        </w:rPr>
        <w:t>ensureOutputDirectory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);</w:t>
      </w:r>
    </w:p>
    <w:p w14:paraId="2917DD4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static vector&lt;map&lt;string, string&gt;&gt; </w:t>
      </w:r>
      <w:proofErr w:type="spellStart"/>
      <w:proofErr w:type="gramStart"/>
      <w:r w:rsidRPr="005D2928">
        <w:rPr>
          <w:lang w:val="en-US"/>
        </w:rPr>
        <w:t>getTableData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sqlite3* 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const string&amp; </w:t>
      </w:r>
      <w:proofErr w:type="spellStart"/>
      <w:r w:rsidRPr="005D2928">
        <w:rPr>
          <w:lang w:val="en-US"/>
        </w:rPr>
        <w:t>tableName</w:t>
      </w:r>
      <w:proofErr w:type="spellEnd"/>
      <w:r w:rsidRPr="005D2928">
        <w:rPr>
          <w:lang w:val="en-US"/>
        </w:rPr>
        <w:t>);</w:t>
      </w:r>
    </w:p>
    <w:p w14:paraId="1391163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static vector&lt;string&gt; </w:t>
      </w:r>
      <w:proofErr w:type="spellStart"/>
      <w:proofErr w:type="gramStart"/>
      <w:r w:rsidRPr="005D2928">
        <w:rPr>
          <w:lang w:val="en-US"/>
        </w:rPr>
        <w:t>getTableColumns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sqlite3* 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const string&amp; </w:t>
      </w:r>
      <w:proofErr w:type="spellStart"/>
      <w:r w:rsidRPr="005D2928">
        <w:rPr>
          <w:lang w:val="en-US"/>
        </w:rPr>
        <w:t>tableName</w:t>
      </w:r>
      <w:proofErr w:type="spellEnd"/>
      <w:r w:rsidRPr="005D2928">
        <w:rPr>
          <w:lang w:val="en-US"/>
        </w:rPr>
        <w:t>);</w:t>
      </w:r>
    </w:p>
    <w:p w14:paraId="400DBD2E" w14:textId="77777777" w:rsidR="005D2928" w:rsidRPr="005D2928" w:rsidRDefault="005D2928" w:rsidP="005D2928">
      <w:pPr>
        <w:pStyle w:val="CodeStyle"/>
        <w:rPr>
          <w:lang w:val="en-US"/>
        </w:rPr>
      </w:pPr>
    </w:p>
    <w:p w14:paraId="6A1F63F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lastRenderedPageBreak/>
        <w:t xml:space="preserve">    static bool </w:t>
      </w:r>
      <w:proofErr w:type="spellStart"/>
      <w:proofErr w:type="gramStart"/>
      <w:r w:rsidRPr="005D2928">
        <w:rPr>
          <w:lang w:val="en-US"/>
        </w:rPr>
        <w:t>exportToJSON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const vector&lt;map&lt;string, string&gt;&gt;&amp; data,</w:t>
      </w:r>
    </w:p>
    <w:p w14:paraId="514A641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const string&amp; filename);</w:t>
      </w:r>
    </w:p>
    <w:p w14:paraId="2DEF18D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static bool </w:t>
      </w:r>
      <w:proofErr w:type="spellStart"/>
      <w:proofErr w:type="gramStart"/>
      <w:r w:rsidRPr="005D2928">
        <w:rPr>
          <w:lang w:val="en-US"/>
        </w:rPr>
        <w:t>exportToCSV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const vector&lt;map&lt;string, string&gt;&gt;&amp; data,</w:t>
      </w:r>
    </w:p>
    <w:p w14:paraId="48985F9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const vector&lt;string&gt;&amp; columns,</w:t>
      </w:r>
    </w:p>
    <w:p w14:paraId="1899321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const string&amp; filename);</w:t>
      </w:r>
    </w:p>
    <w:p w14:paraId="4823D30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static bool </w:t>
      </w:r>
      <w:proofErr w:type="spellStart"/>
      <w:proofErr w:type="gramStart"/>
      <w:r w:rsidRPr="005D2928">
        <w:rPr>
          <w:lang w:val="en-US"/>
        </w:rPr>
        <w:t>exportToXML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const vector&lt;map&lt;string, string&gt;&gt;&amp; data,</w:t>
      </w:r>
    </w:p>
    <w:p w14:paraId="2163AD9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const string&amp; </w:t>
      </w:r>
      <w:proofErr w:type="spellStart"/>
      <w:r w:rsidRPr="005D2928">
        <w:rPr>
          <w:lang w:val="en-US"/>
        </w:rPr>
        <w:t>tableName</w:t>
      </w:r>
      <w:proofErr w:type="spellEnd"/>
      <w:r w:rsidRPr="005D2928">
        <w:rPr>
          <w:lang w:val="en-US"/>
        </w:rPr>
        <w:t>,</w:t>
      </w:r>
    </w:p>
    <w:p w14:paraId="0807C2A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const string&amp; filename);</w:t>
      </w:r>
    </w:p>
    <w:p w14:paraId="2CC3C5C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static bool </w:t>
      </w:r>
      <w:proofErr w:type="spellStart"/>
      <w:proofErr w:type="gramStart"/>
      <w:r w:rsidRPr="005D2928">
        <w:rPr>
          <w:lang w:val="en-US"/>
        </w:rPr>
        <w:t>exportToYAML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const vector&lt;map&lt;string, string&gt;&gt;&amp; data,</w:t>
      </w:r>
    </w:p>
    <w:p w14:paraId="6D8845B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const string&amp; filename);</w:t>
      </w:r>
    </w:p>
    <w:p w14:paraId="1FE6EA60" w14:textId="77777777" w:rsidR="005D2928" w:rsidRPr="005D2928" w:rsidRDefault="005D2928" w:rsidP="005D2928">
      <w:pPr>
        <w:pStyle w:val="CodeStyle"/>
        <w:rPr>
          <w:lang w:val="en-US"/>
        </w:rPr>
      </w:pPr>
    </w:p>
    <w:p w14:paraId="78BA329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static string </w:t>
      </w:r>
      <w:proofErr w:type="spellStart"/>
      <w:proofErr w:type="gramStart"/>
      <w:r w:rsidRPr="005D2928">
        <w:rPr>
          <w:lang w:val="en-US"/>
        </w:rPr>
        <w:t>escapeJSON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const string&amp; input);</w:t>
      </w:r>
    </w:p>
    <w:p w14:paraId="1A33191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static string </w:t>
      </w:r>
      <w:proofErr w:type="spellStart"/>
      <w:proofErr w:type="gramStart"/>
      <w:r w:rsidRPr="005D2928">
        <w:rPr>
          <w:lang w:val="en-US"/>
        </w:rPr>
        <w:t>escapeCSV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const string&amp; input);</w:t>
      </w:r>
    </w:p>
    <w:p w14:paraId="3556E34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static string </w:t>
      </w:r>
      <w:proofErr w:type="spellStart"/>
      <w:proofErr w:type="gramStart"/>
      <w:r w:rsidRPr="005D2928">
        <w:rPr>
          <w:lang w:val="en-US"/>
        </w:rPr>
        <w:t>escapeXML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const string&amp; input);</w:t>
      </w:r>
    </w:p>
    <w:p w14:paraId="46AE89BC" w14:textId="4834D953" w:rsid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};</w:t>
      </w:r>
    </w:p>
    <w:p w14:paraId="2E821195" w14:textId="2643AEBF" w:rsidR="005D2928" w:rsidRDefault="005D2928" w:rsidP="005D2928">
      <w:pPr>
        <w:pStyle w:val="-2"/>
        <w:rPr>
          <w:lang w:val="en-US"/>
        </w:rPr>
      </w:pPr>
      <w:bookmarkStart w:id="15" w:name="_Toc214904214"/>
      <w:r>
        <w:rPr>
          <w:lang w:val="en-US"/>
        </w:rPr>
        <w:t>export_manager.cpp</w:t>
      </w:r>
      <w:bookmarkEnd w:id="15"/>
    </w:p>
    <w:p w14:paraId="2FD70A9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rFonts w:ascii="Tahoma" w:hAnsi="Tahoma" w:cs="Tahoma"/>
          <w:lang w:val="en-US"/>
        </w:rPr>
        <w:t>﻿</w:t>
      </w:r>
      <w:r w:rsidRPr="005D2928">
        <w:rPr>
          <w:lang w:val="en-US"/>
        </w:rPr>
        <w:t>#include &lt;iostream&gt;</w:t>
      </w:r>
    </w:p>
    <w:p w14:paraId="67BF0ED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#include "</w:t>
      </w:r>
      <w:proofErr w:type="spellStart"/>
      <w:r w:rsidRPr="005D2928">
        <w:rPr>
          <w:lang w:val="en-US"/>
        </w:rPr>
        <w:t>export_manager.h</w:t>
      </w:r>
      <w:proofErr w:type="spellEnd"/>
      <w:r w:rsidRPr="005D2928">
        <w:rPr>
          <w:lang w:val="en-US"/>
        </w:rPr>
        <w:t>"</w:t>
      </w:r>
    </w:p>
    <w:p w14:paraId="27AA085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#include "</w:t>
      </w:r>
      <w:proofErr w:type="spellStart"/>
      <w:r w:rsidRPr="005D2928">
        <w:rPr>
          <w:lang w:val="en-US"/>
        </w:rPr>
        <w:t>sqlite</w:t>
      </w:r>
      <w:proofErr w:type="spellEnd"/>
      <w:r w:rsidRPr="005D2928">
        <w:rPr>
          <w:lang w:val="en-US"/>
        </w:rPr>
        <w:t>/sqlite3.h"</w:t>
      </w:r>
    </w:p>
    <w:p w14:paraId="410F5D4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#include &lt;</w:t>
      </w:r>
      <w:proofErr w:type="spellStart"/>
      <w:r w:rsidRPr="005D2928">
        <w:rPr>
          <w:lang w:val="en-US"/>
        </w:rPr>
        <w:t>fstream</w:t>
      </w:r>
      <w:proofErr w:type="spellEnd"/>
      <w:r w:rsidRPr="005D2928">
        <w:rPr>
          <w:lang w:val="en-US"/>
        </w:rPr>
        <w:t>&gt;</w:t>
      </w:r>
    </w:p>
    <w:p w14:paraId="05796A6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#include &lt;filesystem&gt;</w:t>
      </w:r>
    </w:p>
    <w:p w14:paraId="1DF4629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#include &lt;</w:t>
      </w:r>
      <w:proofErr w:type="spellStart"/>
      <w:r w:rsidRPr="005D2928">
        <w:rPr>
          <w:lang w:val="en-US"/>
        </w:rPr>
        <w:t>sstream</w:t>
      </w:r>
      <w:proofErr w:type="spellEnd"/>
      <w:r w:rsidRPr="005D2928">
        <w:rPr>
          <w:lang w:val="en-US"/>
        </w:rPr>
        <w:t>&gt;</w:t>
      </w:r>
    </w:p>
    <w:p w14:paraId="4377EF69" w14:textId="77777777" w:rsidR="005D2928" w:rsidRPr="005D2928" w:rsidRDefault="005D2928" w:rsidP="005D2928">
      <w:pPr>
        <w:pStyle w:val="CodeStyle"/>
        <w:rPr>
          <w:lang w:val="en-US"/>
        </w:rPr>
      </w:pPr>
    </w:p>
    <w:p w14:paraId="6B2868D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using namespace std;</w:t>
      </w:r>
    </w:p>
    <w:p w14:paraId="084A9D7B" w14:textId="77777777" w:rsidR="005D2928" w:rsidRPr="005D2928" w:rsidRDefault="005D2928" w:rsidP="005D2928">
      <w:pPr>
        <w:pStyle w:val="CodeStyle"/>
        <w:rPr>
          <w:lang w:val="en-US"/>
        </w:rPr>
      </w:pPr>
    </w:p>
    <w:p w14:paraId="318832F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// </w:t>
      </w:r>
      <w:proofErr w:type="spellStart"/>
      <w:r w:rsidRPr="005D2928">
        <w:rPr>
          <w:lang w:val="en-US"/>
        </w:rPr>
        <w:t>Для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создания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папки</w:t>
      </w:r>
      <w:proofErr w:type="spellEnd"/>
    </w:p>
    <w:p w14:paraId="5117881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#</w:t>
      </w:r>
      <w:proofErr w:type="gramStart"/>
      <w:r w:rsidRPr="005D2928">
        <w:rPr>
          <w:lang w:val="en-US"/>
        </w:rPr>
        <w:t>ifdef</w:t>
      </w:r>
      <w:proofErr w:type="gramEnd"/>
      <w:r w:rsidRPr="005D2928">
        <w:rPr>
          <w:lang w:val="en-US"/>
        </w:rPr>
        <w:t xml:space="preserve"> _WIN32</w:t>
      </w:r>
    </w:p>
    <w:p w14:paraId="0ECDB9B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#include &lt;</w:t>
      </w:r>
      <w:proofErr w:type="spellStart"/>
      <w:r w:rsidRPr="005D2928">
        <w:rPr>
          <w:lang w:val="en-US"/>
        </w:rPr>
        <w:t>direct.h</w:t>
      </w:r>
      <w:proofErr w:type="spellEnd"/>
      <w:r w:rsidRPr="005D2928">
        <w:rPr>
          <w:lang w:val="en-US"/>
        </w:rPr>
        <w:t>&gt;</w:t>
      </w:r>
    </w:p>
    <w:p w14:paraId="0559B07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#include &lt;</w:t>
      </w:r>
      <w:proofErr w:type="spellStart"/>
      <w:r w:rsidRPr="005D2928">
        <w:rPr>
          <w:lang w:val="en-US"/>
        </w:rPr>
        <w:t>errno.h</w:t>
      </w:r>
      <w:proofErr w:type="spellEnd"/>
      <w:r w:rsidRPr="005D2928">
        <w:rPr>
          <w:lang w:val="en-US"/>
        </w:rPr>
        <w:t>&gt;</w:t>
      </w:r>
    </w:p>
    <w:p w14:paraId="5CD4888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#define CREATE_</w:t>
      </w:r>
      <w:proofErr w:type="gramStart"/>
      <w:r w:rsidRPr="005D2928">
        <w:rPr>
          <w:lang w:val="en-US"/>
        </w:rPr>
        <w:t>DIR(</w:t>
      </w:r>
      <w:proofErr w:type="gramEnd"/>
      <w:r w:rsidRPr="005D2928">
        <w:rPr>
          <w:lang w:val="en-US"/>
        </w:rPr>
        <w:t>path) _</w:t>
      </w:r>
      <w:proofErr w:type="spellStart"/>
      <w:r w:rsidRPr="005D2928">
        <w:rPr>
          <w:lang w:val="en-US"/>
        </w:rPr>
        <w:t>mkdir</w:t>
      </w:r>
      <w:proofErr w:type="spellEnd"/>
      <w:r w:rsidRPr="005D2928">
        <w:rPr>
          <w:lang w:val="en-US"/>
        </w:rPr>
        <w:t>(</w:t>
      </w:r>
      <w:proofErr w:type="spellStart"/>
      <w:r w:rsidRPr="005D2928">
        <w:rPr>
          <w:lang w:val="en-US"/>
        </w:rPr>
        <w:t>path.c_str</w:t>
      </w:r>
      <w:proofErr w:type="spellEnd"/>
      <w:r w:rsidRPr="005D2928">
        <w:rPr>
          <w:lang w:val="en-US"/>
        </w:rPr>
        <w:t>())</w:t>
      </w:r>
    </w:p>
    <w:p w14:paraId="6087343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#</w:t>
      </w:r>
      <w:proofErr w:type="gramStart"/>
      <w:r w:rsidRPr="005D2928">
        <w:rPr>
          <w:lang w:val="en-US"/>
        </w:rPr>
        <w:t>else</w:t>
      </w:r>
      <w:proofErr w:type="gramEnd"/>
    </w:p>
    <w:p w14:paraId="3DEB9F5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#include &lt;sys/</w:t>
      </w:r>
      <w:proofErr w:type="spellStart"/>
      <w:r w:rsidRPr="005D2928">
        <w:rPr>
          <w:lang w:val="en-US"/>
        </w:rPr>
        <w:t>stat.h</w:t>
      </w:r>
      <w:proofErr w:type="spellEnd"/>
      <w:r w:rsidRPr="005D2928">
        <w:rPr>
          <w:lang w:val="en-US"/>
        </w:rPr>
        <w:t>&gt;</w:t>
      </w:r>
    </w:p>
    <w:p w14:paraId="134B9EC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#include &lt;</w:t>
      </w:r>
      <w:proofErr w:type="spellStart"/>
      <w:r w:rsidRPr="005D2928">
        <w:rPr>
          <w:lang w:val="en-US"/>
        </w:rPr>
        <w:t>errno.h</w:t>
      </w:r>
      <w:proofErr w:type="spellEnd"/>
      <w:r w:rsidRPr="005D2928">
        <w:rPr>
          <w:lang w:val="en-US"/>
        </w:rPr>
        <w:t>&gt;</w:t>
      </w:r>
    </w:p>
    <w:p w14:paraId="5716DC2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#define CREATE_</w:t>
      </w:r>
      <w:proofErr w:type="gramStart"/>
      <w:r w:rsidRPr="005D2928">
        <w:rPr>
          <w:lang w:val="en-US"/>
        </w:rPr>
        <w:t>DIR(</w:t>
      </w:r>
      <w:proofErr w:type="gramEnd"/>
      <w:r w:rsidRPr="005D2928">
        <w:rPr>
          <w:lang w:val="en-US"/>
        </w:rPr>
        <w:t xml:space="preserve">path) </w:t>
      </w:r>
      <w:proofErr w:type="spellStart"/>
      <w:r w:rsidRPr="005D2928">
        <w:rPr>
          <w:lang w:val="en-US"/>
        </w:rPr>
        <w:t>mkdir</w:t>
      </w:r>
      <w:proofErr w:type="spellEnd"/>
      <w:r w:rsidRPr="005D2928">
        <w:rPr>
          <w:lang w:val="en-US"/>
        </w:rPr>
        <w:t>(</w:t>
      </w:r>
      <w:proofErr w:type="spellStart"/>
      <w:r w:rsidRPr="005D2928">
        <w:rPr>
          <w:lang w:val="en-US"/>
        </w:rPr>
        <w:t>path.c_str</w:t>
      </w:r>
      <w:proofErr w:type="spellEnd"/>
      <w:r w:rsidRPr="005D2928">
        <w:rPr>
          <w:lang w:val="en-US"/>
        </w:rPr>
        <w:t>(), 0755)</w:t>
      </w:r>
    </w:p>
    <w:p w14:paraId="2309D124" w14:textId="77777777" w:rsidR="005D2928" w:rsidRPr="005D2928" w:rsidRDefault="005D2928" w:rsidP="005D2928">
      <w:pPr>
        <w:pStyle w:val="CodeStyle"/>
      </w:pPr>
      <w:r w:rsidRPr="005D2928">
        <w:t>#</w:t>
      </w:r>
      <w:r w:rsidRPr="005D2928">
        <w:rPr>
          <w:lang w:val="en-US"/>
        </w:rPr>
        <w:t>endif</w:t>
      </w:r>
    </w:p>
    <w:p w14:paraId="4AA9124B" w14:textId="77777777" w:rsidR="005D2928" w:rsidRPr="005D2928" w:rsidRDefault="005D2928" w:rsidP="005D2928">
      <w:pPr>
        <w:pStyle w:val="CodeStyle"/>
      </w:pPr>
    </w:p>
    <w:p w14:paraId="532F9446" w14:textId="77777777" w:rsidR="005D2928" w:rsidRPr="005D2928" w:rsidRDefault="005D2928" w:rsidP="005D2928">
      <w:pPr>
        <w:pStyle w:val="CodeStyle"/>
      </w:pPr>
      <w:r w:rsidRPr="005D2928">
        <w:t>// Создает папку '</w:t>
      </w:r>
      <w:r w:rsidRPr="005D2928">
        <w:rPr>
          <w:lang w:val="en-US"/>
        </w:rPr>
        <w:t>out</w:t>
      </w:r>
      <w:r w:rsidRPr="005D2928">
        <w:t>' если её нет</w:t>
      </w:r>
    </w:p>
    <w:p w14:paraId="635810C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bool </w:t>
      </w:r>
      <w:proofErr w:type="spellStart"/>
      <w:proofErr w:type="gramStart"/>
      <w:r w:rsidRPr="005D2928">
        <w:rPr>
          <w:lang w:val="en-US"/>
        </w:rPr>
        <w:t>ExportManager</w:t>
      </w:r>
      <w:proofErr w:type="spellEnd"/>
      <w:r w:rsidRPr="005D2928">
        <w:rPr>
          <w:lang w:val="en-US"/>
        </w:rPr>
        <w:t>::</w:t>
      </w:r>
      <w:proofErr w:type="spellStart"/>
      <w:proofErr w:type="gramEnd"/>
      <w:r w:rsidRPr="005D2928">
        <w:rPr>
          <w:lang w:val="en-US"/>
        </w:rPr>
        <w:t>ensureOutputDirectory</w:t>
      </w:r>
      <w:proofErr w:type="spellEnd"/>
      <w:r w:rsidRPr="005D2928">
        <w:rPr>
          <w:lang w:val="en-US"/>
        </w:rPr>
        <w:t>() {</w:t>
      </w:r>
    </w:p>
    <w:p w14:paraId="448889D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const string </w:t>
      </w:r>
      <w:proofErr w:type="spellStart"/>
      <w:r w:rsidRPr="005D2928">
        <w:rPr>
          <w:lang w:val="en-US"/>
        </w:rPr>
        <w:t>dir</w:t>
      </w:r>
      <w:proofErr w:type="spellEnd"/>
      <w:r w:rsidRPr="005D2928">
        <w:rPr>
          <w:lang w:val="en-US"/>
        </w:rPr>
        <w:t xml:space="preserve"> = "out";</w:t>
      </w:r>
    </w:p>
    <w:p w14:paraId="451CFE5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int result = CREATE_</w:t>
      </w:r>
      <w:proofErr w:type="gramStart"/>
      <w:r w:rsidRPr="005D2928">
        <w:rPr>
          <w:lang w:val="en-US"/>
        </w:rPr>
        <w:t>DIR(</w:t>
      </w:r>
      <w:proofErr w:type="spellStart"/>
      <w:proofErr w:type="gramEnd"/>
      <w:r w:rsidRPr="005D2928">
        <w:rPr>
          <w:lang w:val="en-US"/>
        </w:rPr>
        <w:t>dir</w:t>
      </w:r>
      <w:proofErr w:type="spellEnd"/>
      <w:r w:rsidRPr="005D2928">
        <w:rPr>
          <w:lang w:val="en-US"/>
        </w:rPr>
        <w:t>);</w:t>
      </w:r>
    </w:p>
    <w:p w14:paraId="0456CF91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return</w:t>
      </w:r>
      <w:r w:rsidRPr="005D2928">
        <w:t xml:space="preserve"> (</w:t>
      </w:r>
      <w:r w:rsidRPr="005D2928">
        <w:rPr>
          <w:lang w:val="en-US"/>
        </w:rPr>
        <w:t>result</w:t>
      </w:r>
      <w:r w:rsidRPr="005D2928">
        <w:t xml:space="preserve"> == 0 || </w:t>
      </w:r>
      <w:proofErr w:type="spellStart"/>
      <w:r w:rsidRPr="005D2928">
        <w:rPr>
          <w:lang w:val="en-US"/>
        </w:rPr>
        <w:t>errno</w:t>
      </w:r>
      <w:proofErr w:type="spellEnd"/>
      <w:r w:rsidRPr="005D2928">
        <w:t xml:space="preserve"> == </w:t>
      </w:r>
      <w:r w:rsidRPr="005D2928">
        <w:rPr>
          <w:lang w:val="en-US"/>
        </w:rPr>
        <w:t>EEXIST</w:t>
      </w:r>
      <w:r w:rsidRPr="005D2928">
        <w:t>);</w:t>
      </w:r>
    </w:p>
    <w:p w14:paraId="11658D60" w14:textId="77777777" w:rsidR="005D2928" w:rsidRPr="005D2928" w:rsidRDefault="005D2928" w:rsidP="005D2928">
      <w:pPr>
        <w:pStyle w:val="CodeStyle"/>
      </w:pPr>
      <w:r w:rsidRPr="005D2928">
        <w:t>}</w:t>
      </w:r>
    </w:p>
    <w:p w14:paraId="7FED48FA" w14:textId="77777777" w:rsidR="005D2928" w:rsidRPr="005D2928" w:rsidRDefault="005D2928" w:rsidP="005D2928">
      <w:pPr>
        <w:pStyle w:val="CodeStyle"/>
      </w:pPr>
    </w:p>
    <w:p w14:paraId="4D15AC5C" w14:textId="77777777" w:rsidR="005D2928" w:rsidRPr="005D2928" w:rsidRDefault="005D2928" w:rsidP="005D2928">
      <w:pPr>
        <w:pStyle w:val="CodeStyle"/>
      </w:pPr>
      <w:r w:rsidRPr="005D2928">
        <w:t>// Получает названия колонок таблицы</w:t>
      </w:r>
    </w:p>
    <w:p w14:paraId="538223E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vector&lt;string&gt; </w:t>
      </w:r>
      <w:proofErr w:type="spellStart"/>
      <w:proofErr w:type="gramStart"/>
      <w:r w:rsidRPr="005D2928">
        <w:rPr>
          <w:lang w:val="en-US"/>
        </w:rPr>
        <w:t>ExportManager</w:t>
      </w:r>
      <w:proofErr w:type="spellEnd"/>
      <w:r w:rsidRPr="005D2928">
        <w:rPr>
          <w:lang w:val="en-US"/>
        </w:rPr>
        <w:t>::</w:t>
      </w:r>
      <w:proofErr w:type="spellStart"/>
      <w:proofErr w:type="gramEnd"/>
      <w:r w:rsidRPr="005D2928">
        <w:rPr>
          <w:lang w:val="en-US"/>
        </w:rPr>
        <w:t>getTableColumns</w:t>
      </w:r>
      <w:proofErr w:type="spellEnd"/>
      <w:r w:rsidRPr="005D2928">
        <w:rPr>
          <w:lang w:val="en-US"/>
        </w:rPr>
        <w:t xml:space="preserve">(sqlite3* 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const string&amp; </w:t>
      </w:r>
      <w:proofErr w:type="spellStart"/>
      <w:r w:rsidRPr="005D2928">
        <w:rPr>
          <w:lang w:val="en-US"/>
        </w:rPr>
        <w:t>tableName</w:t>
      </w:r>
      <w:proofErr w:type="spellEnd"/>
      <w:r w:rsidRPr="005D2928">
        <w:rPr>
          <w:lang w:val="en-US"/>
        </w:rPr>
        <w:t>) {</w:t>
      </w:r>
    </w:p>
    <w:p w14:paraId="42A856F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vector&lt;string&gt; columns;</w:t>
      </w:r>
    </w:p>
    <w:p w14:paraId="4F1E34B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string </w:t>
      </w:r>
      <w:proofErr w:type="spellStart"/>
      <w:r w:rsidRPr="005D2928">
        <w:rPr>
          <w:lang w:val="en-US"/>
        </w:rPr>
        <w:t>sql</w:t>
      </w:r>
      <w:proofErr w:type="spellEnd"/>
      <w:r w:rsidRPr="005D2928">
        <w:rPr>
          <w:lang w:val="en-US"/>
        </w:rPr>
        <w:t xml:space="preserve"> = "PRAGMA </w:t>
      </w:r>
      <w:proofErr w:type="spellStart"/>
      <w:r w:rsidRPr="005D2928">
        <w:rPr>
          <w:lang w:val="en-US"/>
        </w:rPr>
        <w:t>table_</w:t>
      </w:r>
      <w:proofErr w:type="gramStart"/>
      <w:r w:rsidRPr="005D2928">
        <w:rPr>
          <w:lang w:val="en-US"/>
        </w:rPr>
        <w:t>info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 xml:space="preserve">" + </w:t>
      </w:r>
      <w:proofErr w:type="spellStart"/>
      <w:r w:rsidRPr="005D2928">
        <w:rPr>
          <w:lang w:val="en-US"/>
        </w:rPr>
        <w:t>tableName</w:t>
      </w:r>
      <w:proofErr w:type="spellEnd"/>
      <w:r w:rsidRPr="005D2928">
        <w:rPr>
          <w:lang w:val="en-US"/>
        </w:rPr>
        <w:t xml:space="preserve"> + ");";</w:t>
      </w:r>
    </w:p>
    <w:p w14:paraId="54D89C7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sqlite3_stmt* 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;</w:t>
      </w:r>
    </w:p>
    <w:p w14:paraId="14F7F247" w14:textId="77777777" w:rsidR="005D2928" w:rsidRPr="005D2928" w:rsidRDefault="005D2928" w:rsidP="005D2928">
      <w:pPr>
        <w:pStyle w:val="CodeStyle"/>
        <w:rPr>
          <w:lang w:val="en-US"/>
        </w:rPr>
      </w:pPr>
    </w:p>
    <w:p w14:paraId="07164E3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(sqlite3_prepare_v2(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sql.c_</w:t>
      </w:r>
      <w:proofErr w:type="gramStart"/>
      <w:r w:rsidRPr="005D2928">
        <w:rPr>
          <w:lang w:val="en-US"/>
        </w:rPr>
        <w:t>str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), -1, &amp;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) == SQLITE_OK) {</w:t>
      </w:r>
    </w:p>
    <w:p w14:paraId="7DC40F5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while (sqlite3_step(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 == SQLITE_ROW) {</w:t>
      </w:r>
    </w:p>
    <w:p w14:paraId="658E4C2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const char* </w:t>
      </w:r>
      <w:proofErr w:type="spellStart"/>
      <w:r w:rsidRPr="005D2928">
        <w:rPr>
          <w:lang w:val="en-US"/>
        </w:rPr>
        <w:t>columnName</w:t>
      </w:r>
      <w:proofErr w:type="spellEnd"/>
      <w:r w:rsidRPr="005D2928">
        <w:rPr>
          <w:lang w:val="en-US"/>
        </w:rPr>
        <w:t xml:space="preserve"> = (const char</w:t>
      </w:r>
      <w:proofErr w:type="gramStart"/>
      <w:r w:rsidRPr="005D2928">
        <w:rPr>
          <w:lang w:val="en-US"/>
        </w:rPr>
        <w:t>*)sqlite</w:t>
      </w:r>
      <w:proofErr w:type="gramEnd"/>
      <w:r w:rsidRPr="005D2928">
        <w:rPr>
          <w:lang w:val="en-US"/>
        </w:rPr>
        <w:t>3_column_text(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, 1);</w:t>
      </w:r>
    </w:p>
    <w:p w14:paraId="1F0B9D2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if (</w:t>
      </w:r>
      <w:proofErr w:type="spellStart"/>
      <w:r w:rsidRPr="005D2928">
        <w:rPr>
          <w:lang w:val="en-US"/>
        </w:rPr>
        <w:t>columnName</w:t>
      </w:r>
      <w:proofErr w:type="spellEnd"/>
      <w:r w:rsidRPr="005D2928">
        <w:rPr>
          <w:lang w:val="en-US"/>
        </w:rPr>
        <w:t>) {</w:t>
      </w:r>
    </w:p>
    <w:p w14:paraId="1B99A59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</w:t>
      </w:r>
      <w:proofErr w:type="spellStart"/>
      <w:proofErr w:type="gramStart"/>
      <w:r w:rsidRPr="005D2928">
        <w:rPr>
          <w:lang w:val="en-US"/>
        </w:rPr>
        <w:t>columns.push</w:t>
      </w:r>
      <w:proofErr w:type="gramEnd"/>
      <w:r w:rsidRPr="005D2928">
        <w:rPr>
          <w:lang w:val="en-US"/>
        </w:rPr>
        <w:t>_back</w:t>
      </w:r>
      <w:proofErr w:type="spellEnd"/>
      <w:r w:rsidRPr="005D2928">
        <w:rPr>
          <w:lang w:val="en-US"/>
        </w:rPr>
        <w:t>(</w:t>
      </w:r>
      <w:proofErr w:type="spellStart"/>
      <w:r w:rsidRPr="005D2928">
        <w:rPr>
          <w:lang w:val="en-US"/>
        </w:rPr>
        <w:t>columnName</w:t>
      </w:r>
      <w:proofErr w:type="spellEnd"/>
      <w:r w:rsidRPr="005D2928">
        <w:rPr>
          <w:lang w:val="en-US"/>
        </w:rPr>
        <w:t>);</w:t>
      </w:r>
    </w:p>
    <w:p w14:paraId="7073187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0A7EF31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lastRenderedPageBreak/>
        <w:t xml:space="preserve">        }</w:t>
      </w:r>
    </w:p>
    <w:p w14:paraId="43415D8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sqlite3_finalize(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);</w:t>
      </w:r>
    </w:p>
    <w:p w14:paraId="3DACD9A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2B26D9EC" w14:textId="77777777" w:rsidR="005D2928" w:rsidRPr="005D2928" w:rsidRDefault="005D2928" w:rsidP="005D2928">
      <w:pPr>
        <w:pStyle w:val="CodeStyle"/>
        <w:rPr>
          <w:lang w:val="en-US"/>
        </w:rPr>
      </w:pPr>
    </w:p>
    <w:p w14:paraId="0C830F0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return columns;</w:t>
      </w:r>
    </w:p>
    <w:p w14:paraId="1AE510C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}</w:t>
      </w:r>
    </w:p>
    <w:p w14:paraId="60C299AF" w14:textId="77777777" w:rsidR="005D2928" w:rsidRPr="005D2928" w:rsidRDefault="005D2928" w:rsidP="005D2928">
      <w:pPr>
        <w:pStyle w:val="CodeStyle"/>
        <w:rPr>
          <w:lang w:val="en-US"/>
        </w:rPr>
      </w:pPr>
    </w:p>
    <w:p w14:paraId="248EA92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// </w:t>
      </w:r>
      <w:proofErr w:type="spellStart"/>
      <w:r w:rsidRPr="005D2928">
        <w:rPr>
          <w:lang w:val="en-US"/>
        </w:rPr>
        <w:t>Получает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все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данные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из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таблицы</w:t>
      </w:r>
      <w:proofErr w:type="spellEnd"/>
    </w:p>
    <w:p w14:paraId="0FFC7AE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vector&lt;map&lt;string, string&gt;&gt; </w:t>
      </w:r>
      <w:proofErr w:type="spellStart"/>
      <w:proofErr w:type="gramStart"/>
      <w:r w:rsidRPr="005D2928">
        <w:rPr>
          <w:lang w:val="en-US"/>
        </w:rPr>
        <w:t>ExportManager</w:t>
      </w:r>
      <w:proofErr w:type="spellEnd"/>
      <w:r w:rsidRPr="005D2928">
        <w:rPr>
          <w:lang w:val="en-US"/>
        </w:rPr>
        <w:t>::</w:t>
      </w:r>
      <w:proofErr w:type="spellStart"/>
      <w:proofErr w:type="gramEnd"/>
      <w:r w:rsidRPr="005D2928">
        <w:rPr>
          <w:lang w:val="en-US"/>
        </w:rPr>
        <w:t>getTableData</w:t>
      </w:r>
      <w:proofErr w:type="spellEnd"/>
      <w:r w:rsidRPr="005D2928">
        <w:rPr>
          <w:lang w:val="en-US"/>
        </w:rPr>
        <w:t xml:space="preserve">(sqlite3* 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const string&amp; </w:t>
      </w:r>
      <w:proofErr w:type="spellStart"/>
      <w:r w:rsidRPr="005D2928">
        <w:rPr>
          <w:lang w:val="en-US"/>
        </w:rPr>
        <w:t>tableName</w:t>
      </w:r>
      <w:proofErr w:type="spellEnd"/>
      <w:r w:rsidRPr="005D2928">
        <w:rPr>
          <w:lang w:val="en-US"/>
        </w:rPr>
        <w:t>) {</w:t>
      </w:r>
    </w:p>
    <w:p w14:paraId="64032D0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vector&lt;map&lt;string, string&gt;&gt; data;</w:t>
      </w:r>
    </w:p>
    <w:p w14:paraId="68E277B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auto columns = </w:t>
      </w:r>
      <w:proofErr w:type="spellStart"/>
      <w:proofErr w:type="gramStart"/>
      <w:r w:rsidRPr="005D2928">
        <w:rPr>
          <w:lang w:val="en-US"/>
        </w:rPr>
        <w:t>getTableColumns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tableName</w:t>
      </w:r>
      <w:proofErr w:type="spellEnd"/>
      <w:r w:rsidRPr="005D2928">
        <w:rPr>
          <w:lang w:val="en-US"/>
        </w:rPr>
        <w:t>);</w:t>
      </w:r>
    </w:p>
    <w:p w14:paraId="5316DCED" w14:textId="77777777" w:rsidR="005D2928" w:rsidRPr="005D2928" w:rsidRDefault="005D2928" w:rsidP="005D2928">
      <w:pPr>
        <w:pStyle w:val="CodeStyle"/>
        <w:rPr>
          <w:lang w:val="en-US"/>
        </w:rPr>
      </w:pPr>
    </w:p>
    <w:p w14:paraId="2F26543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(</w:t>
      </w:r>
      <w:proofErr w:type="spellStart"/>
      <w:proofErr w:type="gramStart"/>
      <w:r w:rsidRPr="005D2928">
        <w:rPr>
          <w:lang w:val="en-US"/>
        </w:rPr>
        <w:t>columns.empty</w:t>
      </w:r>
      <w:proofErr w:type="spellEnd"/>
      <w:proofErr w:type="gramEnd"/>
      <w:r w:rsidRPr="005D2928">
        <w:rPr>
          <w:lang w:val="en-US"/>
        </w:rPr>
        <w:t>()) {</w:t>
      </w:r>
    </w:p>
    <w:p w14:paraId="6C791C2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return data;</w:t>
      </w:r>
    </w:p>
    <w:p w14:paraId="7D39755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20571938" w14:textId="77777777" w:rsidR="005D2928" w:rsidRPr="005D2928" w:rsidRDefault="005D2928" w:rsidP="005D2928">
      <w:pPr>
        <w:pStyle w:val="CodeStyle"/>
        <w:rPr>
          <w:lang w:val="en-US"/>
        </w:rPr>
      </w:pPr>
    </w:p>
    <w:p w14:paraId="486F3D0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string </w:t>
      </w:r>
      <w:proofErr w:type="spellStart"/>
      <w:r w:rsidRPr="005D2928">
        <w:rPr>
          <w:lang w:val="en-US"/>
        </w:rPr>
        <w:t>sql</w:t>
      </w:r>
      <w:proofErr w:type="spellEnd"/>
      <w:r w:rsidRPr="005D2928">
        <w:rPr>
          <w:lang w:val="en-US"/>
        </w:rPr>
        <w:t xml:space="preserve"> = "SELECT * FROM " + </w:t>
      </w:r>
      <w:proofErr w:type="spellStart"/>
      <w:r w:rsidRPr="005D2928">
        <w:rPr>
          <w:lang w:val="en-US"/>
        </w:rPr>
        <w:t>tableName</w:t>
      </w:r>
      <w:proofErr w:type="spellEnd"/>
      <w:r w:rsidRPr="005D2928">
        <w:rPr>
          <w:lang w:val="en-US"/>
        </w:rPr>
        <w:t xml:space="preserve"> + ";";</w:t>
      </w:r>
    </w:p>
    <w:p w14:paraId="6E842A0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sqlite3_stmt* 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;</w:t>
      </w:r>
    </w:p>
    <w:p w14:paraId="5F4D2023" w14:textId="77777777" w:rsidR="005D2928" w:rsidRPr="005D2928" w:rsidRDefault="005D2928" w:rsidP="005D2928">
      <w:pPr>
        <w:pStyle w:val="CodeStyle"/>
        <w:rPr>
          <w:lang w:val="en-US"/>
        </w:rPr>
      </w:pPr>
    </w:p>
    <w:p w14:paraId="2CD6D79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(sqlite3_prepare_v2(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sql.c_</w:t>
      </w:r>
      <w:proofErr w:type="gramStart"/>
      <w:r w:rsidRPr="005D2928">
        <w:rPr>
          <w:lang w:val="en-US"/>
        </w:rPr>
        <w:t>str</w:t>
      </w:r>
      <w:proofErr w:type="spellEnd"/>
      <w:r w:rsidRPr="005D2928">
        <w:rPr>
          <w:lang w:val="en-US"/>
        </w:rPr>
        <w:t>(</w:t>
      </w:r>
      <w:proofErr w:type="gramEnd"/>
      <w:r w:rsidRPr="005D2928">
        <w:rPr>
          <w:lang w:val="en-US"/>
        </w:rPr>
        <w:t>), -1, &amp;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nullptr</w:t>
      </w:r>
      <w:proofErr w:type="spellEnd"/>
      <w:r w:rsidRPr="005D2928">
        <w:rPr>
          <w:lang w:val="en-US"/>
        </w:rPr>
        <w:t>) == SQLITE_OK) {</w:t>
      </w:r>
    </w:p>
    <w:p w14:paraId="4918FBB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while (sqlite3_step(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 == SQLITE_ROW) {</w:t>
      </w:r>
    </w:p>
    <w:p w14:paraId="5E7D891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map&lt;string, string&gt; row;</w:t>
      </w:r>
    </w:p>
    <w:p w14:paraId="11017A52" w14:textId="77777777" w:rsidR="005D2928" w:rsidRPr="005D2928" w:rsidRDefault="005D2928" w:rsidP="005D2928">
      <w:pPr>
        <w:pStyle w:val="CodeStyle"/>
        <w:rPr>
          <w:lang w:val="en-US"/>
        </w:rPr>
      </w:pPr>
    </w:p>
    <w:p w14:paraId="00BE676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for (</w:t>
      </w:r>
      <w:proofErr w:type="spellStart"/>
      <w:r w:rsidRPr="005D2928">
        <w:rPr>
          <w:lang w:val="en-US"/>
        </w:rPr>
        <w:t>size_t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 xml:space="preserve"> = 0; 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 xml:space="preserve"> &lt; </w:t>
      </w:r>
      <w:proofErr w:type="spellStart"/>
      <w:proofErr w:type="gramStart"/>
      <w:r w:rsidRPr="005D2928">
        <w:rPr>
          <w:lang w:val="en-US"/>
        </w:rPr>
        <w:t>columns.size</w:t>
      </w:r>
      <w:proofErr w:type="spellEnd"/>
      <w:proofErr w:type="gramEnd"/>
      <w:r w:rsidRPr="005D2928">
        <w:rPr>
          <w:lang w:val="en-US"/>
        </w:rPr>
        <w:t xml:space="preserve">(); 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>++) {</w:t>
      </w:r>
    </w:p>
    <w:p w14:paraId="23914BB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const char* value = (const char</w:t>
      </w:r>
      <w:proofErr w:type="gramStart"/>
      <w:r w:rsidRPr="005D2928">
        <w:rPr>
          <w:lang w:val="en-US"/>
        </w:rPr>
        <w:t>*)sqlite</w:t>
      </w:r>
      <w:proofErr w:type="gramEnd"/>
      <w:r w:rsidRPr="005D2928">
        <w:rPr>
          <w:lang w:val="en-US"/>
        </w:rPr>
        <w:t>3_column_text(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>);</w:t>
      </w:r>
    </w:p>
    <w:p w14:paraId="18132E1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row[columns[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 xml:space="preserve">]] = </w:t>
      </w:r>
      <w:proofErr w:type="gramStart"/>
      <w:r w:rsidRPr="005D2928">
        <w:rPr>
          <w:lang w:val="en-US"/>
        </w:rPr>
        <w:t>value ?</w:t>
      </w:r>
      <w:proofErr w:type="gramEnd"/>
      <w:r w:rsidRPr="005D2928">
        <w:rPr>
          <w:lang w:val="en-US"/>
        </w:rPr>
        <w:t xml:space="preserve"> value : "NULL";</w:t>
      </w:r>
    </w:p>
    <w:p w14:paraId="32DAD4B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101F822F" w14:textId="77777777" w:rsidR="005D2928" w:rsidRPr="005D2928" w:rsidRDefault="005D2928" w:rsidP="005D2928">
      <w:pPr>
        <w:pStyle w:val="CodeStyle"/>
        <w:rPr>
          <w:lang w:val="en-US"/>
        </w:rPr>
      </w:pPr>
    </w:p>
    <w:p w14:paraId="23D1ED0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</w:t>
      </w:r>
      <w:proofErr w:type="spellStart"/>
      <w:proofErr w:type="gramStart"/>
      <w:r w:rsidRPr="005D2928">
        <w:rPr>
          <w:lang w:val="en-US"/>
        </w:rPr>
        <w:t>data.push</w:t>
      </w:r>
      <w:proofErr w:type="gramEnd"/>
      <w:r w:rsidRPr="005D2928">
        <w:rPr>
          <w:lang w:val="en-US"/>
        </w:rPr>
        <w:t>_back</w:t>
      </w:r>
      <w:proofErr w:type="spellEnd"/>
      <w:r w:rsidRPr="005D2928">
        <w:rPr>
          <w:lang w:val="en-US"/>
        </w:rPr>
        <w:t>(row);</w:t>
      </w:r>
    </w:p>
    <w:p w14:paraId="477FCEB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}</w:t>
      </w:r>
    </w:p>
    <w:p w14:paraId="0D2B4E5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sqlite3_finalize(</w:t>
      </w:r>
      <w:proofErr w:type="spellStart"/>
      <w:r w:rsidRPr="005D2928">
        <w:rPr>
          <w:lang w:val="en-US"/>
        </w:rPr>
        <w:t>stmt</w:t>
      </w:r>
      <w:proofErr w:type="spellEnd"/>
      <w:r w:rsidRPr="005D2928">
        <w:rPr>
          <w:lang w:val="en-US"/>
        </w:rPr>
        <w:t>);</w:t>
      </w:r>
    </w:p>
    <w:p w14:paraId="516A2731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</w:t>
      </w:r>
      <w:r w:rsidRPr="005D2928">
        <w:t>}</w:t>
      </w:r>
    </w:p>
    <w:p w14:paraId="706E61BB" w14:textId="77777777" w:rsidR="005D2928" w:rsidRPr="005D2928" w:rsidRDefault="005D2928" w:rsidP="005D2928">
      <w:pPr>
        <w:pStyle w:val="CodeStyle"/>
      </w:pPr>
    </w:p>
    <w:p w14:paraId="55A84874" w14:textId="77777777" w:rsidR="005D2928" w:rsidRPr="005D2928" w:rsidRDefault="005D2928" w:rsidP="005D2928">
      <w:pPr>
        <w:pStyle w:val="CodeStyle"/>
      </w:pPr>
      <w:r w:rsidRPr="005D2928">
        <w:t xml:space="preserve">    </w:t>
      </w:r>
      <w:r w:rsidRPr="005D2928">
        <w:rPr>
          <w:lang w:val="en-US"/>
        </w:rPr>
        <w:t>return</w:t>
      </w:r>
      <w:r w:rsidRPr="005D2928">
        <w:t xml:space="preserve"> </w:t>
      </w:r>
      <w:r w:rsidRPr="005D2928">
        <w:rPr>
          <w:lang w:val="en-US"/>
        </w:rPr>
        <w:t>data</w:t>
      </w:r>
      <w:r w:rsidRPr="005D2928">
        <w:t>;</w:t>
      </w:r>
    </w:p>
    <w:p w14:paraId="33F07E5B" w14:textId="77777777" w:rsidR="005D2928" w:rsidRPr="005D2928" w:rsidRDefault="005D2928" w:rsidP="005D2928">
      <w:pPr>
        <w:pStyle w:val="CodeStyle"/>
      </w:pPr>
      <w:r w:rsidRPr="005D2928">
        <w:t>}</w:t>
      </w:r>
    </w:p>
    <w:p w14:paraId="2C2C3856" w14:textId="77777777" w:rsidR="005D2928" w:rsidRPr="005D2928" w:rsidRDefault="005D2928" w:rsidP="005D2928">
      <w:pPr>
        <w:pStyle w:val="CodeStyle"/>
      </w:pPr>
    </w:p>
    <w:p w14:paraId="5CCA8EE0" w14:textId="5C6E6A6F" w:rsidR="005D2928" w:rsidRPr="005D2928" w:rsidRDefault="005D2928" w:rsidP="005D2928">
      <w:pPr>
        <w:pStyle w:val="CodeStyle"/>
      </w:pPr>
      <w:r w:rsidRPr="005D2928">
        <w:t>// Функции экранирования (для правильного форматирования)</w:t>
      </w:r>
    </w:p>
    <w:p w14:paraId="61D80D8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string </w:t>
      </w:r>
      <w:proofErr w:type="spellStart"/>
      <w:proofErr w:type="gramStart"/>
      <w:r w:rsidRPr="005D2928">
        <w:rPr>
          <w:lang w:val="en-US"/>
        </w:rPr>
        <w:t>ExportManager</w:t>
      </w:r>
      <w:proofErr w:type="spellEnd"/>
      <w:r w:rsidRPr="005D2928">
        <w:rPr>
          <w:lang w:val="en-US"/>
        </w:rPr>
        <w:t>::</w:t>
      </w:r>
      <w:proofErr w:type="spellStart"/>
      <w:proofErr w:type="gramEnd"/>
      <w:r w:rsidRPr="005D2928">
        <w:rPr>
          <w:lang w:val="en-US"/>
        </w:rPr>
        <w:t>escapeJSON</w:t>
      </w:r>
      <w:proofErr w:type="spellEnd"/>
      <w:r w:rsidRPr="005D2928">
        <w:rPr>
          <w:lang w:val="en-US"/>
        </w:rPr>
        <w:t>(const string&amp; input) {</w:t>
      </w:r>
    </w:p>
    <w:p w14:paraId="388AD77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string output;</w:t>
      </w:r>
    </w:p>
    <w:p w14:paraId="4177F22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for (char </w:t>
      </w:r>
      <w:proofErr w:type="gramStart"/>
      <w:r w:rsidRPr="005D2928">
        <w:rPr>
          <w:lang w:val="en-US"/>
        </w:rPr>
        <w:t>c :</w:t>
      </w:r>
      <w:proofErr w:type="gramEnd"/>
      <w:r w:rsidRPr="005D2928">
        <w:rPr>
          <w:lang w:val="en-US"/>
        </w:rPr>
        <w:t xml:space="preserve"> input) {</w:t>
      </w:r>
    </w:p>
    <w:p w14:paraId="31909AE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switch (c) {</w:t>
      </w:r>
    </w:p>
    <w:p w14:paraId="1394661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case '"':  output += "\\\""; break;</w:t>
      </w:r>
    </w:p>
    <w:p w14:paraId="3F1E559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case '\\': output += "\\\\"; break;</w:t>
      </w:r>
    </w:p>
    <w:p w14:paraId="09C5EFF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case '\b': output += "\\b"; break;</w:t>
      </w:r>
    </w:p>
    <w:p w14:paraId="0993074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case '\f': output += "\\f"; break;</w:t>
      </w:r>
    </w:p>
    <w:p w14:paraId="688C26D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case '\n': output += "\\n"; break;</w:t>
      </w:r>
    </w:p>
    <w:p w14:paraId="63BB927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case '\r': output += "\\r"; break;</w:t>
      </w:r>
    </w:p>
    <w:p w14:paraId="2DF0046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case '\t': output += "\\t"; break;</w:t>
      </w:r>
    </w:p>
    <w:p w14:paraId="6BE5BD5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default:   output += c; break;</w:t>
      </w:r>
    </w:p>
    <w:p w14:paraId="679D3E8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}</w:t>
      </w:r>
    </w:p>
    <w:p w14:paraId="167449A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063AADF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return output;</w:t>
      </w:r>
    </w:p>
    <w:p w14:paraId="1430A0D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}</w:t>
      </w:r>
    </w:p>
    <w:p w14:paraId="28973638" w14:textId="77777777" w:rsidR="005D2928" w:rsidRPr="005D2928" w:rsidRDefault="005D2928" w:rsidP="005D2928">
      <w:pPr>
        <w:pStyle w:val="CodeStyle"/>
        <w:rPr>
          <w:lang w:val="en-US"/>
        </w:rPr>
      </w:pPr>
    </w:p>
    <w:p w14:paraId="4C07BB3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string </w:t>
      </w:r>
      <w:proofErr w:type="spellStart"/>
      <w:proofErr w:type="gramStart"/>
      <w:r w:rsidRPr="005D2928">
        <w:rPr>
          <w:lang w:val="en-US"/>
        </w:rPr>
        <w:t>ExportManager</w:t>
      </w:r>
      <w:proofErr w:type="spellEnd"/>
      <w:r w:rsidRPr="005D2928">
        <w:rPr>
          <w:lang w:val="en-US"/>
        </w:rPr>
        <w:t>::</w:t>
      </w:r>
      <w:proofErr w:type="spellStart"/>
      <w:proofErr w:type="gramEnd"/>
      <w:r w:rsidRPr="005D2928">
        <w:rPr>
          <w:lang w:val="en-US"/>
        </w:rPr>
        <w:t>escapeCSV</w:t>
      </w:r>
      <w:proofErr w:type="spellEnd"/>
      <w:r w:rsidRPr="005D2928">
        <w:rPr>
          <w:lang w:val="en-US"/>
        </w:rPr>
        <w:t>(const string&amp; input) {</w:t>
      </w:r>
    </w:p>
    <w:p w14:paraId="5FA601A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(</w:t>
      </w:r>
      <w:proofErr w:type="spellStart"/>
      <w:proofErr w:type="gramStart"/>
      <w:r w:rsidRPr="005D2928">
        <w:rPr>
          <w:lang w:val="en-US"/>
        </w:rPr>
        <w:t>input.find</w:t>
      </w:r>
      <w:proofErr w:type="spellEnd"/>
      <w:proofErr w:type="gramEnd"/>
      <w:r w:rsidRPr="005D2928">
        <w:rPr>
          <w:lang w:val="en-US"/>
        </w:rPr>
        <w:t>('"') != string::</w:t>
      </w:r>
      <w:proofErr w:type="spellStart"/>
      <w:r w:rsidRPr="005D2928">
        <w:rPr>
          <w:lang w:val="en-US"/>
        </w:rPr>
        <w:t>npos</w:t>
      </w:r>
      <w:proofErr w:type="spellEnd"/>
      <w:r w:rsidRPr="005D2928">
        <w:rPr>
          <w:lang w:val="en-US"/>
        </w:rPr>
        <w:t xml:space="preserve"> ||</w:t>
      </w:r>
    </w:p>
    <w:p w14:paraId="7E9A20E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</w:t>
      </w:r>
      <w:proofErr w:type="spellStart"/>
      <w:proofErr w:type="gramStart"/>
      <w:r w:rsidRPr="005D2928">
        <w:rPr>
          <w:lang w:val="en-US"/>
        </w:rPr>
        <w:t>input.find</w:t>
      </w:r>
      <w:proofErr w:type="spellEnd"/>
      <w:proofErr w:type="gramEnd"/>
      <w:r w:rsidRPr="005D2928">
        <w:rPr>
          <w:lang w:val="en-US"/>
        </w:rPr>
        <w:t>(',') != string::</w:t>
      </w:r>
      <w:proofErr w:type="spellStart"/>
      <w:r w:rsidRPr="005D2928">
        <w:rPr>
          <w:lang w:val="en-US"/>
        </w:rPr>
        <w:t>npos</w:t>
      </w:r>
      <w:proofErr w:type="spellEnd"/>
      <w:r w:rsidRPr="005D2928">
        <w:rPr>
          <w:lang w:val="en-US"/>
        </w:rPr>
        <w:t xml:space="preserve"> ||</w:t>
      </w:r>
    </w:p>
    <w:p w14:paraId="79EC674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lastRenderedPageBreak/>
        <w:t xml:space="preserve">        </w:t>
      </w:r>
      <w:proofErr w:type="spellStart"/>
      <w:proofErr w:type="gramStart"/>
      <w:r w:rsidRPr="005D2928">
        <w:rPr>
          <w:lang w:val="en-US"/>
        </w:rPr>
        <w:t>input.find</w:t>
      </w:r>
      <w:proofErr w:type="spellEnd"/>
      <w:proofErr w:type="gramEnd"/>
      <w:r w:rsidRPr="005D2928">
        <w:rPr>
          <w:lang w:val="en-US"/>
        </w:rPr>
        <w:t>('\n') != string::</w:t>
      </w:r>
      <w:proofErr w:type="spellStart"/>
      <w:r w:rsidRPr="005D2928">
        <w:rPr>
          <w:lang w:val="en-US"/>
        </w:rPr>
        <w:t>npos</w:t>
      </w:r>
      <w:proofErr w:type="spellEnd"/>
      <w:r w:rsidRPr="005D2928">
        <w:rPr>
          <w:lang w:val="en-US"/>
        </w:rPr>
        <w:t>) {</w:t>
      </w:r>
    </w:p>
    <w:p w14:paraId="7D43CFB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return "\"" + input + "\"";</w:t>
      </w:r>
    </w:p>
    <w:p w14:paraId="2D8451C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484154D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return input;</w:t>
      </w:r>
    </w:p>
    <w:p w14:paraId="0D5FD1D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}</w:t>
      </w:r>
    </w:p>
    <w:p w14:paraId="3002A908" w14:textId="77777777" w:rsidR="005D2928" w:rsidRPr="005D2928" w:rsidRDefault="005D2928" w:rsidP="005D2928">
      <w:pPr>
        <w:pStyle w:val="CodeStyle"/>
        <w:rPr>
          <w:lang w:val="en-US"/>
        </w:rPr>
      </w:pPr>
    </w:p>
    <w:p w14:paraId="711B760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string </w:t>
      </w:r>
      <w:proofErr w:type="spellStart"/>
      <w:proofErr w:type="gramStart"/>
      <w:r w:rsidRPr="005D2928">
        <w:rPr>
          <w:lang w:val="en-US"/>
        </w:rPr>
        <w:t>ExportManager</w:t>
      </w:r>
      <w:proofErr w:type="spellEnd"/>
      <w:r w:rsidRPr="005D2928">
        <w:rPr>
          <w:lang w:val="en-US"/>
        </w:rPr>
        <w:t>::</w:t>
      </w:r>
      <w:proofErr w:type="spellStart"/>
      <w:proofErr w:type="gramEnd"/>
      <w:r w:rsidRPr="005D2928">
        <w:rPr>
          <w:lang w:val="en-US"/>
        </w:rPr>
        <w:t>escapeXML</w:t>
      </w:r>
      <w:proofErr w:type="spellEnd"/>
      <w:r w:rsidRPr="005D2928">
        <w:rPr>
          <w:lang w:val="en-US"/>
        </w:rPr>
        <w:t>(const string&amp; input) {</w:t>
      </w:r>
    </w:p>
    <w:p w14:paraId="458B56B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string output;</w:t>
      </w:r>
    </w:p>
    <w:p w14:paraId="0D8972A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for (char </w:t>
      </w:r>
      <w:proofErr w:type="gramStart"/>
      <w:r w:rsidRPr="005D2928">
        <w:rPr>
          <w:lang w:val="en-US"/>
        </w:rPr>
        <w:t>c :</w:t>
      </w:r>
      <w:proofErr w:type="gramEnd"/>
      <w:r w:rsidRPr="005D2928">
        <w:rPr>
          <w:lang w:val="en-US"/>
        </w:rPr>
        <w:t xml:space="preserve"> input) {</w:t>
      </w:r>
    </w:p>
    <w:p w14:paraId="6D0167C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switch (c) {</w:t>
      </w:r>
    </w:p>
    <w:p w14:paraId="69F6628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case '&amp;':  output += "&amp;amp;"; break;</w:t>
      </w:r>
    </w:p>
    <w:p w14:paraId="2C2FBCC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case '&lt;':  output += "&amp;</w:t>
      </w:r>
      <w:proofErr w:type="spellStart"/>
      <w:r w:rsidRPr="005D2928">
        <w:rPr>
          <w:lang w:val="en-US"/>
        </w:rPr>
        <w:t>lt</w:t>
      </w:r>
      <w:proofErr w:type="spellEnd"/>
      <w:r w:rsidRPr="005D2928">
        <w:rPr>
          <w:lang w:val="en-US"/>
        </w:rPr>
        <w:t>;"; break;</w:t>
      </w:r>
    </w:p>
    <w:p w14:paraId="3E69D3F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case '&gt;':  output += "&amp;</w:t>
      </w:r>
      <w:proofErr w:type="spellStart"/>
      <w:r w:rsidRPr="005D2928">
        <w:rPr>
          <w:lang w:val="en-US"/>
        </w:rPr>
        <w:t>gt</w:t>
      </w:r>
      <w:proofErr w:type="spellEnd"/>
      <w:r w:rsidRPr="005D2928">
        <w:rPr>
          <w:lang w:val="en-US"/>
        </w:rPr>
        <w:t>;"; break;</w:t>
      </w:r>
    </w:p>
    <w:p w14:paraId="7CF4A07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case '"':  output += "&amp;</w:t>
      </w:r>
      <w:proofErr w:type="spellStart"/>
      <w:r w:rsidRPr="005D2928">
        <w:rPr>
          <w:lang w:val="en-US"/>
        </w:rPr>
        <w:t>quot</w:t>
      </w:r>
      <w:proofErr w:type="spellEnd"/>
      <w:r w:rsidRPr="005D2928">
        <w:rPr>
          <w:lang w:val="en-US"/>
        </w:rPr>
        <w:t>;"; break;</w:t>
      </w:r>
    </w:p>
    <w:p w14:paraId="4FBDB06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case '\'': output += "&amp;apos;"; break;</w:t>
      </w:r>
    </w:p>
    <w:p w14:paraId="3B24527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default:   output += c; break;</w:t>
      </w:r>
    </w:p>
    <w:p w14:paraId="7B7CF8F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}</w:t>
      </w:r>
    </w:p>
    <w:p w14:paraId="04683C7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2DE3F97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return output;</w:t>
      </w:r>
    </w:p>
    <w:p w14:paraId="1DE552F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}</w:t>
      </w:r>
    </w:p>
    <w:p w14:paraId="01ABE12A" w14:textId="77777777" w:rsidR="005D2928" w:rsidRPr="005D2928" w:rsidRDefault="005D2928" w:rsidP="005D2928">
      <w:pPr>
        <w:pStyle w:val="CodeStyle"/>
        <w:rPr>
          <w:lang w:val="en-US"/>
        </w:rPr>
      </w:pPr>
    </w:p>
    <w:p w14:paraId="39E9B42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// </w:t>
      </w:r>
      <w:proofErr w:type="spellStart"/>
      <w:r w:rsidRPr="005D2928">
        <w:rPr>
          <w:lang w:val="en-US"/>
        </w:rPr>
        <w:t>Экспорт</w:t>
      </w:r>
      <w:proofErr w:type="spellEnd"/>
      <w:r w:rsidRPr="005D2928">
        <w:rPr>
          <w:lang w:val="en-US"/>
        </w:rPr>
        <w:t xml:space="preserve"> в JSON</w:t>
      </w:r>
    </w:p>
    <w:p w14:paraId="55B19A0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bool </w:t>
      </w:r>
      <w:proofErr w:type="spellStart"/>
      <w:proofErr w:type="gramStart"/>
      <w:r w:rsidRPr="005D2928">
        <w:rPr>
          <w:lang w:val="en-US"/>
        </w:rPr>
        <w:t>ExportManager</w:t>
      </w:r>
      <w:proofErr w:type="spellEnd"/>
      <w:r w:rsidRPr="005D2928">
        <w:rPr>
          <w:lang w:val="en-US"/>
        </w:rPr>
        <w:t>::</w:t>
      </w:r>
      <w:proofErr w:type="spellStart"/>
      <w:proofErr w:type="gramEnd"/>
      <w:r w:rsidRPr="005D2928">
        <w:rPr>
          <w:lang w:val="en-US"/>
        </w:rPr>
        <w:t>exportToJSON</w:t>
      </w:r>
      <w:proofErr w:type="spellEnd"/>
      <w:r w:rsidRPr="005D2928">
        <w:rPr>
          <w:lang w:val="en-US"/>
        </w:rPr>
        <w:t>(const vector&lt;map&lt;string, string&gt;&gt;&amp; data, const string&amp; filename) {</w:t>
      </w:r>
    </w:p>
    <w:p w14:paraId="196F0F8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</w:t>
      </w:r>
      <w:proofErr w:type="spellStart"/>
      <w:r w:rsidRPr="005D2928">
        <w:rPr>
          <w:lang w:val="en-US"/>
        </w:rPr>
        <w:t>ofstream</w:t>
      </w:r>
      <w:proofErr w:type="spellEnd"/>
      <w:r w:rsidRPr="005D2928">
        <w:rPr>
          <w:lang w:val="en-US"/>
        </w:rPr>
        <w:t xml:space="preserve"> file(filename);</w:t>
      </w:r>
    </w:p>
    <w:p w14:paraId="54B39A1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</w:t>
      </w:r>
      <w:proofErr w:type="gramStart"/>
      <w:r w:rsidRPr="005D2928">
        <w:rPr>
          <w:lang w:val="en-US"/>
        </w:rPr>
        <w:t>(!</w:t>
      </w:r>
      <w:proofErr w:type="spellStart"/>
      <w:r w:rsidRPr="005D2928">
        <w:rPr>
          <w:lang w:val="en-US"/>
        </w:rPr>
        <w:t>file.is</w:t>
      </w:r>
      <w:proofErr w:type="gramEnd"/>
      <w:r w:rsidRPr="005D2928">
        <w:rPr>
          <w:lang w:val="en-US"/>
        </w:rPr>
        <w:t>_open</w:t>
      </w:r>
      <w:proofErr w:type="spellEnd"/>
      <w:r w:rsidRPr="005D2928">
        <w:rPr>
          <w:lang w:val="en-US"/>
        </w:rPr>
        <w:t>()) return false;</w:t>
      </w:r>
    </w:p>
    <w:p w14:paraId="092B3B5A" w14:textId="77777777" w:rsidR="005D2928" w:rsidRPr="005D2928" w:rsidRDefault="005D2928" w:rsidP="005D2928">
      <w:pPr>
        <w:pStyle w:val="CodeStyle"/>
        <w:rPr>
          <w:lang w:val="en-US"/>
        </w:rPr>
      </w:pPr>
    </w:p>
    <w:p w14:paraId="5A909AC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file &lt;&lt; "{\n";</w:t>
      </w:r>
    </w:p>
    <w:p w14:paraId="788D944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for (</w:t>
      </w:r>
      <w:proofErr w:type="spellStart"/>
      <w:r w:rsidRPr="005D2928">
        <w:rPr>
          <w:lang w:val="en-US"/>
        </w:rPr>
        <w:t>size_t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 xml:space="preserve"> = 0; 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 xml:space="preserve"> &lt; </w:t>
      </w:r>
      <w:proofErr w:type="spellStart"/>
      <w:proofErr w:type="gramStart"/>
      <w:r w:rsidRPr="005D2928">
        <w:rPr>
          <w:lang w:val="en-US"/>
        </w:rPr>
        <w:t>data.size</w:t>
      </w:r>
      <w:proofErr w:type="spellEnd"/>
      <w:proofErr w:type="gramEnd"/>
      <w:r w:rsidRPr="005D2928">
        <w:rPr>
          <w:lang w:val="en-US"/>
        </w:rPr>
        <w:t xml:space="preserve">(); 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>++) {</w:t>
      </w:r>
    </w:p>
    <w:p w14:paraId="6A7E9AD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file &lt;&lt; </w:t>
      </w:r>
      <w:proofErr w:type="gramStart"/>
      <w:r w:rsidRPr="005D2928">
        <w:rPr>
          <w:lang w:val="en-US"/>
        </w:rPr>
        <w:t>"  {</w:t>
      </w:r>
      <w:proofErr w:type="gramEnd"/>
      <w:r w:rsidRPr="005D2928">
        <w:rPr>
          <w:lang w:val="en-US"/>
        </w:rPr>
        <w:t>";</w:t>
      </w:r>
    </w:p>
    <w:p w14:paraId="16083BA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size_t</w:t>
      </w:r>
      <w:proofErr w:type="spellEnd"/>
      <w:r w:rsidRPr="005D2928">
        <w:rPr>
          <w:lang w:val="en-US"/>
        </w:rPr>
        <w:t xml:space="preserve"> j = 0;</w:t>
      </w:r>
    </w:p>
    <w:p w14:paraId="54E5129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for (const auto&amp; </w:t>
      </w:r>
      <w:proofErr w:type="gramStart"/>
      <w:r w:rsidRPr="005D2928">
        <w:rPr>
          <w:lang w:val="en-US"/>
        </w:rPr>
        <w:t>entry :</w:t>
      </w:r>
      <w:proofErr w:type="gramEnd"/>
      <w:r w:rsidRPr="005D2928">
        <w:rPr>
          <w:lang w:val="en-US"/>
        </w:rPr>
        <w:t xml:space="preserve"> data[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>]) {</w:t>
      </w:r>
    </w:p>
    <w:p w14:paraId="7307090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file &lt;&lt; "\"" &lt;&lt; </w:t>
      </w:r>
      <w:proofErr w:type="spellStart"/>
      <w:proofErr w:type="gramStart"/>
      <w:r w:rsidRPr="005D2928">
        <w:rPr>
          <w:lang w:val="en-US"/>
        </w:rPr>
        <w:t>entry.first</w:t>
      </w:r>
      <w:proofErr w:type="spellEnd"/>
      <w:proofErr w:type="gramEnd"/>
      <w:r w:rsidRPr="005D2928">
        <w:rPr>
          <w:lang w:val="en-US"/>
        </w:rPr>
        <w:t xml:space="preserve"> &lt;&lt; "\": \"" &lt;&lt; </w:t>
      </w:r>
      <w:proofErr w:type="spellStart"/>
      <w:r w:rsidRPr="005D2928">
        <w:rPr>
          <w:lang w:val="en-US"/>
        </w:rPr>
        <w:t>escapeJSON</w:t>
      </w:r>
      <w:proofErr w:type="spellEnd"/>
      <w:r w:rsidRPr="005D2928">
        <w:rPr>
          <w:lang w:val="en-US"/>
        </w:rPr>
        <w:t>(</w:t>
      </w:r>
      <w:proofErr w:type="spellStart"/>
      <w:r w:rsidRPr="005D2928">
        <w:rPr>
          <w:lang w:val="en-US"/>
        </w:rPr>
        <w:t>entry.second</w:t>
      </w:r>
      <w:proofErr w:type="spellEnd"/>
      <w:r w:rsidRPr="005D2928">
        <w:rPr>
          <w:lang w:val="en-US"/>
        </w:rPr>
        <w:t>) &lt;&lt; "\"";</w:t>
      </w:r>
    </w:p>
    <w:p w14:paraId="6FF2AAD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if (++j &lt; data[</w:t>
      </w:r>
      <w:proofErr w:type="spellStart"/>
      <w:r w:rsidRPr="005D2928">
        <w:rPr>
          <w:lang w:val="en-US"/>
        </w:rPr>
        <w:t>i</w:t>
      </w:r>
      <w:proofErr w:type="spellEnd"/>
      <w:proofErr w:type="gramStart"/>
      <w:r w:rsidRPr="005D2928">
        <w:rPr>
          <w:lang w:val="en-US"/>
        </w:rPr>
        <w:t>].size</w:t>
      </w:r>
      <w:proofErr w:type="gramEnd"/>
      <w:r w:rsidRPr="005D2928">
        <w:rPr>
          <w:lang w:val="en-US"/>
        </w:rPr>
        <w:t>()) file &lt;&lt; ", ";</w:t>
      </w:r>
    </w:p>
    <w:p w14:paraId="4B90A44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}</w:t>
      </w:r>
    </w:p>
    <w:p w14:paraId="06FB8EE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file &lt;&lt; "}";</w:t>
      </w:r>
    </w:p>
    <w:p w14:paraId="7BA66D4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if (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 xml:space="preserve"> &lt; </w:t>
      </w:r>
      <w:proofErr w:type="spellStart"/>
      <w:proofErr w:type="gramStart"/>
      <w:r w:rsidRPr="005D2928">
        <w:rPr>
          <w:lang w:val="en-US"/>
        </w:rPr>
        <w:t>data.size</w:t>
      </w:r>
      <w:proofErr w:type="spellEnd"/>
      <w:proofErr w:type="gramEnd"/>
      <w:r w:rsidRPr="005D2928">
        <w:rPr>
          <w:lang w:val="en-US"/>
        </w:rPr>
        <w:t>() - 1) file &lt;&lt; ",";</w:t>
      </w:r>
    </w:p>
    <w:p w14:paraId="3ABB984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file &lt;&lt; "\n";</w:t>
      </w:r>
    </w:p>
    <w:p w14:paraId="49CCF6D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572762C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file &lt;&lt; </w:t>
      </w:r>
      <w:proofErr w:type="gramStart"/>
      <w:r w:rsidRPr="005D2928">
        <w:rPr>
          <w:lang w:val="en-US"/>
        </w:rPr>
        <w:t>"}\</w:t>
      </w:r>
      <w:proofErr w:type="gramEnd"/>
      <w:r w:rsidRPr="005D2928">
        <w:rPr>
          <w:lang w:val="en-US"/>
        </w:rPr>
        <w:t>n";</w:t>
      </w:r>
    </w:p>
    <w:p w14:paraId="1D05A571" w14:textId="77777777" w:rsidR="005D2928" w:rsidRPr="005D2928" w:rsidRDefault="005D2928" w:rsidP="005D2928">
      <w:pPr>
        <w:pStyle w:val="CodeStyle"/>
        <w:rPr>
          <w:lang w:val="en-US"/>
        </w:rPr>
      </w:pPr>
    </w:p>
    <w:p w14:paraId="7CA8B38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</w:t>
      </w:r>
      <w:proofErr w:type="spellStart"/>
      <w:proofErr w:type="gramStart"/>
      <w:r w:rsidRPr="005D2928">
        <w:rPr>
          <w:lang w:val="en-US"/>
        </w:rPr>
        <w:t>file.close</w:t>
      </w:r>
      <w:proofErr w:type="spellEnd"/>
      <w:proofErr w:type="gramEnd"/>
      <w:r w:rsidRPr="005D2928">
        <w:rPr>
          <w:lang w:val="en-US"/>
        </w:rPr>
        <w:t>();</w:t>
      </w:r>
    </w:p>
    <w:p w14:paraId="6EFBDC7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return true;</w:t>
      </w:r>
    </w:p>
    <w:p w14:paraId="4F46AC4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}</w:t>
      </w:r>
    </w:p>
    <w:p w14:paraId="654B3BC3" w14:textId="77777777" w:rsidR="005D2928" w:rsidRPr="005D2928" w:rsidRDefault="005D2928" w:rsidP="005D2928">
      <w:pPr>
        <w:pStyle w:val="CodeStyle"/>
        <w:rPr>
          <w:lang w:val="en-US"/>
        </w:rPr>
      </w:pPr>
    </w:p>
    <w:p w14:paraId="1240953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// </w:t>
      </w:r>
      <w:proofErr w:type="spellStart"/>
      <w:r w:rsidRPr="005D2928">
        <w:rPr>
          <w:lang w:val="en-US"/>
        </w:rPr>
        <w:t>Экспорт</w:t>
      </w:r>
      <w:proofErr w:type="spellEnd"/>
      <w:r w:rsidRPr="005D2928">
        <w:rPr>
          <w:lang w:val="en-US"/>
        </w:rPr>
        <w:t xml:space="preserve"> в CSV</w:t>
      </w:r>
    </w:p>
    <w:p w14:paraId="52AA002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bool </w:t>
      </w:r>
      <w:proofErr w:type="spellStart"/>
      <w:proofErr w:type="gramStart"/>
      <w:r w:rsidRPr="005D2928">
        <w:rPr>
          <w:lang w:val="en-US"/>
        </w:rPr>
        <w:t>ExportManager</w:t>
      </w:r>
      <w:proofErr w:type="spellEnd"/>
      <w:r w:rsidRPr="005D2928">
        <w:rPr>
          <w:lang w:val="en-US"/>
        </w:rPr>
        <w:t>::</w:t>
      </w:r>
      <w:proofErr w:type="spellStart"/>
      <w:proofErr w:type="gramEnd"/>
      <w:r w:rsidRPr="005D2928">
        <w:rPr>
          <w:lang w:val="en-US"/>
        </w:rPr>
        <w:t>exportToCSV</w:t>
      </w:r>
      <w:proofErr w:type="spellEnd"/>
      <w:r w:rsidRPr="005D2928">
        <w:rPr>
          <w:lang w:val="en-US"/>
        </w:rPr>
        <w:t>(const vector&lt;map&lt;string, string&gt;&gt;&amp; data, const vector&lt;string&gt;&amp; columns, const string&amp; filename) {</w:t>
      </w:r>
    </w:p>
    <w:p w14:paraId="5ED3C9F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</w:t>
      </w:r>
      <w:proofErr w:type="spellStart"/>
      <w:r w:rsidRPr="005D2928">
        <w:rPr>
          <w:lang w:val="en-US"/>
        </w:rPr>
        <w:t>ofstream</w:t>
      </w:r>
      <w:proofErr w:type="spellEnd"/>
      <w:r w:rsidRPr="005D2928">
        <w:rPr>
          <w:lang w:val="en-US"/>
        </w:rPr>
        <w:t xml:space="preserve"> file(filename);</w:t>
      </w:r>
    </w:p>
    <w:p w14:paraId="7DF778E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</w:t>
      </w:r>
      <w:proofErr w:type="gramStart"/>
      <w:r w:rsidRPr="005D2928">
        <w:rPr>
          <w:lang w:val="en-US"/>
        </w:rPr>
        <w:t>(!</w:t>
      </w:r>
      <w:proofErr w:type="spellStart"/>
      <w:r w:rsidRPr="005D2928">
        <w:rPr>
          <w:lang w:val="en-US"/>
        </w:rPr>
        <w:t>file.is</w:t>
      </w:r>
      <w:proofErr w:type="gramEnd"/>
      <w:r w:rsidRPr="005D2928">
        <w:rPr>
          <w:lang w:val="en-US"/>
        </w:rPr>
        <w:t>_open</w:t>
      </w:r>
      <w:proofErr w:type="spellEnd"/>
      <w:r w:rsidRPr="005D2928">
        <w:rPr>
          <w:lang w:val="en-US"/>
        </w:rPr>
        <w:t>()) return false;</w:t>
      </w:r>
    </w:p>
    <w:p w14:paraId="19E6C310" w14:textId="77777777" w:rsidR="005D2928" w:rsidRPr="005D2928" w:rsidRDefault="005D2928" w:rsidP="005D2928">
      <w:pPr>
        <w:pStyle w:val="CodeStyle"/>
        <w:rPr>
          <w:lang w:val="en-US"/>
        </w:rPr>
      </w:pPr>
    </w:p>
    <w:p w14:paraId="44D601A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// </w:t>
      </w:r>
      <w:proofErr w:type="spellStart"/>
      <w:r w:rsidRPr="005D2928">
        <w:rPr>
          <w:lang w:val="en-US"/>
        </w:rPr>
        <w:t>Заголовок</w:t>
      </w:r>
      <w:proofErr w:type="spellEnd"/>
    </w:p>
    <w:p w14:paraId="610AFA8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for (</w:t>
      </w:r>
      <w:proofErr w:type="spellStart"/>
      <w:r w:rsidRPr="005D2928">
        <w:rPr>
          <w:lang w:val="en-US"/>
        </w:rPr>
        <w:t>size_t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 xml:space="preserve"> = 0; 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 xml:space="preserve"> &lt; </w:t>
      </w:r>
      <w:proofErr w:type="spellStart"/>
      <w:proofErr w:type="gramStart"/>
      <w:r w:rsidRPr="005D2928">
        <w:rPr>
          <w:lang w:val="en-US"/>
        </w:rPr>
        <w:t>columns.size</w:t>
      </w:r>
      <w:proofErr w:type="spellEnd"/>
      <w:proofErr w:type="gramEnd"/>
      <w:r w:rsidRPr="005D2928">
        <w:rPr>
          <w:lang w:val="en-US"/>
        </w:rPr>
        <w:t xml:space="preserve">(); 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>++) {</w:t>
      </w:r>
    </w:p>
    <w:p w14:paraId="7D3ACF9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file &lt;&lt; </w:t>
      </w:r>
      <w:proofErr w:type="spellStart"/>
      <w:r w:rsidRPr="005D2928">
        <w:rPr>
          <w:lang w:val="en-US"/>
        </w:rPr>
        <w:t>escapeCSV</w:t>
      </w:r>
      <w:proofErr w:type="spellEnd"/>
      <w:r w:rsidRPr="005D2928">
        <w:rPr>
          <w:lang w:val="en-US"/>
        </w:rPr>
        <w:t>(columns[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>]);</w:t>
      </w:r>
    </w:p>
    <w:p w14:paraId="543B6C1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if (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 xml:space="preserve"> &lt; </w:t>
      </w:r>
      <w:proofErr w:type="spellStart"/>
      <w:proofErr w:type="gramStart"/>
      <w:r w:rsidRPr="005D2928">
        <w:rPr>
          <w:lang w:val="en-US"/>
        </w:rPr>
        <w:t>columns.size</w:t>
      </w:r>
      <w:proofErr w:type="spellEnd"/>
      <w:proofErr w:type="gramEnd"/>
      <w:r w:rsidRPr="005D2928">
        <w:rPr>
          <w:lang w:val="en-US"/>
        </w:rPr>
        <w:t>() - 1) file &lt;&lt; ",";</w:t>
      </w:r>
    </w:p>
    <w:p w14:paraId="06AE6EB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6CDA63C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file &lt;&lt; "\n";</w:t>
      </w:r>
    </w:p>
    <w:p w14:paraId="1133C34F" w14:textId="77777777" w:rsidR="005D2928" w:rsidRPr="005D2928" w:rsidRDefault="005D2928" w:rsidP="005D2928">
      <w:pPr>
        <w:pStyle w:val="CodeStyle"/>
        <w:rPr>
          <w:lang w:val="en-US"/>
        </w:rPr>
      </w:pPr>
    </w:p>
    <w:p w14:paraId="09D86FB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// </w:t>
      </w:r>
      <w:proofErr w:type="spellStart"/>
      <w:r w:rsidRPr="005D2928">
        <w:rPr>
          <w:lang w:val="en-US"/>
        </w:rPr>
        <w:t>Данные</w:t>
      </w:r>
      <w:proofErr w:type="spellEnd"/>
    </w:p>
    <w:p w14:paraId="4F4273E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for (const auto&amp; </w:t>
      </w:r>
      <w:proofErr w:type="gramStart"/>
      <w:r w:rsidRPr="005D2928">
        <w:rPr>
          <w:lang w:val="en-US"/>
        </w:rPr>
        <w:t>row :</w:t>
      </w:r>
      <w:proofErr w:type="gramEnd"/>
      <w:r w:rsidRPr="005D2928">
        <w:rPr>
          <w:lang w:val="en-US"/>
        </w:rPr>
        <w:t xml:space="preserve"> data) {</w:t>
      </w:r>
    </w:p>
    <w:p w14:paraId="436650F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for (</w:t>
      </w:r>
      <w:proofErr w:type="spellStart"/>
      <w:r w:rsidRPr="005D2928">
        <w:rPr>
          <w:lang w:val="en-US"/>
        </w:rPr>
        <w:t>size_t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 xml:space="preserve"> = 0; 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 xml:space="preserve"> &lt; </w:t>
      </w:r>
      <w:proofErr w:type="spellStart"/>
      <w:proofErr w:type="gramStart"/>
      <w:r w:rsidRPr="005D2928">
        <w:rPr>
          <w:lang w:val="en-US"/>
        </w:rPr>
        <w:t>columns.size</w:t>
      </w:r>
      <w:proofErr w:type="spellEnd"/>
      <w:proofErr w:type="gramEnd"/>
      <w:r w:rsidRPr="005D2928">
        <w:rPr>
          <w:lang w:val="en-US"/>
        </w:rPr>
        <w:t xml:space="preserve">(); 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>++) {</w:t>
      </w:r>
    </w:p>
    <w:p w14:paraId="473E10D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auto it = </w:t>
      </w:r>
      <w:proofErr w:type="spellStart"/>
      <w:proofErr w:type="gramStart"/>
      <w:r w:rsidRPr="005D2928">
        <w:rPr>
          <w:lang w:val="en-US"/>
        </w:rPr>
        <w:t>row.find</w:t>
      </w:r>
      <w:proofErr w:type="spellEnd"/>
      <w:proofErr w:type="gramEnd"/>
      <w:r w:rsidRPr="005D2928">
        <w:rPr>
          <w:lang w:val="en-US"/>
        </w:rPr>
        <w:t>(columns[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>]);</w:t>
      </w:r>
    </w:p>
    <w:p w14:paraId="3317F50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if (</w:t>
      </w:r>
      <w:proofErr w:type="gramStart"/>
      <w:r w:rsidRPr="005D2928">
        <w:rPr>
          <w:lang w:val="en-US"/>
        </w:rPr>
        <w:t>it !</w:t>
      </w:r>
      <w:proofErr w:type="gramEnd"/>
      <w:r w:rsidRPr="005D2928">
        <w:rPr>
          <w:lang w:val="en-US"/>
        </w:rPr>
        <w:t xml:space="preserve">= </w:t>
      </w:r>
      <w:proofErr w:type="spellStart"/>
      <w:r w:rsidRPr="005D2928">
        <w:rPr>
          <w:lang w:val="en-US"/>
        </w:rPr>
        <w:t>row.end</w:t>
      </w:r>
      <w:proofErr w:type="spellEnd"/>
      <w:r w:rsidRPr="005D2928">
        <w:rPr>
          <w:lang w:val="en-US"/>
        </w:rPr>
        <w:t>()) {</w:t>
      </w:r>
    </w:p>
    <w:p w14:paraId="391FAB8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    file &lt;&lt; </w:t>
      </w:r>
      <w:proofErr w:type="spellStart"/>
      <w:r w:rsidRPr="005D2928">
        <w:rPr>
          <w:lang w:val="en-US"/>
        </w:rPr>
        <w:t>escapeCSV</w:t>
      </w:r>
      <w:proofErr w:type="spellEnd"/>
      <w:r w:rsidRPr="005D2928">
        <w:rPr>
          <w:lang w:val="en-US"/>
        </w:rPr>
        <w:t>(it-&gt;second);</w:t>
      </w:r>
    </w:p>
    <w:p w14:paraId="0F03B39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}</w:t>
      </w:r>
    </w:p>
    <w:p w14:paraId="1C0E142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if (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 xml:space="preserve"> &lt; </w:t>
      </w:r>
      <w:proofErr w:type="spellStart"/>
      <w:proofErr w:type="gramStart"/>
      <w:r w:rsidRPr="005D2928">
        <w:rPr>
          <w:lang w:val="en-US"/>
        </w:rPr>
        <w:t>columns.size</w:t>
      </w:r>
      <w:proofErr w:type="spellEnd"/>
      <w:proofErr w:type="gramEnd"/>
      <w:r w:rsidRPr="005D2928">
        <w:rPr>
          <w:lang w:val="en-US"/>
        </w:rPr>
        <w:t>() - 1) file &lt;&lt; ",";</w:t>
      </w:r>
    </w:p>
    <w:p w14:paraId="6328FE8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}</w:t>
      </w:r>
    </w:p>
    <w:p w14:paraId="36B873E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file &lt;&lt; "\n";</w:t>
      </w:r>
    </w:p>
    <w:p w14:paraId="5D42507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54168567" w14:textId="77777777" w:rsidR="005D2928" w:rsidRPr="005D2928" w:rsidRDefault="005D2928" w:rsidP="005D2928">
      <w:pPr>
        <w:pStyle w:val="CodeStyle"/>
        <w:rPr>
          <w:lang w:val="en-US"/>
        </w:rPr>
      </w:pPr>
    </w:p>
    <w:p w14:paraId="7F08B0E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</w:t>
      </w:r>
      <w:proofErr w:type="spellStart"/>
      <w:proofErr w:type="gramStart"/>
      <w:r w:rsidRPr="005D2928">
        <w:rPr>
          <w:lang w:val="en-US"/>
        </w:rPr>
        <w:t>file.close</w:t>
      </w:r>
      <w:proofErr w:type="spellEnd"/>
      <w:proofErr w:type="gramEnd"/>
      <w:r w:rsidRPr="005D2928">
        <w:rPr>
          <w:lang w:val="en-US"/>
        </w:rPr>
        <w:t>();</w:t>
      </w:r>
    </w:p>
    <w:p w14:paraId="0B76C09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return true;</w:t>
      </w:r>
    </w:p>
    <w:p w14:paraId="65C74FA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}</w:t>
      </w:r>
    </w:p>
    <w:p w14:paraId="2A486C20" w14:textId="77777777" w:rsidR="005D2928" w:rsidRPr="005D2928" w:rsidRDefault="005D2928" w:rsidP="005D2928">
      <w:pPr>
        <w:pStyle w:val="CodeStyle"/>
        <w:rPr>
          <w:lang w:val="en-US"/>
        </w:rPr>
      </w:pPr>
    </w:p>
    <w:p w14:paraId="3768DE0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// </w:t>
      </w:r>
      <w:proofErr w:type="spellStart"/>
      <w:r w:rsidRPr="005D2928">
        <w:rPr>
          <w:lang w:val="en-US"/>
        </w:rPr>
        <w:t>Экспорт</w:t>
      </w:r>
      <w:proofErr w:type="spellEnd"/>
      <w:r w:rsidRPr="005D2928">
        <w:rPr>
          <w:lang w:val="en-US"/>
        </w:rPr>
        <w:t xml:space="preserve"> в XML</w:t>
      </w:r>
    </w:p>
    <w:p w14:paraId="4D1A29D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bool </w:t>
      </w:r>
      <w:proofErr w:type="spellStart"/>
      <w:proofErr w:type="gramStart"/>
      <w:r w:rsidRPr="005D2928">
        <w:rPr>
          <w:lang w:val="en-US"/>
        </w:rPr>
        <w:t>ExportManager</w:t>
      </w:r>
      <w:proofErr w:type="spellEnd"/>
      <w:r w:rsidRPr="005D2928">
        <w:rPr>
          <w:lang w:val="en-US"/>
        </w:rPr>
        <w:t>::</w:t>
      </w:r>
      <w:proofErr w:type="spellStart"/>
      <w:proofErr w:type="gramEnd"/>
      <w:r w:rsidRPr="005D2928">
        <w:rPr>
          <w:lang w:val="en-US"/>
        </w:rPr>
        <w:t>exportToXML</w:t>
      </w:r>
      <w:proofErr w:type="spellEnd"/>
      <w:r w:rsidRPr="005D2928">
        <w:rPr>
          <w:lang w:val="en-US"/>
        </w:rPr>
        <w:t xml:space="preserve">(const vector&lt;map&lt;string, string&gt;&gt;&amp; data, const string&amp; </w:t>
      </w:r>
      <w:proofErr w:type="spellStart"/>
      <w:r w:rsidRPr="005D2928">
        <w:rPr>
          <w:lang w:val="en-US"/>
        </w:rPr>
        <w:t>tableName</w:t>
      </w:r>
      <w:proofErr w:type="spellEnd"/>
      <w:r w:rsidRPr="005D2928">
        <w:rPr>
          <w:lang w:val="en-US"/>
        </w:rPr>
        <w:t>, const string&amp; filename) {</w:t>
      </w:r>
    </w:p>
    <w:p w14:paraId="7FC4675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</w:t>
      </w:r>
      <w:proofErr w:type="spellStart"/>
      <w:r w:rsidRPr="005D2928">
        <w:rPr>
          <w:lang w:val="en-US"/>
        </w:rPr>
        <w:t>ofstream</w:t>
      </w:r>
      <w:proofErr w:type="spellEnd"/>
      <w:r w:rsidRPr="005D2928">
        <w:rPr>
          <w:lang w:val="en-US"/>
        </w:rPr>
        <w:t xml:space="preserve"> file(filename);</w:t>
      </w:r>
    </w:p>
    <w:p w14:paraId="2CBD319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</w:t>
      </w:r>
      <w:proofErr w:type="gramStart"/>
      <w:r w:rsidRPr="005D2928">
        <w:rPr>
          <w:lang w:val="en-US"/>
        </w:rPr>
        <w:t>(!</w:t>
      </w:r>
      <w:proofErr w:type="spellStart"/>
      <w:r w:rsidRPr="005D2928">
        <w:rPr>
          <w:lang w:val="en-US"/>
        </w:rPr>
        <w:t>file.is</w:t>
      </w:r>
      <w:proofErr w:type="gramEnd"/>
      <w:r w:rsidRPr="005D2928">
        <w:rPr>
          <w:lang w:val="en-US"/>
        </w:rPr>
        <w:t>_open</w:t>
      </w:r>
      <w:proofErr w:type="spellEnd"/>
      <w:r w:rsidRPr="005D2928">
        <w:rPr>
          <w:lang w:val="en-US"/>
        </w:rPr>
        <w:t>()) return false;</w:t>
      </w:r>
    </w:p>
    <w:p w14:paraId="71248F06" w14:textId="77777777" w:rsidR="005D2928" w:rsidRPr="005D2928" w:rsidRDefault="005D2928" w:rsidP="005D2928">
      <w:pPr>
        <w:pStyle w:val="CodeStyle"/>
        <w:rPr>
          <w:lang w:val="en-US"/>
        </w:rPr>
      </w:pPr>
    </w:p>
    <w:p w14:paraId="228FCE3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file &lt;&lt; "&lt;" &lt;&lt; </w:t>
      </w:r>
      <w:proofErr w:type="spellStart"/>
      <w:r w:rsidRPr="005D2928">
        <w:rPr>
          <w:lang w:val="en-US"/>
        </w:rPr>
        <w:t>tableName</w:t>
      </w:r>
      <w:proofErr w:type="spellEnd"/>
      <w:r w:rsidRPr="005D2928">
        <w:rPr>
          <w:lang w:val="en-US"/>
        </w:rPr>
        <w:t xml:space="preserve"> &lt;&lt; "_data&gt;\n";</w:t>
      </w:r>
    </w:p>
    <w:p w14:paraId="01E709B2" w14:textId="77777777" w:rsidR="005D2928" w:rsidRPr="005D2928" w:rsidRDefault="005D2928" w:rsidP="005D2928">
      <w:pPr>
        <w:pStyle w:val="CodeStyle"/>
        <w:rPr>
          <w:lang w:val="en-US"/>
        </w:rPr>
      </w:pPr>
    </w:p>
    <w:p w14:paraId="176BB2D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for (const auto&amp; </w:t>
      </w:r>
      <w:proofErr w:type="gramStart"/>
      <w:r w:rsidRPr="005D2928">
        <w:rPr>
          <w:lang w:val="en-US"/>
        </w:rPr>
        <w:t>row :</w:t>
      </w:r>
      <w:proofErr w:type="gramEnd"/>
      <w:r w:rsidRPr="005D2928">
        <w:rPr>
          <w:lang w:val="en-US"/>
        </w:rPr>
        <w:t xml:space="preserve"> data) {</w:t>
      </w:r>
    </w:p>
    <w:p w14:paraId="19B9301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file &lt;&lt; </w:t>
      </w:r>
      <w:proofErr w:type="gramStart"/>
      <w:r w:rsidRPr="005D2928">
        <w:rPr>
          <w:lang w:val="en-US"/>
        </w:rPr>
        <w:t>"  &lt;</w:t>
      </w:r>
      <w:proofErr w:type="gramEnd"/>
      <w:r w:rsidRPr="005D2928">
        <w:rPr>
          <w:lang w:val="en-US"/>
        </w:rPr>
        <w:t xml:space="preserve">" &lt;&lt; </w:t>
      </w:r>
      <w:proofErr w:type="spellStart"/>
      <w:r w:rsidRPr="005D2928">
        <w:rPr>
          <w:lang w:val="en-US"/>
        </w:rPr>
        <w:t>tableName</w:t>
      </w:r>
      <w:proofErr w:type="spellEnd"/>
      <w:r w:rsidRPr="005D2928">
        <w:rPr>
          <w:lang w:val="en-US"/>
        </w:rPr>
        <w:t xml:space="preserve"> &lt;&lt; "&gt;\n";</w:t>
      </w:r>
    </w:p>
    <w:p w14:paraId="7076932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for (const auto&amp; </w:t>
      </w:r>
      <w:proofErr w:type="gramStart"/>
      <w:r w:rsidRPr="005D2928">
        <w:rPr>
          <w:lang w:val="en-US"/>
        </w:rPr>
        <w:t>entry :</w:t>
      </w:r>
      <w:proofErr w:type="gramEnd"/>
      <w:r w:rsidRPr="005D2928">
        <w:rPr>
          <w:lang w:val="en-US"/>
        </w:rPr>
        <w:t xml:space="preserve"> row) {</w:t>
      </w:r>
    </w:p>
    <w:p w14:paraId="0FF762B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file &lt;&lt; "    &lt;" &lt;&lt; </w:t>
      </w:r>
      <w:proofErr w:type="spellStart"/>
      <w:proofErr w:type="gramStart"/>
      <w:r w:rsidRPr="005D2928">
        <w:rPr>
          <w:lang w:val="en-US"/>
        </w:rPr>
        <w:t>entry.first</w:t>
      </w:r>
      <w:proofErr w:type="spellEnd"/>
      <w:proofErr w:type="gramEnd"/>
      <w:r w:rsidRPr="005D2928">
        <w:rPr>
          <w:lang w:val="en-US"/>
        </w:rPr>
        <w:t xml:space="preserve"> &lt;&lt; "&gt;" &lt;&lt; </w:t>
      </w:r>
      <w:proofErr w:type="spellStart"/>
      <w:r w:rsidRPr="005D2928">
        <w:rPr>
          <w:lang w:val="en-US"/>
        </w:rPr>
        <w:t>escapeXML</w:t>
      </w:r>
      <w:proofErr w:type="spellEnd"/>
      <w:r w:rsidRPr="005D2928">
        <w:rPr>
          <w:lang w:val="en-US"/>
        </w:rPr>
        <w:t>(</w:t>
      </w:r>
      <w:proofErr w:type="spellStart"/>
      <w:r w:rsidRPr="005D2928">
        <w:rPr>
          <w:lang w:val="en-US"/>
        </w:rPr>
        <w:t>entry.second</w:t>
      </w:r>
      <w:proofErr w:type="spellEnd"/>
      <w:r w:rsidRPr="005D2928">
        <w:rPr>
          <w:lang w:val="en-US"/>
        </w:rPr>
        <w:t xml:space="preserve">) &lt;&lt; "&lt;/" &lt;&lt; </w:t>
      </w:r>
      <w:proofErr w:type="spellStart"/>
      <w:r w:rsidRPr="005D2928">
        <w:rPr>
          <w:lang w:val="en-US"/>
        </w:rPr>
        <w:t>entry.first</w:t>
      </w:r>
      <w:proofErr w:type="spellEnd"/>
      <w:r w:rsidRPr="005D2928">
        <w:rPr>
          <w:lang w:val="en-US"/>
        </w:rPr>
        <w:t xml:space="preserve"> &lt;&lt; "&gt;\n";</w:t>
      </w:r>
    </w:p>
    <w:p w14:paraId="20928E3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}</w:t>
      </w:r>
    </w:p>
    <w:p w14:paraId="3166093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file &lt;&lt; </w:t>
      </w:r>
      <w:proofErr w:type="gramStart"/>
      <w:r w:rsidRPr="005D2928">
        <w:rPr>
          <w:lang w:val="en-US"/>
        </w:rPr>
        <w:t>"  &lt;</w:t>
      </w:r>
      <w:proofErr w:type="gramEnd"/>
      <w:r w:rsidRPr="005D2928">
        <w:rPr>
          <w:lang w:val="en-US"/>
        </w:rPr>
        <w:t xml:space="preserve">/" &lt;&lt; </w:t>
      </w:r>
      <w:proofErr w:type="spellStart"/>
      <w:r w:rsidRPr="005D2928">
        <w:rPr>
          <w:lang w:val="en-US"/>
        </w:rPr>
        <w:t>tableName</w:t>
      </w:r>
      <w:proofErr w:type="spellEnd"/>
      <w:r w:rsidRPr="005D2928">
        <w:rPr>
          <w:lang w:val="en-US"/>
        </w:rPr>
        <w:t xml:space="preserve"> &lt;&lt; "&gt;\n";</w:t>
      </w:r>
    </w:p>
    <w:p w14:paraId="327BDF1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552A4EF8" w14:textId="77777777" w:rsidR="005D2928" w:rsidRPr="005D2928" w:rsidRDefault="005D2928" w:rsidP="005D2928">
      <w:pPr>
        <w:pStyle w:val="CodeStyle"/>
        <w:rPr>
          <w:lang w:val="en-US"/>
        </w:rPr>
      </w:pPr>
    </w:p>
    <w:p w14:paraId="5324633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file &lt;&lt; "&lt;/" &lt;&lt; </w:t>
      </w:r>
      <w:proofErr w:type="spellStart"/>
      <w:r w:rsidRPr="005D2928">
        <w:rPr>
          <w:lang w:val="en-US"/>
        </w:rPr>
        <w:t>tableName</w:t>
      </w:r>
      <w:proofErr w:type="spellEnd"/>
      <w:r w:rsidRPr="005D2928">
        <w:rPr>
          <w:lang w:val="en-US"/>
        </w:rPr>
        <w:t xml:space="preserve"> &lt;&lt; "_data&gt;\n";</w:t>
      </w:r>
    </w:p>
    <w:p w14:paraId="35FF677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</w:t>
      </w:r>
      <w:proofErr w:type="spellStart"/>
      <w:proofErr w:type="gramStart"/>
      <w:r w:rsidRPr="005D2928">
        <w:rPr>
          <w:lang w:val="en-US"/>
        </w:rPr>
        <w:t>file.close</w:t>
      </w:r>
      <w:proofErr w:type="spellEnd"/>
      <w:proofErr w:type="gramEnd"/>
      <w:r w:rsidRPr="005D2928">
        <w:rPr>
          <w:lang w:val="en-US"/>
        </w:rPr>
        <w:t>();</w:t>
      </w:r>
    </w:p>
    <w:p w14:paraId="2230E6F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return true;</w:t>
      </w:r>
    </w:p>
    <w:p w14:paraId="49198E6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}</w:t>
      </w:r>
    </w:p>
    <w:p w14:paraId="74793592" w14:textId="77777777" w:rsidR="005D2928" w:rsidRPr="005D2928" w:rsidRDefault="005D2928" w:rsidP="005D2928">
      <w:pPr>
        <w:pStyle w:val="CodeStyle"/>
        <w:rPr>
          <w:lang w:val="en-US"/>
        </w:rPr>
      </w:pPr>
    </w:p>
    <w:p w14:paraId="690923A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// </w:t>
      </w:r>
      <w:proofErr w:type="spellStart"/>
      <w:r w:rsidRPr="005D2928">
        <w:rPr>
          <w:lang w:val="en-US"/>
        </w:rPr>
        <w:t>Экспорт</w:t>
      </w:r>
      <w:proofErr w:type="spellEnd"/>
      <w:r w:rsidRPr="005D2928">
        <w:rPr>
          <w:lang w:val="en-US"/>
        </w:rPr>
        <w:t xml:space="preserve"> в YAML</w:t>
      </w:r>
    </w:p>
    <w:p w14:paraId="1EAA13E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bool </w:t>
      </w:r>
      <w:proofErr w:type="spellStart"/>
      <w:proofErr w:type="gramStart"/>
      <w:r w:rsidRPr="005D2928">
        <w:rPr>
          <w:lang w:val="en-US"/>
        </w:rPr>
        <w:t>ExportManager</w:t>
      </w:r>
      <w:proofErr w:type="spellEnd"/>
      <w:r w:rsidRPr="005D2928">
        <w:rPr>
          <w:lang w:val="en-US"/>
        </w:rPr>
        <w:t>::</w:t>
      </w:r>
      <w:proofErr w:type="spellStart"/>
      <w:proofErr w:type="gramEnd"/>
      <w:r w:rsidRPr="005D2928">
        <w:rPr>
          <w:lang w:val="en-US"/>
        </w:rPr>
        <w:t>exportToYAML</w:t>
      </w:r>
      <w:proofErr w:type="spellEnd"/>
      <w:r w:rsidRPr="005D2928">
        <w:rPr>
          <w:lang w:val="en-US"/>
        </w:rPr>
        <w:t>(const vector&lt;map&lt;string, string&gt;&gt;&amp; data,</w:t>
      </w:r>
    </w:p>
    <w:p w14:paraId="7DC9D137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const string&amp; filename) {</w:t>
      </w:r>
    </w:p>
    <w:p w14:paraId="426C1E7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</w:t>
      </w:r>
      <w:proofErr w:type="spellStart"/>
      <w:r w:rsidRPr="005D2928">
        <w:rPr>
          <w:lang w:val="en-US"/>
        </w:rPr>
        <w:t>ofstream</w:t>
      </w:r>
      <w:proofErr w:type="spellEnd"/>
      <w:r w:rsidRPr="005D2928">
        <w:rPr>
          <w:lang w:val="en-US"/>
        </w:rPr>
        <w:t xml:space="preserve"> file(filename);</w:t>
      </w:r>
    </w:p>
    <w:p w14:paraId="48D8D1C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</w:t>
      </w:r>
      <w:proofErr w:type="gramStart"/>
      <w:r w:rsidRPr="005D2928">
        <w:rPr>
          <w:lang w:val="en-US"/>
        </w:rPr>
        <w:t>(!</w:t>
      </w:r>
      <w:proofErr w:type="spellStart"/>
      <w:r w:rsidRPr="005D2928">
        <w:rPr>
          <w:lang w:val="en-US"/>
        </w:rPr>
        <w:t>file.is</w:t>
      </w:r>
      <w:proofErr w:type="gramEnd"/>
      <w:r w:rsidRPr="005D2928">
        <w:rPr>
          <w:lang w:val="en-US"/>
        </w:rPr>
        <w:t>_open</w:t>
      </w:r>
      <w:proofErr w:type="spellEnd"/>
      <w:r w:rsidRPr="005D2928">
        <w:rPr>
          <w:lang w:val="en-US"/>
        </w:rPr>
        <w:t>()) return false;</w:t>
      </w:r>
    </w:p>
    <w:p w14:paraId="40F5B63C" w14:textId="77777777" w:rsidR="005D2928" w:rsidRPr="005D2928" w:rsidRDefault="005D2928" w:rsidP="005D2928">
      <w:pPr>
        <w:pStyle w:val="CodeStyle"/>
        <w:rPr>
          <w:lang w:val="en-US"/>
        </w:rPr>
      </w:pPr>
    </w:p>
    <w:p w14:paraId="2D5CF2F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for (</w:t>
      </w:r>
      <w:proofErr w:type="spellStart"/>
      <w:r w:rsidRPr="005D2928">
        <w:rPr>
          <w:lang w:val="en-US"/>
        </w:rPr>
        <w:t>size_t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 xml:space="preserve"> = 0; 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 xml:space="preserve"> &lt; </w:t>
      </w:r>
      <w:proofErr w:type="spellStart"/>
      <w:proofErr w:type="gramStart"/>
      <w:r w:rsidRPr="005D2928">
        <w:rPr>
          <w:lang w:val="en-US"/>
        </w:rPr>
        <w:t>data.size</w:t>
      </w:r>
      <w:proofErr w:type="spellEnd"/>
      <w:proofErr w:type="gramEnd"/>
      <w:r w:rsidRPr="005D2928">
        <w:rPr>
          <w:lang w:val="en-US"/>
        </w:rPr>
        <w:t xml:space="preserve">(); 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>++) {</w:t>
      </w:r>
    </w:p>
    <w:p w14:paraId="61E0C48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file &lt;&lt; "- \n";</w:t>
      </w:r>
    </w:p>
    <w:p w14:paraId="06E0DCC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for (const auto&amp; </w:t>
      </w:r>
      <w:proofErr w:type="gramStart"/>
      <w:r w:rsidRPr="005D2928">
        <w:rPr>
          <w:lang w:val="en-US"/>
        </w:rPr>
        <w:t>entry :</w:t>
      </w:r>
      <w:proofErr w:type="gramEnd"/>
      <w:r w:rsidRPr="005D2928">
        <w:rPr>
          <w:lang w:val="en-US"/>
        </w:rPr>
        <w:t xml:space="preserve"> data[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>]) {</w:t>
      </w:r>
    </w:p>
    <w:p w14:paraId="7B83187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    file &lt;&lt; </w:t>
      </w:r>
      <w:proofErr w:type="gramStart"/>
      <w:r w:rsidRPr="005D2928">
        <w:rPr>
          <w:lang w:val="en-US"/>
        </w:rPr>
        <w:t>"  "</w:t>
      </w:r>
      <w:proofErr w:type="gramEnd"/>
      <w:r w:rsidRPr="005D2928">
        <w:rPr>
          <w:lang w:val="en-US"/>
        </w:rPr>
        <w:t xml:space="preserve"> &lt;&lt; </w:t>
      </w:r>
      <w:proofErr w:type="spellStart"/>
      <w:r w:rsidRPr="005D2928">
        <w:rPr>
          <w:lang w:val="en-US"/>
        </w:rPr>
        <w:t>entry.first</w:t>
      </w:r>
      <w:proofErr w:type="spellEnd"/>
      <w:r w:rsidRPr="005D2928">
        <w:rPr>
          <w:lang w:val="en-US"/>
        </w:rPr>
        <w:t xml:space="preserve"> &lt;&lt; ": " &lt;&lt; </w:t>
      </w:r>
      <w:proofErr w:type="spellStart"/>
      <w:r w:rsidRPr="005D2928">
        <w:rPr>
          <w:lang w:val="en-US"/>
        </w:rPr>
        <w:t>entry.second</w:t>
      </w:r>
      <w:proofErr w:type="spellEnd"/>
      <w:r w:rsidRPr="005D2928">
        <w:rPr>
          <w:lang w:val="en-US"/>
        </w:rPr>
        <w:t xml:space="preserve"> &lt;&lt; "\n";</w:t>
      </w:r>
    </w:p>
    <w:p w14:paraId="6F4F247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}</w:t>
      </w:r>
    </w:p>
    <w:p w14:paraId="4A37A85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if (</w:t>
      </w:r>
      <w:proofErr w:type="spellStart"/>
      <w:r w:rsidRPr="005D2928">
        <w:rPr>
          <w:lang w:val="en-US"/>
        </w:rPr>
        <w:t>i</w:t>
      </w:r>
      <w:proofErr w:type="spellEnd"/>
      <w:r w:rsidRPr="005D2928">
        <w:rPr>
          <w:lang w:val="en-US"/>
        </w:rPr>
        <w:t xml:space="preserve"> &lt; </w:t>
      </w:r>
      <w:proofErr w:type="spellStart"/>
      <w:proofErr w:type="gramStart"/>
      <w:r w:rsidRPr="005D2928">
        <w:rPr>
          <w:lang w:val="en-US"/>
        </w:rPr>
        <w:t>data.size</w:t>
      </w:r>
      <w:proofErr w:type="spellEnd"/>
      <w:proofErr w:type="gramEnd"/>
      <w:r w:rsidRPr="005D2928">
        <w:rPr>
          <w:lang w:val="en-US"/>
        </w:rPr>
        <w:t>() - 1) file &lt;&lt; "\n";</w:t>
      </w:r>
    </w:p>
    <w:p w14:paraId="54424F8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0EF2994F" w14:textId="77777777" w:rsidR="005D2928" w:rsidRPr="005D2928" w:rsidRDefault="005D2928" w:rsidP="005D2928">
      <w:pPr>
        <w:pStyle w:val="CodeStyle"/>
        <w:rPr>
          <w:lang w:val="en-US"/>
        </w:rPr>
      </w:pPr>
    </w:p>
    <w:p w14:paraId="0BF0315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</w:t>
      </w:r>
      <w:proofErr w:type="spellStart"/>
      <w:proofErr w:type="gramStart"/>
      <w:r w:rsidRPr="005D2928">
        <w:rPr>
          <w:lang w:val="en-US"/>
        </w:rPr>
        <w:t>file.close</w:t>
      </w:r>
      <w:proofErr w:type="spellEnd"/>
      <w:proofErr w:type="gramEnd"/>
      <w:r w:rsidRPr="005D2928">
        <w:rPr>
          <w:lang w:val="en-US"/>
        </w:rPr>
        <w:t>();</w:t>
      </w:r>
    </w:p>
    <w:p w14:paraId="18A073B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return true;</w:t>
      </w:r>
    </w:p>
    <w:p w14:paraId="5E8459B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}</w:t>
      </w:r>
    </w:p>
    <w:p w14:paraId="1673D08D" w14:textId="77777777" w:rsidR="005D2928" w:rsidRPr="005D2928" w:rsidRDefault="005D2928" w:rsidP="005D2928">
      <w:pPr>
        <w:pStyle w:val="CodeStyle"/>
        <w:rPr>
          <w:lang w:val="en-US"/>
        </w:rPr>
      </w:pPr>
    </w:p>
    <w:p w14:paraId="741474B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// </w:t>
      </w:r>
      <w:proofErr w:type="spellStart"/>
      <w:r w:rsidRPr="005D2928">
        <w:rPr>
          <w:lang w:val="en-US"/>
        </w:rPr>
        <w:t>Главная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функция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экспорта</w:t>
      </w:r>
      <w:proofErr w:type="spellEnd"/>
    </w:p>
    <w:p w14:paraId="4FCF1D0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lastRenderedPageBreak/>
        <w:t xml:space="preserve">bool </w:t>
      </w:r>
      <w:proofErr w:type="spellStart"/>
      <w:proofErr w:type="gramStart"/>
      <w:r w:rsidRPr="005D2928">
        <w:rPr>
          <w:lang w:val="en-US"/>
        </w:rPr>
        <w:t>ExportManager</w:t>
      </w:r>
      <w:proofErr w:type="spellEnd"/>
      <w:r w:rsidRPr="005D2928">
        <w:rPr>
          <w:lang w:val="en-US"/>
        </w:rPr>
        <w:t>::</w:t>
      </w:r>
      <w:proofErr w:type="spellStart"/>
      <w:proofErr w:type="gramEnd"/>
      <w:r w:rsidRPr="005D2928">
        <w:rPr>
          <w:lang w:val="en-US"/>
        </w:rPr>
        <w:t>exportTableToAllFormats</w:t>
      </w:r>
      <w:proofErr w:type="spellEnd"/>
      <w:r w:rsidRPr="005D2928">
        <w:rPr>
          <w:lang w:val="en-US"/>
        </w:rPr>
        <w:t xml:space="preserve">(sqlite3* </w:t>
      </w:r>
      <w:proofErr w:type="spellStart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const string&amp; </w:t>
      </w:r>
      <w:proofErr w:type="spellStart"/>
      <w:r w:rsidRPr="005D2928">
        <w:rPr>
          <w:lang w:val="en-US"/>
        </w:rPr>
        <w:t>tableName</w:t>
      </w:r>
      <w:proofErr w:type="spellEnd"/>
      <w:r w:rsidRPr="005D2928">
        <w:rPr>
          <w:lang w:val="en-US"/>
        </w:rPr>
        <w:t>) {</w:t>
      </w:r>
    </w:p>
    <w:p w14:paraId="5799490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</w:t>
      </w:r>
      <w:proofErr w:type="gramStart"/>
      <w:r w:rsidRPr="005D2928">
        <w:rPr>
          <w:lang w:val="en-US"/>
        </w:rPr>
        <w:t>(!</w:t>
      </w:r>
      <w:proofErr w:type="spellStart"/>
      <w:r w:rsidRPr="005D2928">
        <w:rPr>
          <w:lang w:val="en-US"/>
        </w:rPr>
        <w:t>ensureOutputDirectory</w:t>
      </w:r>
      <w:proofErr w:type="spellEnd"/>
      <w:proofErr w:type="gramEnd"/>
      <w:r w:rsidRPr="005D2928">
        <w:rPr>
          <w:lang w:val="en-US"/>
        </w:rPr>
        <w:t>()) {</w:t>
      </w:r>
    </w:p>
    <w:p w14:paraId="2E93167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</w:t>
      </w:r>
      <w:proofErr w:type="spellStart"/>
      <w:r w:rsidRPr="005D2928">
        <w:rPr>
          <w:lang w:val="en-US"/>
        </w:rPr>
        <w:t>Ошибка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создания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папки</w:t>
      </w:r>
      <w:proofErr w:type="spellEnd"/>
      <w:r w:rsidRPr="005D2928">
        <w:rPr>
          <w:lang w:val="en-US"/>
        </w:rPr>
        <w:t xml:space="preserve"> 'out'!"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5BD292C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return false;</w:t>
      </w:r>
    </w:p>
    <w:p w14:paraId="385690B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6BF9EEC7" w14:textId="77777777" w:rsidR="005D2928" w:rsidRPr="005D2928" w:rsidRDefault="005D2928" w:rsidP="005D2928">
      <w:pPr>
        <w:pStyle w:val="CodeStyle"/>
        <w:rPr>
          <w:lang w:val="en-US"/>
        </w:rPr>
      </w:pPr>
    </w:p>
    <w:p w14:paraId="6E4A3AA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"\n </w:t>
      </w:r>
      <w:proofErr w:type="spellStart"/>
      <w:r w:rsidRPr="005D2928">
        <w:rPr>
          <w:lang w:val="en-US"/>
        </w:rPr>
        <w:t>Экспорт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таблицы</w:t>
      </w:r>
      <w:proofErr w:type="spellEnd"/>
      <w:r w:rsidRPr="005D2928">
        <w:rPr>
          <w:lang w:val="en-US"/>
        </w:rPr>
        <w:t xml:space="preserve"> '" &lt;&lt; </w:t>
      </w:r>
      <w:proofErr w:type="spellStart"/>
      <w:r w:rsidRPr="005D2928">
        <w:rPr>
          <w:lang w:val="en-US"/>
        </w:rPr>
        <w:t>tableName</w:t>
      </w:r>
      <w:proofErr w:type="spellEnd"/>
      <w:r w:rsidRPr="005D2928">
        <w:rPr>
          <w:lang w:val="en-US"/>
        </w:rPr>
        <w:t xml:space="preserve"> &lt;&lt; "'..."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30B839E3" w14:textId="77777777" w:rsidR="005D2928" w:rsidRPr="005D2928" w:rsidRDefault="005D2928" w:rsidP="005D2928">
      <w:pPr>
        <w:pStyle w:val="CodeStyle"/>
        <w:rPr>
          <w:lang w:val="en-US"/>
        </w:rPr>
      </w:pPr>
    </w:p>
    <w:p w14:paraId="269175A2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auto data = </w:t>
      </w:r>
      <w:proofErr w:type="spellStart"/>
      <w:proofErr w:type="gramStart"/>
      <w:r w:rsidRPr="005D2928">
        <w:rPr>
          <w:lang w:val="en-US"/>
        </w:rPr>
        <w:t>getTableData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tableName</w:t>
      </w:r>
      <w:proofErr w:type="spellEnd"/>
      <w:r w:rsidRPr="005D2928">
        <w:rPr>
          <w:lang w:val="en-US"/>
        </w:rPr>
        <w:t>);</w:t>
      </w:r>
    </w:p>
    <w:p w14:paraId="355A9C3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auto columns = </w:t>
      </w:r>
      <w:proofErr w:type="spellStart"/>
      <w:proofErr w:type="gramStart"/>
      <w:r w:rsidRPr="005D2928">
        <w:rPr>
          <w:lang w:val="en-US"/>
        </w:rPr>
        <w:t>getTableColumns</w:t>
      </w:r>
      <w:proofErr w:type="spellEnd"/>
      <w:r w:rsidRPr="005D2928">
        <w:rPr>
          <w:lang w:val="en-US"/>
        </w:rPr>
        <w:t>(</w:t>
      </w:r>
      <w:proofErr w:type="spellStart"/>
      <w:proofErr w:type="gramEnd"/>
      <w:r w:rsidRPr="005D2928">
        <w:rPr>
          <w:lang w:val="en-US"/>
        </w:rPr>
        <w:t>db</w:t>
      </w:r>
      <w:proofErr w:type="spellEnd"/>
      <w:r w:rsidRPr="005D2928">
        <w:rPr>
          <w:lang w:val="en-US"/>
        </w:rPr>
        <w:t xml:space="preserve">, </w:t>
      </w:r>
      <w:proofErr w:type="spellStart"/>
      <w:r w:rsidRPr="005D2928">
        <w:rPr>
          <w:lang w:val="en-US"/>
        </w:rPr>
        <w:t>tableName</w:t>
      </w:r>
      <w:proofErr w:type="spellEnd"/>
      <w:r w:rsidRPr="005D2928">
        <w:rPr>
          <w:lang w:val="en-US"/>
        </w:rPr>
        <w:t>);</w:t>
      </w:r>
    </w:p>
    <w:p w14:paraId="7027FE69" w14:textId="77777777" w:rsidR="005D2928" w:rsidRPr="005D2928" w:rsidRDefault="005D2928" w:rsidP="005D2928">
      <w:pPr>
        <w:pStyle w:val="CodeStyle"/>
        <w:rPr>
          <w:lang w:val="en-US"/>
        </w:rPr>
      </w:pPr>
    </w:p>
    <w:p w14:paraId="4957FBD4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if</w:t>
      </w:r>
      <w:r w:rsidRPr="005D2928">
        <w:t xml:space="preserve"> (</w:t>
      </w:r>
      <w:proofErr w:type="gramStart"/>
      <w:r w:rsidRPr="005D2928">
        <w:rPr>
          <w:lang w:val="en-US"/>
        </w:rPr>
        <w:t>data</w:t>
      </w:r>
      <w:r w:rsidRPr="005D2928">
        <w:t>.</w:t>
      </w:r>
      <w:r w:rsidRPr="005D2928">
        <w:rPr>
          <w:lang w:val="en-US"/>
        </w:rPr>
        <w:t>empty</w:t>
      </w:r>
      <w:proofErr w:type="gramEnd"/>
      <w:r w:rsidRPr="005D2928">
        <w:t>()) {</w:t>
      </w:r>
    </w:p>
    <w:p w14:paraId="4F64CD4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"Таблица '" &lt;&lt; </w:t>
      </w:r>
      <w:proofErr w:type="spellStart"/>
      <w:r w:rsidRPr="005D2928">
        <w:rPr>
          <w:lang w:val="en-US"/>
        </w:rPr>
        <w:t>tableName</w:t>
      </w:r>
      <w:proofErr w:type="spellEnd"/>
      <w:r w:rsidRPr="005D2928">
        <w:t xml:space="preserve"> &lt;&lt; "' пуста или не существует!" </w:t>
      </w:r>
      <w:r w:rsidRPr="005D2928">
        <w:rPr>
          <w:lang w:val="en-US"/>
        </w:rPr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69231D4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return false;</w:t>
      </w:r>
    </w:p>
    <w:p w14:paraId="03268DB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7916D741" w14:textId="77777777" w:rsidR="005D2928" w:rsidRPr="005D2928" w:rsidRDefault="005D2928" w:rsidP="005D2928">
      <w:pPr>
        <w:pStyle w:val="CodeStyle"/>
        <w:rPr>
          <w:lang w:val="en-US"/>
        </w:rPr>
      </w:pPr>
    </w:p>
    <w:p w14:paraId="7C4CC08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bool success = true;</w:t>
      </w:r>
    </w:p>
    <w:p w14:paraId="27835C81" w14:textId="77777777" w:rsidR="005D2928" w:rsidRPr="005D2928" w:rsidRDefault="005D2928" w:rsidP="005D2928">
      <w:pPr>
        <w:pStyle w:val="CodeStyle"/>
        <w:rPr>
          <w:lang w:val="en-US"/>
        </w:rPr>
      </w:pPr>
    </w:p>
    <w:p w14:paraId="758089C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// </w:t>
      </w:r>
      <w:proofErr w:type="spellStart"/>
      <w:r w:rsidRPr="005D2928">
        <w:rPr>
          <w:lang w:val="en-US"/>
        </w:rPr>
        <w:t>Экспорт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во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все</w:t>
      </w:r>
      <w:proofErr w:type="spellEnd"/>
      <w:r w:rsidRPr="005D2928">
        <w:rPr>
          <w:lang w:val="en-US"/>
        </w:rPr>
        <w:t xml:space="preserve"> </w:t>
      </w:r>
      <w:proofErr w:type="spellStart"/>
      <w:r w:rsidRPr="005D2928">
        <w:rPr>
          <w:lang w:val="en-US"/>
        </w:rPr>
        <w:t>форматы</w:t>
      </w:r>
      <w:proofErr w:type="spellEnd"/>
    </w:p>
    <w:p w14:paraId="5F321A4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</w:t>
      </w:r>
      <w:proofErr w:type="gramStart"/>
      <w:r w:rsidRPr="005D2928">
        <w:rPr>
          <w:lang w:val="en-US"/>
        </w:rPr>
        <w:t>(!</w:t>
      </w:r>
      <w:proofErr w:type="spellStart"/>
      <w:r w:rsidRPr="005D2928">
        <w:rPr>
          <w:lang w:val="en-US"/>
        </w:rPr>
        <w:t>exportToJSON</w:t>
      </w:r>
      <w:proofErr w:type="spellEnd"/>
      <w:proofErr w:type="gramEnd"/>
      <w:r w:rsidRPr="005D2928">
        <w:rPr>
          <w:lang w:val="en-US"/>
        </w:rPr>
        <w:t>(data, "out/</w:t>
      </w:r>
      <w:proofErr w:type="spellStart"/>
      <w:r w:rsidRPr="005D2928">
        <w:rPr>
          <w:lang w:val="en-US"/>
        </w:rPr>
        <w:t>data.json</w:t>
      </w:r>
      <w:proofErr w:type="spellEnd"/>
      <w:r w:rsidRPr="005D2928">
        <w:rPr>
          <w:lang w:val="en-US"/>
        </w:rPr>
        <w:t>")) {</w:t>
      </w:r>
    </w:p>
    <w:p w14:paraId="20276CEA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"Ошибка экспорта в </w:t>
      </w:r>
      <w:r w:rsidRPr="005D2928">
        <w:rPr>
          <w:lang w:val="en-US"/>
        </w:rPr>
        <w:t>JSON</w:t>
      </w:r>
      <w:r w:rsidRPr="005D2928">
        <w:t xml:space="preserve">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238A134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</w:t>
      </w:r>
      <w:r w:rsidRPr="005D2928">
        <w:rPr>
          <w:lang w:val="en-US"/>
        </w:rPr>
        <w:t>success = false;</w:t>
      </w:r>
    </w:p>
    <w:p w14:paraId="0312E64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07184CC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else {</w:t>
      </w:r>
    </w:p>
    <w:p w14:paraId="4A46C0EB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"JSON </w:t>
      </w:r>
      <w:proofErr w:type="spellStart"/>
      <w:r w:rsidRPr="005D2928">
        <w:rPr>
          <w:lang w:val="en-US"/>
        </w:rPr>
        <w:t>экспортирован</w:t>
      </w:r>
      <w:proofErr w:type="spellEnd"/>
      <w:r w:rsidRPr="005D2928">
        <w:rPr>
          <w:lang w:val="en-US"/>
        </w:rPr>
        <w:t>: out/</w:t>
      </w:r>
      <w:proofErr w:type="spellStart"/>
      <w:r w:rsidRPr="005D2928">
        <w:rPr>
          <w:lang w:val="en-US"/>
        </w:rPr>
        <w:t>data.json</w:t>
      </w:r>
      <w:proofErr w:type="spellEnd"/>
      <w:r w:rsidRPr="005D2928">
        <w:rPr>
          <w:lang w:val="en-US"/>
        </w:rPr>
        <w:t xml:space="preserve">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1763D88C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6C772D9A" w14:textId="77777777" w:rsidR="005D2928" w:rsidRPr="005D2928" w:rsidRDefault="005D2928" w:rsidP="005D2928">
      <w:pPr>
        <w:pStyle w:val="CodeStyle"/>
        <w:rPr>
          <w:lang w:val="en-US"/>
        </w:rPr>
      </w:pPr>
    </w:p>
    <w:p w14:paraId="331D565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</w:t>
      </w:r>
      <w:proofErr w:type="gramStart"/>
      <w:r w:rsidRPr="005D2928">
        <w:rPr>
          <w:lang w:val="en-US"/>
        </w:rPr>
        <w:t>(!</w:t>
      </w:r>
      <w:proofErr w:type="spellStart"/>
      <w:r w:rsidRPr="005D2928">
        <w:rPr>
          <w:lang w:val="en-US"/>
        </w:rPr>
        <w:t>exportToCSV</w:t>
      </w:r>
      <w:proofErr w:type="spellEnd"/>
      <w:proofErr w:type="gramEnd"/>
      <w:r w:rsidRPr="005D2928">
        <w:rPr>
          <w:lang w:val="en-US"/>
        </w:rPr>
        <w:t>(data, columns, "out/data.csv")) {</w:t>
      </w:r>
    </w:p>
    <w:p w14:paraId="078743DF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"Ошибка экспорта в </w:t>
      </w:r>
      <w:r w:rsidRPr="005D2928">
        <w:rPr>
          <w:lang w:val="en-US"/>
        </w:rPr>
        <w:t>CSV</w:t>
      </w:r>
      <w:r w:rsidRPr="005D2928">
        <w:t xml:space="preserve">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6B436ED1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</w:t>
      </w:r>
      <w:r w:rsidRPr="005D2928">
        <w:rPr>
          <w:lang w:val="en-US"/>
        </w:rPr>
        <w:t>success = false;</w:t>
      </w:r>
    </w:p>
    <w:p w14:paraId="14FF3998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1E5144D4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else {</w:t>
      </w:r>
    </w:p>
    <w:p w14:paraId="2ECA2CD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"CSV </w:t>
      </w:r>
      <w:proofErr w:type="spellStart"/>
      <w:r w:rsidRPr="005D2928">
        <w:rPr>
          <w:lang w:val="en-US"/>
        </w:rPr>
        <w:t>экспортирован</w:t>
      </w:r>
      <w:proofErr w:type="spellEnd"/>
      <w:r w:rsidRPr="005D2928">
        <w:rPr>
          <w:lang w:val="en-US"/>
        </w:rPr>
        <w:t xml:space="preserve">: out/data.csv"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1D280ECD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24CC9342" w14:textId="77777777" w:rsidR="005D2928" w:rsidRPr="005D2928" w:rsidRDefault="005D2928" w:rsidP="005D2928">
      <w:pPr>
        <w:pStyle w:val="CodeStyle"/>
        <w:rPr>
          <w:lang w:val="en-US"/>
        </w:rPr>
      </w:pPr>
    </w:p>
    <w:p w14:paraId="573A1B1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</w:t>
      </w:r>
      <w:proofErr w:type="gramStart"/>
      <w:r w:rsidRPr="005D2928">
        <w:rPr>
          <w:lang w:val="en-US"/>
        </w:rPr>
        <w:t>(!</w:t>
      </w:r>
      <w:proofErr w:type="spellStart"/>
      <w:r w:rsidRPr="005D2928">
        <w:rPr>
          <w:lang w:val="en-US"/>
        </w:rPr>
        <w:t>exportToXML</w:t>
      </w:r>
      <w:proofErr w:type="spellEnd"/>
      <w:proofErr w:type="gramEnd"/>
      <w:r w:rsidRPr="005D2928">
        <w:rPr>
          <w:lang w:val="en-US"/>
        </w:rPr>
        <w:t xml:space="preserve">(data, </w:t>
      </w:r>
      <w:proofErr w:type="spellStart"/>
      <w:r w:rsidRPr="005D2928">
        <w:rPr>
          <w:lang w:val="en-US"/>
        </w:rPr>
        <w:t>tableName</w:t>
      </w:r>
      <w:proofErr w:type="spellEnd"/>
      <w:r w:rsidRPr="005D2928">
        <w:rPr>
          <w:lang w:val="en-US"/>
        </w:rPr>
        <w:t>, "out/data.xml")) {</w:t>
      </w:r>
    </w:p>
    <w:p w14:paraId="6B2D8868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"Ошибка экспорта в </w:t>
      </w:r>
      <w:r w:rsidRPr="005D2928">
        <w:rPr>
          <w:lang w:val="en-US"/>
        </w:rPr>
        <w:t>XML</w:t>
      </w:r>
      <w:r w:rsidRPr="005D2928">
        <w:t xml:space="preserve">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4CD6FC2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</w:t>
      </w:r>
      <w:r w:rsidRPr="005D2928">
        <w:rPr>
          <w:lang w:val="en-US"/>
        </w:rPr>
        <w:t>success = false;</w:t>
      </w:r>
    </w:p>
    <w:p w14:paraId="6E958165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7891F63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else {</w:t>
      </w:r>
    </w:p>
    <w:p w14:paraId="129FF6B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"XML </w:t>
      </w:r>
      <w:proofErr w:type="spellStart"/>
      <w:r w:rsidRPr="005D2928">
        <w:rPr>
          <w:lang w:val="en-US"/>
        </w:rPr>
        <w:t>экспортирован</w:t>
      </w:r>
      <w:proofErr w:type="spellEnd"/>
      <w:r w:rsidRPr="005D2928">
        <w:rPr>
          <w:lang w:val="en-US"/>
        </w:rPr>
        <w:t xml:space="preserve">: out/data.xml"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1DC7EC99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19CC6C92" w14:textId="77777777" w:rsidR="005D2928" w:rsidRPr="005D2928" w:rsidRDefault="005D2928" w:rsidP="005D2928">
      <w:pPr>
        <w:pStyle w:val="CodeStyle"/>
        <w:rPr>
          <w:lang w:val="en-US"/>
        </w:rPr>
      </w:pPr>
    </w:p>
    <w:p w14:paraId="526DDF5A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if </w:t>
      </w:r>
      <w:proofErr w:type="gramStart"/>
      <w:r w:rsidRPr="005D2928">
        <w:rPr>
          <w:lang w:val="en-US"/>
        </w:rPr>
        <w:t>(!</w:t>
      </w:r>
      <w:proofErr w:type="spellStart"/>
      <w:r w:rsidRPr="005D2928">
        <w:rPr>
          <w:lang w:val="en-US"/>
        </w:rPr>
        <w:t>exportToYAML</w:t>
      </w:r>
      <w:proofErr w:type="spellEnd"/>
      <w:proofErr w:type="gramEnd"/>
      <w:r w:rsidRPr="005D2928">
        <w:rPr>
          <w:lang w:val="en-US"/>
        </w:rPr>
        <w:t>(data, "out/</w:t>
      </w:r>
      <w:proofErr w:type="spellStart"/>
      <w:r w:rsidRPr="005D2928">
        <w:rPr>
          <w:lang w:val="en-US"/>
        </w:rPr>
        <w:t>data.yaml</w:t>
      </w:r>
      <w:proofErr w:type="spellEnd"/>
      <w:r w:rsidRPr="005D2928">
        <w:rPr>
          <w:lang w:val="en-US"/>
        </w:rPr>
        <w:t>")) {</w:t>
      </w:r>
    </w:p>
    <w:p w14:paraId="5C1E5004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"Ошибка экспорта в </w:t>
      </w:r>
      <w:r w:rsidRPr="005D2928">
        <w:rPr>
          <w:lang w:val="en-US"/>
        </w:rPr>
        <w:t>YAML</w:t>
      </w:r>
      <w:r w:rsidRPr="005D2928">
        <w:t xml:space="preserve">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t>;</w:t>
      </w:r>
    </w:p>
    <w:p w14:paraId="11F09EDE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</w:t>
      </w:r>
      <w:r w:rsidRPr="005D2928">
        <w:rPr>
          <w:lang w:val="en-US"/>
        </w:rPr>
        <w:t>success = false;</w:t>
      </w:r>
    </w:p>
    <w:p w14:paraId="570B7653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6DC7398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else {</w:t>
      </w:r>
    </w:p>
    <w:p w14:paraId="0EF6AEB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rPr>
          <w:lang w:val="en-US"/>
        </w:rPr>
        <w:t xml:space="preserve"> &lt;&lt; "YAML </w:t>
      </w:r>
      <w:proofErr w:type="spellStart"/>
      <w:r w:rsidRPr="005D2928">
        <w:rPr>
          <w:lang w:val="en-US"/>
        </w:rPr>
        <w:t>экспортирован</w:t>
      </w:r>
      <w:proofErr w:type="spellEnd"/>
      <w:r w:rsidRPr="005D2928">
        <w:rPr>
          <w:lang w:val="en-US"/>
        </w:rPr>
        <w:t>: out/</w:t>
      </w:r>
      <w:proofErr w:type="spellStart"/>
      <w:r w:rsidRPr="005D2928">
        <w:rPr>
          <w:lang w:val="en-US"/>
        </w:rPr>
        <w:t>data.yaml</w:t>
      </w:r>
      <w:proofErr w:type="spellEnd"/>
      <w:r w:rsidRPr="005D2928">
        <w:rPr>
          <w:lang w:val="en-US"/>
        </w:rPr>
        <w:t xml:space="preserve">" 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289843B8" w14:textId="77777777" w:rsidR="005D2928" w:rsidRPr="005D2928" w:rsidRDefault="005D2928" w:rsidP="005D2928">
      <w:pPr>
        <w:pStyle w:val="CodeStyle"/>
      </w:pPr>
      <w:r w:rsidRPr="005D2928">
        <w:rPr>
          <w:lang w:val="en-US"/>
        </w:rPr>
        <w:t xml:space="preserve">    </w:t>
      </w:r>
      <w:r w:rsidRPr="005D2928">
        <w:t>}</w:t>
      </w:r>
    </w:p>
    <w:p w14:paraId="746AC301" w14:textId="77777777" w:rsidR="005D2928" w:rsidRPr="005D2928" w:rsidRDefault="005D2928" w:rsidP="005D2928">
      <w:pPr>
        <w:pStyle w:val="CodeStyle"/>
      </w:pPr>
    </w:p>
    <w:p w14:paraId="3EC80369" w14:textId="77777777" w:rsidR="005D2928" w:rsidRPr="005D2928" w:rsidRDefault="005D2928" w:rsidP="005D2928">
      <w:pPr>
        <w:pStyle w:val="CodeStyle"/>
      </w:pPr>
      <w:r w:rsidRPr="005D2928">
        <w:t xml:space="preserve">    </w:t>
      </w:r>
      <w:r w:rsidRPr="005D2928">
        <w:rPr>
          <w:lang w:val="en-US"/>
        </w:rPr>
        <w:t>if</w:t>
      </w:r>
      <w:r w:rsidRPr="005D2928">
        <w:t xml:space="preserve"> (</w:t>
      </w:r>
      <w:r w:rsidRPr="005D2928">
        <w:rPr>
          <w:lang w:val="en-US"/>
        </w:rPr>
        <w:t>success</w:t>
      </w:r>
      <w:r w:rsidRPr="005D2928">
        <w:t>) {</w:t>
      </w:r>
    </w:p>
    <w:p w14:paraId="1A37AB56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t xml:space="preserve">        </w:t>
      </w:r>
      <w:proofErr w:type="spellStart"/>
      <w:r w:rsidRPr="005D2928">
        <w:rPr>
          <w:lang w:val="en-US"/>
        </w:rPr>
        <w:t>cout</w:t>
      </w:r>
      <w:proofErr w:type="spellEnd"/>
      <w:r w:rsidRPr="005D2928">
        <w:t xml:space="preserve"> &lt;&lt; "Все форматы успешно экспортированы в папку '</w:t>
      </w:r>
      <w:r w:rsidRPr="005D2928">
        <w:rPr>
          <w:lang w:val="en-US"/>
        </w:rPr>
        <w:t>out</w:t>
      </w:r>
      <w:r w:rsidRPr="005D2928">
        <w:t xml:space="preserve">'!" </w:t>
      </w:r>
      <w:r w:rsidRPr="005D2928">
        <w:rPr>
          <w:lang w:val="en-US"/>
        </w:rPr>
        <w:t xml:space="preserve">&lt;&lt; </w:t>
      </w:r>
      <w:proofErr w:type="spellStart"/>
      <w:r w:rsidRPr="005D2928">
        <w:rPr>
          <w:lang w:val="en-US"/>
        </w:rPr>
        <w:t>endl</w:t>
      </w:r>
      <w:proofErr w:type="spellEnd"/>
      <w:r w:rsidRPr="005D2928">
        <w:rPr>
          <w:lang w:val="en-US"/>
        </w:rPr>
        <w:t>;</w:t>
      </w:r>
    </w:p>
    <w:p w14:paraId="64B4D410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}</w:t>
      </w:r>
    </w:p>
    <w:p w14:paraId="08385124" w14:textId="77777777" w:rsidR="005D2928" w:rsidRPr="005D2928" w:rsidRDefault="005D2928" w:rsidP="005D2928">
      <w:pPr>
        <w:pStyle w:val="CodeStyle"/>
        <w:rPr>
          <w:lang w:val="en-US"/>
        </w:rPr>
      </w:pPr>
    </w:p>
    <w:p w14:paraId="738D980F" w14:textId="77777777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 xml:space="preserve">    return success;</w:t>
      </w:r>
    </w:p>
    <w:p w14:paraId="0D93960E" w14:textId="1A0F6A51" w:rsidR="005D2928" w:rsidRPr="005D2928" w:rsidRDefault="005D2928" w:rsidP="005D2928">
      <w:pPr>
        <w:pStyle w:val="CodeStyle"/>
        <w:rPr>
          <w:lang w:val="en-US"/>
        </w:rPr>
      </w:pPr>
      <w:r w:rsidRPr="005D2928">
        <w:rPr>
          <w:lang w:val="en-US"/>
        </w:rPr>
        <w:t>}</w:t>
      </w:r>
    </w:p>
    <w:sectPr w:rsidR="005D2928" w:rsidRPr="005D2928" w:rsidSect="00233325">
      <w:footerReference w:type="default" r:id="rId18"/>
      <w:footerReference w:type="first" r:id="rId1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76ECC" w14:textId="77777777" w:rsidR="00891566" w:rsidRDefault="00891566" w:rsidP="00CE0038">
      <w:r>
        <w:separator/>
      </w:r>
    </w:p>
  </w:endnote>
  <w:endnote w:type="continuationSeparator" w:id="0">
    <w:p w14:paraId="60321B9B" w14:textId="77777777" w:rsidR="00891566" w:rsidRDefault="00891566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2343265"/>
      <w:docPartObj>
        <w:docPartGallery w:val="Page Numbers (Bottom of Page)"/>
        <w:docPartUnique/>
      </w:docPartObj>
    </w:sdtPr>
    <w:sdtEndPr/>
    <w:sdtContent>
      <w:p w14:paraId="3884E58C" w14:textId="77777777" w:rsidR="00CE0038" w:rsidRDefault="00CE0038" w:rsidP="00CE0038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6AFC0" w14:textId="77777777" w:rsidR="00CE0038" w:rsidRPr="00CE0038" w:rsidRDefault="00CE0038" w:rsidP="00CE0038">
    <w:pPr>
      <w:pStyle w:val="af3"/>
      <w:ind w:firstLine="0"/>
      <w:jc w:val="center"/>
      <w:rPr>
        <w:szCs w:val="28"/>
      </w:rPr>
    </w:pPr>
    <w:r w:rsidRPr="00CE0038">
      <w:rPr>
        <w:szCs w:val="28"/>
      </w:rPr>
      <w:t>Нижний Новгород,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100CF" w14:textId="77777777" w:rsidR="00891566" w:rsidRDefault="00891566" w:rsidP="00CE0038">
      <w:r>
        <w:separator/>
      </w:r>
    </w:p>
  </w:footnote>
  <w:footnote w:type="continuationSeparator" w:id="0">
    <w:p w14:paraId="1DE1CC6F" w14:textId="77777777" w:rsidR="00891566" w:rsidRDefault="00891566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54230"/>
    <w:multiLevelType w:val="hybridMultilevel"/>
    <w:tmpl w:val="B72236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656C19"/>
    <w:multiLevelType w:val="hybridMultilevel"/>
    <w:tmpl w:val="923EC2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D07365"/>
    <w:multiLevelType w:val="hybridMultilevel"/>
    <w:tmpl w:val="8952B8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2A00982"/>
    <w:multiLevelType w:val="hybridMultilevel"/>
    <w:tmpl w:val="041C10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E344BC"/>
    <w:multiLevelType w:val="hybridMultilevel"/>
    <w:tmpl w:val="3E387B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7913F0"/>
    <w:multiLevelType w:val="hybridMultilevel"/>
    <w:tmpl w:val="283C07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3782D"/>
    <w:multiLevelType w:val="hybridMultilevel"/>
    <w:tmpl w:val="6E504D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1611CE5"/>
    <w:multiLevelType w:val="hybridMultilevel"/>
    <w:tmpl w:val="44CEE5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4A548CA"/>
    <w:multiLevelType w:val="hybridMultilevel"/>
    <w:tmpl w:val="8580EA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AD9488B"/>
    <w:multiLevelType w:val="hybridMultilevel"/>
    <w:tmpl w:val="9A8095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136684"/>
    <w:multiLevelType w:val="hybridMultilevel"/>
    <w:tmpl w:val="60E484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CAA6D62"/>
    <w:multiLevelType w:val="hybridMultilevel"/>
    <w:tmpl w:val="4C6C5F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00F63A4"/>
    <w:multiLevelType w:val="hybridMultilevel"/>
    <w:tmpl w:val="C4603C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DA53043"/>
    <w:multiLevelType w:val="hybridMultilevel"/>
    <w:tmpl w:val="5120BA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13"/>
  </w:num>
  <w:num w:numId="5">
    <w:abstractNumId w:val="14"/>
  </w:num>
  <w:num w:numId="6">
    <w:abstractNumId w:val="4"/>
  </w:num>
  <w:num w:numId="7">
    <w:abstractNumId w:val="7"/>
  </w:num>
  <w:num w:numId="8">
    <w:abstractNumId w:val="11"/>
  </w:num>
  <w:num w:numId="9">
    <w:abstractNumId w:val="10"/>
  </w:num>
  <w:num w:numId="10">
    <w:abstractNumId w:val="0"/>
  </w:num>
  <w:num w:numId="11">
    <w:abstractNumId w:val="5"/>
  </w:num>
  <w:num w:numId="12">
    <w:abstractNumId w:val="1"/>
  </w:num>
  <w:num w:numId="13">
    <w:abstractNumId w:val="3"/>
  </w:num>
  <w:num w:numId="14">
    <w:abstractNumId w:val="8"/>
  </w:num>
  <w:num w:numId="15">
    <w:abstractNumId w:val="15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BD2"/>
    <w:rsid w:val="000006D7"/>
    <w:rsid w:val="000455EA"/>
    <w:rsid w:val="000F1C32"/>
    <w:rsid w:val="001E51C0"/>
    <w:rsid w:val="001F73FF"/>
    <w:rsid w:val="00215D5E"/>
    <w:rsid w:val="00233325"/>
    <w:rsid w:val="00237249"/>
    <w:rsid w:val="00294BD2"/>
    <w:rsid w:val="002B724B"/>
    <w:rsid w:val="0035429B"/>
    <w:rsid w:val="00452148"/>
    <w:rsid w:val="00456449"/>
    <w:rsid w:val="00462D39"/>
    <w:rsid w:val="00525CDE"/>
    <w:rsid w:val="005D2928"/>
    <w:rsid w:val="00724F47"/>
    <w:rsid w:val="007745A8"/>
    <w:rsid w:val="007E00D9"/>
    <w:rsid w:val="0082473F"/>
    <w:rsid w:val="0088336C"/>
    <w:rsid w:val="00891566"/>
    <w:rsid w:val="008E2385"/>
    <w:rsid w:val="00914DC9"/>
    <w:rsid w:val="00934296"/>
    <w:rsid w:val="009A744D"/>
    <w:rsid w:val="009B4224"/>
    <w:rsid w:val="00A13152"/>
    <w:rsid w:val="00A20013"/>
    <w:rsid w:val="00A30D96"/>
    <w:rsid w:val="00A82613"/>
    <w:rsid w:val="00AA1227"/>
    <w:rsid w:val="00AA2D02"/>
    <w:rsid w:val="00AB2A55"/>
    <w:rsid w:val="00AB4D82"/>
    <w:rsid w:val="00AE49F7"/>
    <w:rsid w:val="00B4644A"/>
    <w:rsid w:val="00BB7B9D"/>
    <w:rsid w:val="00BC4FA5"/>
    <w:rsid w:val="00C22F14"/>
    <w:rsid w:val="00C45315"/>
    <w:rsid w:val="00C51D2A"/>
    <w:rsid w:val="00CE0038"/>
    <w:rsid w:val="00D177E0"/>
    <w:rsid w:val="00D27986"/>
    <w:rsid w:val="00D525CC"/>
    <w:rsid w:val="00D67AF9"/>
    <w:rsid w:val="00E92EE6"/>
    <w:rsid w:val="00EA2A2E"/>
    <w:rsid w:val="00ED10FA"/>
    <w:rsid w:val="00F719B6"/>
    <w:rsid w:val="00FB3C43"/>
    <w:rsid w:val="00FC460C"/>
    <w:rsid w:val="00FF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5B56A"/>
  <w15:chartTrackingRefBased/>
  <w15:docId w15:val="{631D7B0E-574C-4704-992D-7CD6D9A02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BD2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D177E0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  <w:sz w:val="32"/>
    </w:rPr>
  </w:style>
  <w:style w:type="character" w:customStyle="1" w:styleId="-10">
    <w:name w:val="Ур-1 Знак"/>
    <w:basedOn w:val="a0"/>
    <w:link w:val="-1"/>
    <w:rsid w:val="00D177E0"/>
    <w:rPr>
      <w:rFonts w:ascii="Times New Roman" w:hAnsi="Times New Roman"/>
      <w:b/>
      <w:bCs/>
      <w:caps/>
      <w:sz w:val="32"/>
    </w:rPr>
  </w:style>
  <w:style w:type="paragraph" w:customStyle="1" w:styleId="-2">
    <w:name w:val="Ур-2"/>
    <w:basedOn w:val="a"/>
    <w:next w:val="a"/>
    <w:qFormat/>
    <w:rsid w:val="00D177E0"/>
    <w:pPr>
      <w:keepNext/>
      <w:numPr>
        <w:ilvl w:val="1"/>
        <w:numId w:val="1"/>
      </w:numPr>
      <w:spacing w:before="240" w:line="360" w:lineRule="auto"/>
      <w:outlineLvl w:val="1"/>
    </w:pPr>
    <w:rPr>
      <w:b/>
      <w:sz w:val="30"/>
    </w:rPr>
  </w:style>
  <w:style w:type="paragraph" w:customStyle="1" w:styleId="-3">
    <w:name w:val="Ур-3"/>
    <w:basedOn w:val="a"/>
    <w:qFormat/>
    <w:rsid w:val="00AB4D82"/>
    <w:pPr>
      <w:keepNext/>
      <w:numPr>
        <w:ilvl w:val="2"/>
        <w:numId w:val="1"/>
      </w:numPr>
      <w:spacing w:before="120" w:line="360" w:lineRule="auto"/>
      <w:ind w:left="1077" w:hanging="357"/>
      <w:outlineLvl w:val="2"/>
    </w:pPr>
    <w:rPr>
      <w:b/>
      <w:i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c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CE003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CE0038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E003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E0038"/>
    <w:rPr>
      <w:rFonts w:ascii="Times New Roman" w:hAnsi="Times New Roman"/>
    </w:rPr>
  </w:style>
  <w:style w:type="paragraph" w:styleId="af3">
    <w:name w:val="footer"/>
    <w:basedOn w:val="a"/>
    <w:link w:val="af4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E0038"/>
    <w:rPr>
      <w:rFonts w:ascii="Times New Roman" w:hAnsi="Times New Roman"/>
    </w:rPr>
  </w:style>
  <w:style w:type="paragraph" w:styleId="af5">
    <w:name w:val="TOC Heading"/>
    <w:basedOn w:val="1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E00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6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8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9B4224"/>
    <w:rPr>
      <w:color w:val="605E5C"/>
      <w:shd w:val="clear" w:color="auto" w:fill="E1DFDD"/>
    </w:rPr>
  </w:style>
  <w:style w:type="paragraph" w:customStyle="1" w:styleId="CodeStyle">
    <w:name w:val="CodeStyle"/>
    <w:basedOn w:val="a"/>
    <w:next w:val="a"/>
    <w:link w:val="CodeStyle0"/>
    <w:qFormat/>
    <w:rsid w:val="00C51D2A"/>
    <w:rPr>
      <w:rFonts w:ascii="Courier New" w:hAnsi="Courier New"/>
      <w:spacing w:val="-20"/>
      <w:sz w:val="22"/>
    </w:rPr>
  </w:style>
  <w:style w:type="character" w:customStyle="1" w:styleId="CodeStyle0">
    <w:name w:val="CodeStyle Знак"/>
    <w:basedOn w:val="a0"/>
    <w:link w:val="CodeStyle"/>
    <w:rsid w:val="00C51D2A"/>
    <w:rPr>
      <w:rFonts w:ascii="Courier New" w:hAnsi="Courier New"/>
      <w:spacing w:val="-2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fessional\Documents\&#1053;&#1072;&#1089;&#1090;&#1088;&#1072;&#1080;&#1074;&#1072;&#1077;&#1084;&#1099;&#1077;%20&#1096;&#1072;&#1073;&#1083;&#1086;&#1085;&#1099;%20Office\&#1064;&#1072;&#1073;&#1083;&#1086;&#1085;%20&#1086;&#1090;&#1095;&#1077;&#1090;&#1072;%20&#1048;&#1042;&#1058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1879-EE2F-4D5C-B7BE-77FB2201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ИВТ</Template>
  <TotalTime>145</TotalTime>
  <Pages>34</Pages>
  <Words>7622</Words>
  <Characters>43448</Characters>
  <Application>Microsoft Office Word</Application>
  <DocSecurity>0</DocSecurity>
  <Lines>362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Михаил Петрович</cp:lastModifiedBy>
  <cp:revision>4</cp:revision>
  <dcterms:created xsi:type="dcterms:W3CDTF">2025-11-24T13:44:00Z</dcterms:created>
  <dcterms:modified xsi:type="dcterms:W3CDTF">2025-11-24T18:31:00Z</dcterms:modified>
</cp:coreProperties>
</file>